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B074A" w14:textId="77777777" w:rsidR="00791EFD" w:rsidRPr="003F06A0" w:rsidRDefault="00791EFD" w:rsidP="003F06A0">
      <w:pPr>
        <w:pStyle w:val="ELWPageTitle"/>
      </w:pPr>
      <w:r w:rsidRPr="003F06A0">
        <w:t>Entrance Ticket: Unit 1, Lesson 7</w:t>
      </w:r>
    </w:p>
    <w:p w14:paraId="4FD353C9" w14:textId="77777777" w:rsidR="00791EFD" w:rsidRPr="003F06A0" w:rsidRDefault="00791EFD" w:rsidP="003F06A0">
      <w:pPr>
        <w:pStyle w:val="ELW6-8Standard"/>
      </w:pPr>
      <w:r w:rsidRPr="003F06A0">
        <w:t>RL.8.4, L.8.4b</w:t>
      </w:r>
    </w:p>
    <w:p w14:paraId="79421ECE" w14:textId="77777777" w:rsidR="00791EFD" w:rsidRPr="003F06A0" w:rsidRDefault="00791EFD" w:rsidP="003F06A0">
      <w:pPr>
        <w:pStyle w:val="ELWTeacherVersion"/>
      </w:pPr>
      <w:r w:rsidRPr="003F06A0">
        <w:t>(Answers for Teacher Reference)</w:t>
      </w:r>
    </w:p>
    <w:p w14:paraId="78A4CE67" w14:textId="77777777" w:rsidR="00791EFD" w:rsidRDefault="00791EFD" w:rsidP="003F06A0">
      <w:pPr>
        <w:pStyle w:val="ELW6-8Text"/>
        <w:rPr>
          <w:rStyle w:val="x"/>
        </w:rPr>
      </w:pPr>
      <w:r w:rsidRPr="003F06A0">
        <w:rPr>
          <w:b/>
        </w:rPr>
        <w:t>Directions:</w:t>
      </w:r>
      <w:r w:rsidRPr="003F06A0">
        <w:t xml:space="preserve"> As you enter class, answer the following questions.</w:t>
      </w:r>
    </w:p>
    <w:p w14:paraId="658F3223" w14:textId="77777777" w:rsidR="00791EFD" w:rsidRDefault="00791EFD" w:rsidP="00E54A90">
      <w:pPr>
        <w:pStyle w:val="ELW6-8Text"/>
        <w:spacing w:before="240" w:after="240"/>
        <w:rPr>
          <w:rStyle w:val="x"/>
        </w:rPr>
      </w:pPr>
      <w:r w:rsidRPr="003F06A0">
        <w:t xml:space="preserve">“I watched the road ahead for a good place to turn around, but when I looked back, the woman was gone. </w:t>
      </w:r>
      <w:r w:rsidRPr="003F06A0">
        <w:rPr>
          <w:b/>
        </w:rPr>
        <w:t>Disappeared</w:t>
      </w:r>
      <w:r w:rsidRPr="003F06A0">
        <w:t>, like she’d never been there” (77).</w:t>
      </w:r>
    </w:p>
    <w:p w14:paraId="41835822" w14:textId="77777777" w:rsidR="00791EFD" w:rsidRDefault="00791EFD" w:rsidP="00E54A90">
      <w:pPr>
        <w:pStyle w:val="ELW6-8Text"/>
        <w:spacing w:before="240" w:after="240"/>
        <w:rPr>
          <w:rStyle w:val="x"/>
        </w:rPr>
      </w:pPr>
      <w:r w:rsidRPr="003F06A0">
        <w:t xml:space="preserve">Use your affix list to break up the word </w:t>
      </w:r>
      <w:r w:rsidRPr="003F06A0">
        <w:rPr>
          <w:b/>
        </w:rPr>
        <w:t>disappeared</w:t>
      </w:r>
      <w:r w:rsidRPr="003F06A0">
        <w:t xml:space="preserve"> into affixes and roots using a format like the one below.</w:t>
      </w:r>
    </w:p>
    <w:tbl>
      <w:tblPr>
        <w:tblW w:w="4940" w:type="pct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8" w:type="dxa"/>
          <w:left w:w="115" w:type="dxa"/>
          <w:bottom w:w="29" w:type="dxa"/>
          <w:right w:w="115" w:type="dxa"/>
        </w:tblCellMar>
        <w:tblLook w:val="0000" w:firstRow="0" w:lastRow="0" w:firstColumn="0" w:lastColumn="0" w:noHBand="0" w:noVBand="0"/>
      </w:tblPr>
      <w:tblGrid>
        <w:gridCol w:w="2069"/>
        <w:gridCol w:w="7406"/>
      </w:tblGrid>
      <w:tr w:rsidR="00791EFD" w:rsidRPr="00B171D0" w14:paraId="62A0B2C5" w14:textId="77777777" w:rsidTr="008B5311">
        <w:trPr>
          <w:trHeight w:hRule="exact" w:val="576"/>
        </w:trPr>
        <w:tc>
          <w:tcPr>
            <w:tcW w:w="1092" w:type="pct"/>
            <w:shd w:val="clear" w:color="auto" w:fill="D9D9D9"/>
            <w:vAlign w:val="center"/>
          </w:tcPr>
          <w:p w14:paraId="66D8EE03" w14:textId="77777777" w:rsidR="00791EFD" w:rsidRPr="00B171D0" w:rsidRDefault="00791EFD" w:rsidP="008B5311">
            <w:pPr>
              <w:pStyle w:val="ELW6-8Text"/>
              <w:rPr>
                <w:b/>
                <w:szCs w:val="24"/>
              </w:rPr>
            </w:pPr>
            <w:r w:rsidRPr="00B171D0">
              <w:rPr>
                <w:b/>
                <w:szCs w:val="24"/>
              </w:rPr>
              <w:t>Prefix</w:t>
            </w:r>
          </w:p>
        </w:tc>
        <w:tc>
          <w:tcPr>
            <w:tcW w:w="3908" w:type="pct"/>
            <w:shd w:val="clear" w:color="auto" w:fill="auto"/>
            <w:vAlign w:val="center"/>
          </w:tcPr>
          <w:p w14:paraId="2B2FC4E1" w14:textId="77777777" w:rsidR="00791EFD" w:rsidRPr="00B171D0" w:rsidRDefault="00791EFD" w:rsidP="008B5311">
            <w:pPr>
              <w:pStyle w:val="ELW6-8Text"/>
              <w:rPr>
                <w:rStyle w:val="ELWAnswer"/>
                <w:szCs w:val="24"/>
              </w:rPr>
            </w:pPr>
            <w:r w:rsidRPr="00B171D0">
              <w:rPr>
                <w:rStyle w:val="ELWAnswer"/>
                <w:szCs w:val="24"/>
              </w:rPr>
              <w:t>dis-</w:t>
            </w:r>
          </w:p>
        </w:tc>
      </w:tr>
      <w:tr w:rsidR="00791EFD" w:rsidRPr="00B171D0" w14:paraId="6AD61498" w14:textId="77777777" w:rsidTr="008B5311">
        <w:trPr>
          <w:trHeight w:hRule="exact" w:val="576"/>
        </w:trPr>
        <w:tc>
          <w:tcPr>
            <w:tcW w:w="1092" w:type="pct"/>
            <w:shd w:val="clear" w:color="auto" w:fill="D9D9D9"/>
            <w:vAlign w:val="center"/>
          </w:tcPr>
          <w:p w14:paraId="49F710E6" w14:textId="77777777" w:rsidR="00791EFD" w:rsidRPr="00B171D0" w:rsidRDefault="00791EFD" w:rsidP="008B5311">
            <w:pPr>
              <w:pStyle w:val="ELW6-8Text"/>
              <w:rPr>
                <w:b/>
                <w:szCs w:val="24"/>
              </w:rPr>
            </w:pPr>
            <w:r w:rsidRPr="00B171D0">
              <w:rPr>
                <w:b/>
                <w:szCs w:val="24"/>
              </w:rPr>
              <w:t>Root</w:t>
            </w:r>
          </w:p>
        </w:tc>
        <w:tc>
          <w:tcPr>
            <w:tcW w:w="3908" w:type="pct"/>
            <w:shd w:val="clear" w:color="auto" w:fill="auto"/>
            <w:vAlign w:val="center"/>
          </w:tcPr>
          <w:p w14:paraId="26501F86" w14:textId="77777777" w:rsidR="00791EFD" w:rsidRPr="00B171D0" w:rsidRDefault="00791EFD" w:rsidP="008B5311">
            <w:pPr>
              <w:pStyle w:val="ELW6-8Text"/>
              <w:rPr>
                <w:rStyle w:val="ELWAnswer"/>
                <w:szCs w:val="24"/>
              </w:rPr>
            </w:pPr>
            <w:r w:rsidRPr="00B171D0">
              <w:rPr>
                <w:rStyle w:val="ELWAnswer"/>
                <w:szCs w:val="24"/>
              </w:rPr>
              <w:t>appear</w:t>
            </w:r>
          </w:p>
        </w:tc>
      </w:tr>
      <w:tr w:rsidR="00791EFD" w:rsidRPr="00B171D0" w14:paraId="569A2CEE" w14:textId="77777777" w:rsidTr="008B5311">
        <w:trPr>
          <w:trHeight w:hRule="exact" w:val="576"/>
        </w:trPr>
        <w:tc>
          <w:tcPr>
            <w:tcW w:w="1092" w:type="pct"/>
            <w:shd w:val="clear" w:color="auto" w:fill="D9D9D9"/>
            <w:vAlign w:val="center"/>
          </w:tcPr>
          <w:p w14:paraId="31E0FEE9" w14:textId="77777777" w:rsidR="00791EFD" w:rsidRPr="00B171D0" w:rsidRDefault="00791EFD" w:rsidP="008B5311">
            <w:pPr>
              <w:pStyle w:val="ELW6-8Text"/>
              <w:rPr>
                <w:b/>
                <w:szCs w:val="24"/>
              </w:rPr>
            </w:pPr>
            <w:r w:rsidRPr="00B171D0">
              <w:rPr>
                <w:b/>
                <w:szCs w:val="24"/>
              </w:rPr>
              <w:t>Suffix</w:t>
            </w:r>
          </w:p>
        </w:tc>
        <w:tc>
          <w:tcPr>
            <w:tcW w:w="3908" w:type="pct"/>
            <w:shd w:val="clear" w:color="auto" w:fill="auto"/>
            <w:vAlign w:val="center"/>
          </w:tcPr>
          <w:p w14:paraId="1F9FF582" w14:textId="77777777" w:rsidR="00791EFD" w:rsidRPr="00B171D0" w:rsidRDefault="00791EFD" w:rsidP="008B5311">
            <w:pPr>
              <w:pStyle w:val="ELW6-8Text"/>
              <w:rPr>
                <w:rStyle w:val="ELWAnswer"/>
                <w:szCs w:val="24"/>
              </w:rPr>
            </w:pPr>
            <w:r w:rsidRPr="00B171D0">
              <w:rPr>
                <w:rStyle w:val="ELWAnswer"/>
                <w:szCs w:val="24"/>
              </w:rPr>
              <w:t>-ed</w:t>
            </w:r>
          </w:p>
        </w:tc>
      </w:tr>
    </w:tbl>
    <w:p w14:paraId="73BA82D8" w14:textId="77777777" w:rsidR="00791EFD" w:rsidRPr="003F06A0" w:rsidRDefault="00791EFD" w:rsidP="00C9142F">
      <w:pPr>
        <w:pStyle w:val="ELW6-8Text"/>
        <w:spacing w:before="240" w:after="240"/>
      </w:pPr>
      <w:r w:rsidRPr="003F06A0">
        <w:t>Then use this analysis to figure out the meaning.</w:t>
      </w:r>
    </w:p>
    <w:p w14:paraId="553A973F" w14:textId="77777777" w:rsidR="00536707" w:rsidRPr="0078233E" w:rsidRDefault="00791EFD" w:rsidP="003F06A0">
      <w:pPr>
        <w:pStyle w:val="ELW6-8TeacherAnswer"/>
      </w:pPr>
      <w:r w:rsidRPr="003F06A0">
        <w:t xml:space="preserve">Student responses will vary, but may include the following: vanished, because </w:t>
      </w:r>
      <w:r w:rsidRPr="003F06A0">
        <w:rPr>
          <w:i/>
        </w:rPr>
        <w:t>dis-</w:t>
      </w:r>
      <w:r w:rsidRPr="003F06A0">
        <w:t xml:space="preserve"> means “the opposite of” and </w:t>
      </w:r>
      <w:r w:rsidRPr="003F06A0">
        <w:rPr>
          <w:i/>
        </w:rPr>
        <w:t>appear</w:t>
      </w:r>
      <w:r w:rsidRPr="003F06A0">
        <w:t xml:space="preserve"> means to come in sight, so </w:t>
      </w:r>
      <w:r w:rsidRPr="003F06A0">
        <w:rPr>
          <w:i/>
        </w:rPr>
        <w:t>vanishing</w:t>
      </w:r>
      <w:r w:rsidRPr="003F06A0">
        <w:t xml:space="preserve"> makes sense because it would be removing from site. Also, if you replace </w:t>
      </w:r>
      <w:r w:rsidRPr="003F06A0">
        <w:rPr>
          <w:i/>
        </w:rPr>
        <w:t>disappeared</w:t>
      </w:r>
      <w:r w:rsidRPr="003F06A0">
        <w:t xml:space="preserve"> with </w:t>
      </w:r>
      <w:r w:rsidRPr="003F06A0">
        <w:rPr>
          <w:i/>
        </w:rPr>
        <w:t>vanished</w:t>
      </w:r>
      <w:r w:rsidRPr="003F06A0">
        <w:t>, the sentence still makes sense.</w:t>
      </w:r>
    </w:p>
    <w:sectPr w:rsidR="00536707" w:rsidRPr="0078233E" w:rsidSect="00796F9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66868" w14:textId="77777777" w:rsidR="00E67821" w:rsidRDefault="00E67821" w:rsidP="007E7300">
      <w:r>
        <w:separator/>
      </w:r>
    </w:p>
  </w:endnote>
  <w:endnote w:type="continuationSeparator" w:id="0">
    <w:p w14:paraId="06773182" w14:textId="77777777" w:rsidR="00E67821" w:rsidRDefault="00E67821" w:rsidP="007E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Times New Roman (Body CS)">
    <w:charset w:val="00"/>
    <w:family w:val="roman"/>
    <w:pitch w:val="variable"/>
    <w:sig w:usb0="E0002AEF" w:usb1="C0007841" w:usb2="00000009" w:usb3="00000000" w:csb0="000001FF" w:csb1="00000000"/>
  </w:font>
  <w:font w:name="MinionPro-Regular"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MarkPro">
    <w:panose1 w:val="020B05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MarkPro-Heavy">
    <w:panose1 w:val="020B09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MarkPro-HeavyItalic">
    <w:panose1 w:val="020B09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37792" w14:textId="77777777" w:rsidR="00BA5058" w:rsidRDefault="00BA5058" w:rsidP="00804EF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85"/>
      <w:gridCol w:w="2697"/>
      <w:gridCol w:w="2968"/>
    </w:tblGrid>
    <w:tr w:rsidR="00E664BF" w:rsidRPr="00791EFD" w14:paraId="1466224D" w14:textId="77777777" w:rsidTr="00791EFD">
      <w:trPr>
        <w:trHeight w:val="288"/>
      </w:trPr>
      <w:tc>
        <w:tcPr>
          <w:tcW w:w="3685" w:type="dxa"/>
          <w:shd w:val="clear" w:color="auto" w:fill="auto"/>
        </w:tcPr>
        <w:p w14:paraId="4BDF2A67" w14:textId="77777777" w:rsidR="00E664BF" w:rsidRPr="00791EFD" w:rsidRDefault="00D05504" w:rsidP="00804EF8">
          <w:pPr>
            <w:pStyle w:val="ELWPageFooter"/>
            <w:rPr>
              <w:position w:val="4"/>
            </w:rPr>
          </w:pPr>
          <w:r w:rsidRPr="00975F4B">
            <w:rPr>
              <w:noProof/>
            </w:rPr>
            <w:pict w14:anchorId="32AF21B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25" type="#_x0000_t75" style="width:176.25pt;height:9pt;visibility:visible">
                <v:imagedata r:id="rId1" o:title=""/>
              </v:shape>
            </w:pict>
          </w:r>
        </w:p>
      </w:tc>
      <w:tc>
        <w:tcPr>
          <w:tcW w:w="2697" w:type="dxa"/>
          <w:shd w:val="clear" w:color="auto" w:fill="auto"/>
        </w:tcPr>
        <w:p w14:paraId="4B6A9B4B" w14:textId="77777777" w:rsidR="00E664BF" w:rsidRPr="00791EFD" w:rsidRDefault="00E664BF" w:rsidP="00804EF8">
          <w:pPr>
            <w:pStyle w:val="ELWPageFooter"/>
          </w:pPr>
          <w:r w:rsidRPr="00791EFD">
            <w:t xml:space="preserve"> </w:t>
          </w:r>
        </w:p>
      </w:tc>
      <w:tc>
        <w:tcPr>
          <w:tcW w:w="2968" w:type="dxa"/>
          <w:shd w:val="clear" w:color="auto" w:fill="auto"/>
        </w:tcPr>
        <w:p w14:paraId="53D458F9" w14:textId="77777777" w:rsidR="00E664BF" w:rsidRPr="00791EFD" w:rsidRDefault="00E664BF" w:rsidP="00791EFD">
          <w:pPr>
            <w:pStyle w:val="ELWPageFooter-PageNumber"/>
            <w:jc w:val="right"/>
          </w:pPr>
          <w:r w:rsidRPr="00791EFD">
            <w:fldChar w:fldCharType="begin"/>
          </w:r>
          <w:r w:rsidRPr="00791EFD">
            <w:instrText xml:space="preserve"> PAGE   \* MERGEFORMAT </w:instrText>
          </w:r>
          <w:r w:rsidRPr="00791EFD">
            <w:fldChar w:fldCharType="separate"/>
          </w:r>
          <w:r w:rsidR="00923CFE">
            <w:rPr>
              <w:noProof/>
            </w:rPr>
            <w:t>1</w:t>
          </w:r>
          <w:r w:rsidRPr="00791EFD">
            <w:fldChar w:fldCharType="end"/>
          </w:r>
        </w:p>
      </w:tc>
    </w:tr>
    <w:tr w:rsidR="00E664BF" w:rsidRPr="00791EFD" w14:paraId="540B968B" w14:textId="77777777" w:rsidTr="00791EFD">
      <w:trPr>
        <w:trHeight w:val="288"/>
      </w:trPr>
      <w:tc>
        <w:tcPr>
          <w:tcW w:w="9350" w:type="dxa"/>
          <w:gridSpan w:val="3"/>
          <w:shd w:val="clear" w:color="auto" w:fill="auto"/>
        </w:tcPr>
        <w:p w14:paraId="2D3E8F48" w14:textId="77777777" w:rsidR="00E664BF" w:rsidRPr="00791EFD" w:rsidRDefault="00E664BF" w:rsidP="00791EFD">
          <w:pPr>
            <w:pStyle w:val="ELWCoverFooter"/>
            <w:ind w:left="0" w:right="0"/>
          </w:pPr>
          <w:r w:rsidRPr="00791EFD">
            <w:t>© 2019 EL Education Inc.</w:t>
          </w:r>
        </w:p>
      </w:tc>
    </w:tr>
  </w:tbl>
  <w:p w14:paraId="5B9B4715" w14:textId="77777777" w:rsidR="007E7300" w:rsidRPr="00BA5058" w:rsidRDefault="007E7300" w:rsidP="00804EF8">
    <w:pPr>
      <w:pStyle w:val="ELWPage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93239" w14:textId="77777777" w:rsidR="00F9535C" w:rsidRDefault="00F9535C" w:rsidP="00BA505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70"/>
      <w:gridCol w:w="3809"/>
      <w:gridCol w:w="4381"/>
    </w:tblGrid>
    <w:tr w:rsidR="00F9535C" w:rsidRPr="00791EFD" w14:paraId="04C22A04" w14:textId="77777777" w:rsidTr="00791EFD">
      <w:trPr>
        <w:trHeight w:val="288"/>
      </w:trPr>
      <w:tc>
        <w:tcPr>
          <w:tcW w:w="1170" w:type="dxa"/>
          <w:shd w:val="clear" w:color="auto" w:fill="auto"/>
          <w:vAlign w:val="center"/>
        </w:tcPr>
        <w:p w14:paraId="511890A5" w14:textId="77777777" w:rsidR="00F9535C" w:rsidRPr="00791EFD" w:rsidRDefault="00D05504" w:rsidP="00F9535C">
          <w:pPr>
            <w:pStyle w:val="ELWPageFooter"/>
            <w:rPr>
              <w:position w:val="4"/>
            </w:rPr>
          </w:pPr>
          <w:r w:rsidRPr="00791EFD">
            <w:rPr>
              <w:rStyle w:val="ELWPageFooterChar"/>
              <w:noProof/>
              <w:position w:val="4"/>
            </w:rPr>
            <w:pict w14:anchorId="03AD98E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6" type="#_x0000_t75" style="width:53.25pt;height:8.25pt;visibility:visible">
                <v:imagedata r:id="rId1" o:title=""/>
              </v:shape>
            </w:pict>
          </w:r>
        </w:p>
      </w:tc>
      <w:tc>
        <w:tcPr>
          <w:tcW w:w="3809" w:type="dxa"/>
          <w:shd w:val="clear" w:color="auto" w:fill="auto"/>
          <w:vAlign w:val="center"/>
        </w:tcPr>
        <w:p w14:paraId="3671DEE9" w14:textId="77777777" w:rsidR="00F9535C" w:rsidRPr="00791EFD" w:rsidRDefault="00F9535C" w:rsidP="00F9535C">
          <w:pPr>
            <w:pStyle w:val="ELWPageFooter"/>
          </w:pPr>
          <w:r w:rsidRPr="00791EFD">
            <w:t>| Language Arts Curriculum</w:t>
          </w:r>
        </w:p>
      </w:tc>
      <w:tc>
        <w:tcPr>
          <w:tcW w:w="4381" w:type="dxa"/>
          <w:shd w:val="clear" w:color="auto" w:fill="auto"/>
          <w:vAlign w:val="center"/>
        </w:tcPr>
        <w:p w14:paraId="498169BC" w14:textId="77777777" w:rsidR="00F9535C" w:rsidRPr="00791EFD" w:rsidRDefault="00F9535C" w:rsidP="00791EFD">
          <w:pPr>
            <w:pStyle w:val="ELWPageFooter-PageNumber"/>
            <w:jc w:val="right"/>
          </w:pPr>
          <w:r w:rsidRPr="00791EFD">
            <w:fldChar w:fldCharType="begin"/>
          </w:r>
          <w:r w:rsidRPr="00791EFD">
            <w:instrText xml:space="preserve"> PAGE   \* MERGEFORMAT </w:instrText>
          </w:r>
          <w:r w:rsidRPr="00791EFD">
            <w:fldChar w:fldCharType="separate"/>
          </w:r>
          <w:r w:rsidRPr="00791EFD">
            <w:t>2</w:t>
          </w:r>
          <w:r w:rsidRPr="00791EFD">
            <w:fldChar w:fldCharType="end"/>
          </w:r>
        </w:p>
      </w:tc>
    </w:tr>
    <w:tr w:rsidR="00F9535C" w:rsidRPr="00791EFD" w14:paraId="200BB83F" w14:textId="77777777" w:rsidTr="00791EFD">
      <w:trPr>
        <w:trHeight w:val="288"/>
      </w:trPr>
      <w:tc>
        <w:tcPr>
          <w:tcW w:w="9360" w:type="dxa"/>
          <w:gridSpan w:val="3"/>
          <w:shd w:val="clear" w:color="auto" w:fill="auto"/>
          <w:vAlign w:val="center"/>
        </w:tcPr>
        <w:p w14:paraId="27D29154" w14:textId="77777777" w:rsidR="00F9535C" w:rsidRPr="00791EFD" w:rsidRDefault="00F9535C" w:rsidP="00F9535C">
          <w:pPr>
            <w:pStyle w:val="ELWCoverFooter"/>
            <w:rPr>
              <w:rFonts w:cs="Calibri"/>
              <w:szCs w:val="21"/>
            </w:rPr>
          </w:pPr>
          <w:r w:rsidRPr="00791EFD">
            <w:t>© 2019</w:t>
          </w:r>
          <w:r w:rsidRPr="00791EFD">
            <w:rPr>
              <w:rFonts w:cs="Calibri"/>
              <w:szCs w:val="21"/>
            </w:rPr>
            <w:t>© 2019 EL Education Inc.</w:t>
          </w:r>
        </w:p>
        <w:p w14:paraId="541E0DFE" w14:textId="77777777" w:rsidR="00F9535C" w:rsidRPr="00791EFD" w:rsidRDefault="00F9535C" w:rsidP="00791EFD">
          <w:pPr>
            <w:pStyle w:val="ELWPageFooter-PageNumber"/>
            <w:jc w:val="right"/>
          </w:pPr>
        </w:p>
      </w:tc>
    </w:tr>
  </w:tbl>
  <w:p w14:paraId="7CA7FCBC" w14:textId="77777777" w:rsidR="007674AA" w:rsidRDefault="007674AA" w:rsidP="00F9535C">
    <w:pPr>
      <w:pStyle w:val="ELWPage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3088C" w14:textId="77777777" w:rsidR="00E67821" w:rsidRDefault="00E67821" w:rsidP="007E7300">
      <w:r>
        <w:separator/>
      </w:r>
    </w:p>
  </w:footnote>
  <w:footnote w:type="continuationSeparator" w:id="0">
    <w:p w14:paraId="68E3D8E7" w14:textId="77777777" w:rsidR="00E67821" w:rsidRDefault="00E67821" w:rsidP="007E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4D3A1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791EFD" w14:paraId="633017CD" w14:textId="77777777" w:rsidTr="00791EFD">
      <w:trPr>
        <w:trHeight w:val="432"/>
      </w:trPr>
      <w:tc>
        <w:tcPr>
          <w:tcW w:w="4220" w:type="dxa"/>
          <w:shd w:val="clear" w:color="auto" w:fill="auto"/>
        </w:tcPr>
        <w:p w14:paraId="21E79245" w14:textId="77777777" w:rsidR="007E7300" w:rsidRPr="00791EFD" w:rsidRDefault="003F06A0" w:rsidP="007E7300">
          <w:pPr>
            <w:pStyle w:val="ELWPageHeader"/>
          </w:pPr>
          <w:r w:rsidRPr="003F06A0">
            <w:t>Folklore of Latin America</w:t>
          </w:r>
        </w:p>
      </w:tc>
      <w:tc>
        <w:tcPr>
          <w:tcW w:w="5110" w:type="dxa"/>
          <w:shd w:val="clear" w:color="auto" w:fill="auto"/>
        </w:tcPr>
        <w:p w14:paraId="4BE31F2E" w14:textId="77777777" w:rsidR="007E7300" w:rsidRPr="00791EFD" w:rsidRDefault="007E7300" w:rsidP="003F06A0">
          <w:pPr>
            <w:pStyle w:val="ELWPageHeader"/>
            <w:jc w:val="right"/>
          </w:pPr>
          <w:r w:rsidRPr="00791EFD">
            <w:t xml:space="preserve">Grade </w:t>
          </w:r>
          <w:r w:rsidR="003F06A0">
            <w:t>8</w:t>
          </w:r>
          <w:r w:rsidRPr="00791EFD">
            <w:t xml:space="preserve">: Module </w:t>
          </w:r>
          <w:r w:rsidR="003F06A0">
            <w:t>1</w:t>
          </w:r>
          <w:r w:rsidRPr="00791EFD">
            <w:t xml:space="preserve">: Unit </w:t>
          </w:r>
          <w:r w:rsidR="003F06A0">
            <w:t>1</w:t>
          </w:r>
          <w:r w:rsidRPr="00791EFD">
            <w:t xml:space="preserve">: Lesson </w:t>
          </w:r>
          <w:r w:rsidR="003F06A0">
            <w:t>7</w:t>
          </w:r>
        </w:p>
      </w:tc>
    </w:tr>
  </w:tbl>
  <w:p w14:paraId="470E097C" w14:textId="77777777" w:rsidR="007E7300" w:rsidRDefault="007E7300" w:rsidP="00796F94">
    <w:pPr>
      <w:pStyle w:val="ELWPage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1855D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791EFD" w14:paraId="6C2F4A00" w14:textId="77777777" w:rsidTr="00791EFD">
      <w:trPr>
        <w:trHeight w:val="432"/>
      </w:trPr>
      <w:tc>
        <w:tcPr>
          <w:tcW w:w="4220" w:type="dxa"/>
          <w:shd w:val="clear" w:color="auto" w:fill="auto"/>
        </w:tcPr>
        <w:p w14:paraId="072621D2" w14:textId="77777777" w:rsidR="007E7300" w:rsidRPr="00791EFD" w:rsidRDefault="007E7300" w:rsidP="007E7300">
          <w:pPr>
            <w:pStyle w:val="ELWPageHeader"/>
          </w:pPr>
          <w:r w:rsidRPr="00791EFD">
            <w:t>Module Title</w:t>
          </w:r>
        </w:p>
      </w:tc>
      <w:tc>
        <w:tcPr>
          <w:tcW w:w="5110" w:type="dxa"/>
          <w:shd w:val="clear" w:color="auto" w:fill="auto"/>
        </w:tcPr>
        <w:p w14:paraId="5CEC3161" w14:textId="77777777" w:rsidR="007E7300" w:rsidRPr="00791EFD" w:rsidRDefault="007E7300" w:rsidP="00791EFD">
          <w:pPr>
            <w:pStyle w:val="ELWPageHeader"/>
            <w:jc w:val="right"/>
          </w:pPr>
          <w:r w:rsidRPr="00791EFD">
            <w:t>Grade X: Module X: Unit X: Lesson X</w:t>
          </w:r>
        </w:p>
      </w:tc>
    </w:tr>
  </w:tbl>
  <w:p w14:paraId="6D36D430" w14:textId="77777777" w:rsidR="007E7300" w:rsidRDefault="007E7300" w:rsidP="00072151">
    <w:pPr>
      <w:pStyle w:val="ELWPage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7101A"/>
    <w:multiLevelType w:val="hybridMultilevel"/>
    <w:tmpl w:val="1B0C227A"/>
    <w:lvl w:ilvl="0" w:tplc="D31C7326">
      <w:start w:val="1"/>
      <w:numFmt w:val="upperLetter"/>
      <w:pStyle w:val="ELW12ptTextLetteredLevel1"/>
      <w:lvlText w:val="%1."/>
      <w:lvlJc w:val="left"/>
      <w:pPr>
        <w:ind w:left="288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B42A7"/>
    <w:multiLevelType w:val="hybridMultilevel"/>
    <w:tmpl w:val="15FEF806"/>
    <w:lvl w:ilvl="0" w:tplc="E9CE4576">
      <w:start w:val="1"/>
      <w:numFmt w:val="lowerLetter"/>
      <w:pStyle w:val="ELW6-8TextLett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3C71B9"/>
    <w:multiLevelType w:val="hybridMultilevel"/>
    <w:tmpl w:val="10F040C6"/>
    <w:lvl w:ilvl="0" w:tplc="135628D0">
      <w:start w:val="1"/>
      <w:numFmt w:val="bullet"/>
      <w:pStyle w:val="ELW6-8TextIndentedBulle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B14DA2"/>
    <w:multiLevelType w:val="hybridMultilevel"/>
    <w:tmpl w:val="07E64AFC"/>
    <w:lvl w:ilvl="0" w:tplc="C5422DB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330CD"/>
    <w:multiLevelType w:val="multilevel"/>
    <w:tmpl w:val="090C8E78"/>
    <w:lvl w:ilvl="0">
      <w:start w:val="1"/>
      <w:numFmt w:val="lowerRoman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D500B1"/>
    <w:multiLevelType w:val="multilevel"/>
    <w:tmpl w:val="73F4B832"/>
    <w:lvl w:ilvl="0">
      <w:start w:val="1"/>
      <w:numFmt w:val="decimal"/>
      <w:pStyle w:val="ELW6-8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ELW6-8TextNumberedLevel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6" w15:restartNumberingAfterBreak="0">
    <w:nsid w:val="1A1838B1"/>
    <w:multiLevelType w:val="hybridMultilevel"/>
    <w:tmpl w:val="1C02EF0E"/>
    <w:lvl w:ilvl="0" w:tplc="098A4DCE">
      <w:start w:val="1"/>
      <w:numFmt w:val="bullet"/>
      <w:pStyle w:val="ELW6-8TextBulletedLevel3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C733174"/>
    <w:multiLevelType w:val="hybridMultilevel"/>
    <w:tmpl w:val="E6DADFD0"/>
    <w:lvl w:ilvl="0" w:tplc="DB0E5DF0">
      <w:start w:val="1"/>
      <w:numFmt w:val="lowerLetter"/>
      <w:pStyle w:val="ELW12ptTextNumb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CA5725"/>
    <w:multiLevelType w:val="hybridMultilevel"/>
    <w:tmpl w:val="71901B94"/>
    <w:lvl w:ilvl="0" w:tplc="770EC53C">
      <w:start w:val="1"/>
      <w:numFmt w:val="decimal"/>
      <w:pStyle w:val="ELW12ptTextLett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85520F"/>
    <w:multiLevelType w:val="hybridMultilevel"/>
    <w:tmpl w:val="FB58E428"/>
    <w:lvl w:ilvl="0" w:tplc="D47E900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264436F3"/>
    <w:multiLevelType w:val="multilevel"/>
    <w:tmpl w:val="C45A4AB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F178BA"/>
    <w:multiLevelType w:val="multilevel"/>
    <w:tmpl w:val="4D9CD3AC"/>
    <w:lvl w:ilvl="0">
      <w:start w:val="1"/>
      <w:numFmt w:val="bullet"/>
      <w:pStyle w:val="ELW6-8TextBulletedLevel1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ELW6-8TextBulletedLevel2"/>
      <w:lvlText w:val="–"/>
      <w:lvlJc w:val="left"/>
      <w:pPr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"/>
      <w:lvlJc w:val="left"/>
      <w:pPr>
        <w:ind w:left="1080" w:hanging="360"/>
      </w:pPr>
      <w:rPr>
        <w:rFonts w:ascii="Wingdings" w:hAnsi="Wingdings" w:hint="default"/>
        <w:b/>
        <w:i w:val="0"/>
        <w:color w:val="D71149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AB217D2"/>
    <w:multiLevelType w:val="hybridMultilevel"/>
    <w:tmpl w:val="C5305048"/>
    <w:lvl w:ilvl="0" w:tplc="6B56648E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803FC6"/>
    <w:multiLevelType w:val="hybridMultilevel"/>
    <w:tmpl w:val="55AE6A76"/>
    <w:lvl w:ilvl="0" w:tplc="FAA89010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4" w15:restartNumberingAfterBreak="0">
    <w:nsid w:val="31B10C8B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5" w15:restartNumberingAfterBreak="0">
    <w:nsid w:val="32092DEA"/>
    <w:multiLevelType w:val="hybridMultilevel"/>
    <w:tmpl w:val="528EAC2E"/>
    <w:lvl w:ilvl="0" w:tplc="8A182C7E">
      <w:start w:val="1"/>
      <w:numFmt w:val="lowerLetter"/>
      <w:pStyle w:val="ELW12ptTextLett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536CE9"/>
    <w:multiLevelType w:val="hybridMultilevel"/>
    <w:tmpl w:val="21900EA0"/>
    <w:lvl w:ilvl="0" w:tplc="65004A48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3D5F01"/>
    <w:multiLevelType w:val="multilevel"/>
    <w:tmpl w:val="012AEA80"/>
    <w:lvl w:ilvl="0">
      <w:start w:val="1"/>
      <w:numFmt w:val="lowerLetter"/>
      <w:lvlText w:val="%1.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0A24B6F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495C1FA0"/>
    <w:multiLevelType w:val="hybridMultilevel"/>
    <w:tmpl w:val="4A9A71D2"/>
    <w:lvl w:ilvl="0" w:tplc="E75EC2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C715977"/>
    <w:multiLevelType w:val="hybridMultilevel"/>
    <w:tmpl w:val="07C68B7C"/>
    <w:lvl w:ilvl="0" w:tplc="AE0A46B8">
      <w:start w:val="1"/>
      <w:numFmt w:val="lowerRoman"/>
      <w:pStyle w:val="ELW6-8TextNumb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8F3805"/>
    <w:multiLevelType w:val="multilevel"/>
    <w:tmpl w:val="27CACCC6"/>
    <w:lvl w:ilvl="0">
      <w:start w:val="1"/>
      <w:numFmt w:val="lowerRoman"/>
      <w:lvlText w:val="i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E71B37"/>
    <w:multiLevelType w:val="hybridMultilevel"/>
    <w:tmpl w:val="C45A4ABA"/>
    <w:lvl w:ilvl="0" w:tplc="2648E9BC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43300DE"/>
    <w:multiLevelType w:val="hybridMultilevel"/>
    <w:tmpl w:val="D03632E4"/>
    <w:lvl w:ilvl="0" w:tplc="B41AC37C">
      <w:start w:val="1"/>
      <w:numFmt w:val="upperLetter"/>
      <w:pStyle w:val="ELW6-8TextLetteredLevel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983F8E"/>
    <w:multiLevelType w:val="hybridMultilevel"/>
    <w:tmpl w:val="F46A42F2"/>
    <w:lvl w:ilvl="0" w:tplc="251CE6D8">
      <w:start w:val="1"/>
      <w:numFmt w:val="bullet"/>
      <w:pStyle w:val="ELW12ptTextBulletedLevel3"/>
      <w:lvlText w:val=""/>
      <w:lvlJc w:val="left"/>
      <w:pPr>
        <w:ind w:left="12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5" w15:restartNumberingAfterBreak="0">
    <w:nsid w:val="591F5251"/>
    <w:multiLevelType w:val="hybridMultilevel"/>
    <w:tmpl w:val="4A64670A"/>
    <w:lvl w:ilvl="0" w:tplc="2D2A0F8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BCF687B"/>
    <w:multiLevelType w:val="multilevel"/>
    <w:tmpl w:val="8EDAAE6A"/>
    <w:lvl w:ilvl="0">
      <w:start w:val="1"/>
      <w:numFmt w:val="bullet"/>
      <w:pStyle w:val="ELW12ptTextBulletedLevel1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pStyle w:val="ELW12ptTextBulletedLevel2"/>
      <w:lvlText w:val="–"/>
      <w:lvlJc w:val="left"/>
      <w:pPr>
        <w:ind w:left="576" w:hanging="288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ind w:left="864" w:hanging="288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</w:rPr>
    </w:lvl>
  </w:abstractNum>
  <w:abstractNum w:abstractNumId="27" w15:restartNumberingAfterBreak="0">
    <w:nsid w:val="5F2132CA"/>
    <w:multiLevelType w:val="hybridMultilevel"/>
    <w:tmpl w:val="3C96C0DE"/>
    <w:lvl w:ilvl="0" w:tplc="41B29A30">
      <w:start w:val="1"/>
      <w:numFmt w:val="lowerRoman"/>
      <w:pStyle w:val="ELW12ptTextNumb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EB0F69"/>
    <w:multiLevelType w:val="multilevel"/>
    <w:tmpl w:val="7A6ABCF2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7BC658A"/>
    <w:multiLevelType w:val="multilevel"/>
    <w:tmpl w:val="E9E0E6E2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B8F217D"/>
    <w:multiLevelType w:val="multilevel"/>
    <w:tmpl w:val="B2B8F06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9DB26A4"/>
    <w:multiLevelType w:val="multilevel"/>
    <w:tmpl w:val="1B3E734E"/>
    <w:lvl w:ilvl="0">
      <w:start w:val="1"/>
      <w:numFmt w:val="decimal"/>
      <w:pStyle w:val="ELW12pt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B18117D"/>
    <w:multiLevelType w:val="hybridMultilevel"/>
    <w:tmpl w:val="20A832B8"/>
    <w:lvl w:ilvl="0" w:tplc="313C349E">
      <w:start w:val="1"/>
      <w:numFmt w:val="bullet"/>
      <w:lvlText w:val=""/>
      <w:lvlJc w:val="left"/>
      <w:pPr>
        <w:ind w:left="936" w:hanging="360"/>
      </w:pPr>
      <w:rPr>
        <w:rFonts w:ascii="Symbol" w:hAnsi="Symbol" w:hint="default"/>
        <w:color w:val="929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E623F4"/>
    <w:multiLevelType w:val="hybridMultilevel"/>
    <w:tmpl w:val="D41A7650"/>
    <w:lvl w:ilvl="0" w:tplc="766C7794">
      <w:start w:val="1"/>
      <w:numFmt w:val="decimal"/>
      <w:pStyle w:val="ELW6-8TextLetteredLevel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2"/>
  </w:num>
  <w:num w:numId="3">
    <w:abstractNumId w:val="25"/>
  </w:num>
  <w:num w:numId="4">
    <w:abstractNumId w:val="12"/>
  </w:num>
  <w:num w:numId="5">
    <w:abstractNumId w:val="22"/>
  </w:num>
  <w:num w:numId="6">
    <w:abstractNumId w:val="16"/>
  </w:num>
  <w:num w:numId="7">
    <w:abstractNumId w:val="9"/>
  </w:num>
  <w:num w:numId="8">
    <w:abstractNumId w:val="11"/>
  </w:num>
  <w:num w:numId="9">
    <w:abstractNumId w:val="26"/>
  </w:num>
  <w:num w:numId="10">
    <w:abstractNumId w:val="26"/>
  </w:num>
  <w:num w:numId="11">
    <w:abstractNumId w:val="24"/>
  </w:num>
  <w:num w:numId="12">
    <w:abstractNumId w:val="0"/>
  </w:num>
  <w:num w:numId="13">
    <w:abstractNumId w:val="8"/>
  </w:num>
  <w:num w:numId="14">
    <w:abstractNumId w:val="15"/>
  </w:num>
  <w:num w:numId="15">
    <w:abstractNumId w:val="31"/>
  </w:num>
  <w:num w:numId="16">
    <w:abstractNumId w:val="7"/>
  </w:num>
  <w:num w:numId="17">
    <w:abstractNumId w:val="27"/>
  </w:num>
  <w:num w:numId="18">
    <w:abstractNumId w:val="11"/>
  </w:num>
  <w:num w:numId="19">
    <w:abstractNumId w:val="6"/>
  </w:num>
  <w:num w:numId="20">
    <w:abstractNumId w:val="2"/>
  </w:num>
  <w:num w:numId="21">
    <w:abstractNumId w:val="23"/>
  </w:num>
  <w:num w:numId="22">
    <w:abstractNumId w:val="33"/>
  </w:num>
  <w:num w:numId="23">
    <w:abstractNumId w:val="1"/>
  </w:num>
  <w:num w:numId="24">
    <w:abstractNumId w:val="5"/>
  </w:num>
  <w:num w:numId="25">
    <w:abstractNumId w:val="5"/>
  </w:num>
  <w:num w:numId="26">
    <w:abstractNumId w:val="20"/>
  </w:num>
  <w:num w:numId="27">
    <w:abstractNumId w:val="10"/>
  </w:num>
  <w:num w:numId="28">
    <w:abstractNumId w:val="19"/>
  </w:num>
  <w:num w:numId="29">
    <w:abstractNumId w:val="29"/>
  </w:num>
  <w:num w:numId="30">
    <w:abstractNumId w:val="17"/>
  </w:num>
  <w:num w:numId="31">
    <w:abstractNumId w:val="30"/>
  </w:num>
  <w:num w:numId="32">
    <w:abstractNumId w:val="18"/>
  </w:num>
  <w:num w:numId="33">
    <w:abstractNumId w:val="3"/>
  </w:num>
  <w:num w:numId="34">
    <w:abstractNumId w:val="21"/>
  </w:num>
  <w:num w:numId="35">
    <w:abstractNumId w:val="14"/>
  </w:num>
  <w:num w:numId="36">
    <w:abstractNumId w:val="4"/>
  </w:num>
  <w:num w:numId="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1EFD"/>
    <w:rsid w:val="0000055D"/>
    <w:rsid w:val="0001082D"/>
    <w:rsid w:val="00072151"/>
    <w:rsid w:val="000838F5"/>
    <w:rsid w:val="000F154B"/>
    <w:rsid w:val="00122BA3"/>
    <w:rsid w:val="00274A95"/>
    <w:rsid w:val="002A64ED"/>
    <w:rsid w:val="002F72A6"/>
    <w:rsid w:val="003501B7"/>
    <w:rsid w:val="00355C3C"/>
    <w:rsid w:val="003D7CA6"/>
    <w:rsid w:val="003F06A0"/>
    <w:rsid w:val="00411CE2"/>
    <w:rsid w:val="00413A53"/>
    <w:rsid w:val="0043293A"/>
    <w:rsid w:val="0044698A"/>
    <w:rsid w:val="00471405"/>
    <w:rsid w:val="004C58BD"/>
    <w:rsid w:val="004F5579"/>
    <w:rsid w:val="00512FBF"/>
    <w:rsid w:val="005205D8"/>
    <w:rsid w:val="00527FF5"/>
    <w:rsid w:val="00536707"/>
    <w:rsid w:val="005E0B94"/>
    <w:rsid w:val="005E59E0"/>
    <w:rsid w:val="00602969"/>
    <w:rsid w:val="00635499"/>
    <w:rsid w:val="0063761E"/>
    <w:rsid w:val="006422CC"/>
    <w:rsid w:val="0064302E"/>
    <w:rsid w:val="00643A4B"/>
    <w:rsid w:val="006A0F30"/>
    <w:rsid w:val="006B5EFE"/>
    <w:rsid w:val="006D474F"/>
    <w:rsid w:val="00705409"/>
    <w:rsid w:val="007078A9"/>
    <w:rsid w:val="0076643E"/>
    <w:rsid w:val="007674AA"/>
    <w:rsid w:val="007738A3"/>
    <w:rsid w:val="0078233E"/>
    <w:rsid w:val="00791EFD"/>
    <w:rsid w:val="00796F94"/>
    <w:rsid w:val="007B5DE1"/>
    <w:rsid w:val="007C46DF"/>
    <w:rsid w:val="007E7300"/>
    <w:rsid w:val="00804EF8"/>
    <w:rsid w:val="008238F2"/>
    <w:rsid w:val="00824ABE"/>
    <w:rsid w:val="0084306A"/>
    <w:rsid w:val="00871BF5"/>
    <w:rsid w:val="008B5311"/>
    <w:rsid w:val="00923CFE"/>
    <w:rsid w:val="00950912"/>
    <w:rsid w:val="00954A22"/>
    <w:rsid w:val="00967DA0"/>
    <w:rsid w:val="00975D07"/>
    <w:rsid w:val="00982ABD"/>
    <w:rsid w:val="009F259B"/>
    <w:rsid w:val="00A354E6"/>
    <w:rsid w:val="00AA4556"/>
    <w:rsid w:val="00B171D0"/>
    <w:rsid w:val="00B233EA"/>
    <w:rsid w:val="00B60062"/>
    <w:rsid w:val="00B73F9C"/>
    <w:rsid w:val="00B87660"/>
    <w:rsid w:val="00BA5058"/>
    <w:rsid w:val="00BE4613"/>
    <w:rsid w:val="00C45799"/>
    <w:rsid w:val="00C508E5"/>
    <w:rsid w:val="00C73BC7"/>
    <w:rsid w:val="00C9142F"/>
    <w:rsid w:val="00C931BE"/>
    <w:rsid w:val="00C96D42"/>
    <w:rsid w:val="00CA6C54"/>
    <w:rsid w:val="00CE2854"/>
    <w:rsid w:val="00CF6624"/>
    <w:rsid w:val="00D05504"/>
    <w:rsid w:val="00D07CD2"/>
    <w:rsid w:val="00D62123"/>
    <w:rsid w:val="00D62EA2"/>
    <w:rsid w:val="00D9460A"/>
    <w:rsid w:val="00DD0E5C"/>
    <w:rsid w:val="00DE691C"/>
    <w:rsid w:val="00E54A90"/>
    <w:rsid w:val="00E600E3"/>
    <w:rsid w:val="00E664BF"/>
    <w:rsid w:val="00E67821"/>
    <w:rsid w:val="00E67B6A"/>
    <w:rsid w:val="00EA19DE"/>
    <w:rsid w:val="00EC2B3C"/>
    <w:rsid w:val="00EE695D"/>
    <w:rsid w:val="00F10774"/>
    <w:rsid w:val="00F1179E"/>
    <w:rsid w:val="00F64020"/>
    <w:rsid w:val="00F80A7E"/>
    <w:rsid w:val="00F9535C"/>
    <w:rsid w:val="00FC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8D6081"/>
  <w15:chartTrackingRefBased/>
  <w15:docId w15:val="{3C50160C-7689-4898-92B9-B8B2E5A62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EF8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7300"/>
  </w:style>
  <w:style w:type="paragraph" w:styleId="Footer">
    <w:name w:val="footer"/>
    <w:basedOn w:val="Normal"/>
    <w:link w:val="Foot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7300"/>
  </w:style>
  <w:style w:type="table" w:styleId="TableGrid">
    <w:name w:val="Table Grid"/>
    <w:basedOn w:val="TableNormal"/>
    <w:uiPriority w:val="59"/>
    <w:rsid w:val="007E7300"/>
    <w:rPr>
      <w:rFonts w:eastAsia="SimSu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WPageHeader">
    <w:name w:val="ELW PageHeader"/>
    <w:link w:val="ELWPageHeaderChar"/>
    <w:qFormat/>
    <w:rsid w:val="00EA19DE"/>
    <w:rPr>
      <w:rFonts w:eastAsia="SimSun"/>
      <w:b/>
      <w:sz w:val="21"/>
      <w:szCs w:val="21"/>
    </w:rPr>
  </w:style>
  <w:style w:type="paragraph" w:customStyle="1" w:styleId="ELW6-8SubheadStyle1">
    <w:name w:val="ELW 6-8 Subhead Style1"/>
    <w:qFormat/>
    <w:rsid w:val="00EA19DE"/>
    <w:pPr>
      <w:spacing w:before="360" w:after="120"/>
    </w:pPr>
    <w:rPr>
      <w:rFonts w:eastAsia="SimSun"/>
      <w:b/>
      <w:color w:val="D71149"/>
      <w:sz w:val="28"/>
      <w:szCs w:val="28"/>
    </w:rPr>
  </w:style>
  <w:style w:type="character" w:customStyle="1" w:styleId="ELWPageHeaderChar">
    <w:name w:val="ELW PageHeader Char"/>
    <w:link w:val="ELWPageHeader"/>
    <w:rsid w:val="00EA19DE"/>
    <w:rPr>
      <w:rFonts w:eastAsia="SimSun"/>
      <w:b/>
      <w:sz w:val="21"/>
      <w:szCs w:val="21"/>
    </w:rPr>
  </w:style>
  <w:style w:type="paragraph" w:customStyle="1" w:styleId="ELWCoverFooter">
    <w:name w:val="ELW CoverFooter"/>
    <w:qFormat/>
    <w:rsid w:val="00E664BF"/>
    <w:pPr>
      <w:ind w:left="-504" w:right="-504"/>
    </w:pPr>
    <w:rPr>
      <w:rFonts w:eastAsia="SimSun"/>
      <w:color w:val="717073"/>
      <w:sz w:val="21"/>
      <w:szCs w:val="16"/>
    </w:rPr>
  </w:style>
  <w:style w:type="paragraph" w:customStyle="1" w:styleId="ELWPageFooter">
    <w:name w:val="ELW PageFooter"/>
    <w:link w:val="ELWPageFooterChar"/>
    <w:qFormat/>
    <w:rsid w:val="00EA19DE"/>
    <w:rPr>
      <w:rFonts w:eastAsia="SimSun"/>
      <w:color w:val="000000"/>
      <w:sz w:val="21"/>
      <w:szCs w:val="17"/>
    </w:rPr>
  </w:style>
  <w:style w:type="character" w:customStyle="1" w:styleId="ELWPageFooterChar">
    <w:name w:val="ELW PageFooter Char"/>
    <w:link w:val="ELWPageFooter"/>
    <w:rsid w:val="00EA19DE"/>
    <w:rPr>
      <w:rFonts w:eastAsia="SimSun"/>
      <w:color w:val="000000"/>
      <w:sz w:val="21"/>
      <w:szCs w:val="17"/>
    </w:rPr>
  </w:style>
  <w:style w:type="paragraph" w:customStyle="1" w:styleId="ELWPageFooter-PageNumber">
    <w:name w:val="ELW PageFooter-PageNumber"/>
    <w:link w:val="ELWPageFooter-PageNumberChar"/>
    <w:qFormat/>
    <w:rsid w:val="00EA19DE"/>
    <w:rPr>
      <w:rFonts w:eastAsia="SimSun"/>
      <w:b/>
      <w:sz w:val="21"/>
      <w:szCs w:val="21"/>
    </w:rPr>
  </w:style>
  <w:style w:type="character" w:customStyle="1" w:styleId="ELWPageFooter-PageNumberChar">
    <w:name w:val="ELW PageFooter-PageNumber Char"/>
    <w:link w:val="ELWPageFooter-PageNumber"/>
    <w:rsid w:val="00EA19DE"/>
    <w:rPr>
      <w:rFonts w:ascii="Calibri" w:eastAsia="SimSun" w:hAnsi="Calibri"/>
      <w:b/>
      <w:sz w:val="21"/>
      <w:szCs w:val="21"/>
    </w:rPr>
  </w:style>
  <w:style w:type="paragraph" w:customStyle="1" w:styleId="ELW12ptTableColumnHeads">
    <w:name w:val="ELW 12pt TableColumnHeads"/>
    <w:basedOn w:val="Normal"/>
    <w:qFormat/>
    <w:rsid w:val="00EA19DE"/>
    <w:pPr>
      <w:spacing w:before="60" w:after="60" w:line="240" w:lineRule="exact"/>
    </w:pPr>
    <w:rPr>
      <w:rFonts w:eastAsia="SimSun" w:cs="Calibri"/>
      <w:b/>
      <w:color w:val="000000"/>
    </w:rPr>
  </w:style>
  <w:style w:type="paragraph" w:customStyle="1" w:styleId="ELW12ptTableColumnHeadsCentered">
    <w:name w:val="ELW 12pt TableColumnHeads Centered"/>
    <w:basedOn w:val="ELW12ptTableColumnHeads"/>
    <w:qFormat/>
    <w:rsid w:val="00EA19DE"/>
    <w:pPr>
      <w:jc w:val="center"/>
    </w:pPr>
  </w:style>
  <w:style w:type="paragraph" w:customStyle="1" w:styleId="ELW12ptTableColumnSubheads">
    <w:name w:val="ELW 12pt TableColumnSubheads"/>
    <w:basedOn w:val="ELW12ptTableColumnHeads"/>
    <w:qFormat/>
    <w:rsid w:val="003D7CA6"/>
    <w:rPr>
      <w:sz w:val="22"/>
    </w:rPr>
  </w:style>
  <w:style w:type="paragraph" w:customStyle="1" w:styleId="ELW12ptTableColumnSubheadsCentered">
    <w:name w:val="ELW 12pt TableColumnSubheads Centered"/>
    <w:basedOn w:val="ELW12ptTableColumnHeadsCentered"/>
    <w:qFormat/>
    <w:rsid w:val="003D7CA6"/>
    <w:rPr>
      <w:sz w:val="22"/>
    </w:rPr>
  </w:style>
  <w:style w:type="paragraph" w:customStyle="1" w:styleId="ELW12ptTableTextManualList">
    <w:name w:val="ELW 12pt TableText ManualList"/>
    <w:basedOn w:val="Normal"/>
    <w:qFormat/>
    <w:rsid w:val="003D7CA6"/>
    <w:pPr>
      <w:spacing w:after="120"/>
      <w:ind w:left="360" w:hanging="360"/>
    </w:pPr>
    <w:rPr>
      <w:rFonts w:eastAsia="SimSun" w:cs="Calibri"/>
      <w:color w:val="000000"/>
    </w:rPr>
  </w:style>
  <w:style w:type="paragraph" w:customStyle="1" w:styleId="ELW12ptText">
    <w:name w:val="ELW 12pt Text"/>
    <w:qFormat/>
    <w:rsid w:val="00EA19DE"/>
    <w:pPr>
      <w:spacing w:after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6-8TextBulletedLevel1">
    <w:name w:val="ELW 6-8 Text Bulleted Level1"/>
    <w:qFormat/>
    <w:rsid w:val="00EA19DE"/>
    <w:pPr>
      <w:numPr>
        <w:numId w:val="18"/>
      </w:numPr>
      <w:spacing w:before="120"/>
    </w:pPr>
    <w:rPr>
      <w:rFonts w:eastAsia="SimSun"/>
      <w:color w:val="000000"/>
      <w:sz w:val="24"/>
      <w:szCs w:val="28"/>
    </w:rPr>
  </w:style>
  <w:style w:type="paragraph" w:customStyle="1" w:styleId="ELW12ptTextBulletedLevel1">
    <w:name w:val="ELW 12pt Text Bulleted Level1"/>
    <w:basedOn w:val="ELW6-8TextBulletedLevel1"/>
    <w:rsid w:val="00411CE2"/>
    <w:pPr>
      <w:numPr>
        <w:numId w:val="10"/>
      </w:numPr>
      <w:ind w:left="360" w:hanging="360"/>
    </w:pPr>
    <w:rPr>
      <w:rFonts w:ascii="Garamond" w:hAnsi="Garamond"/>
      <w:szCs w:val="24"/>
    </w:rPr>
  </w:style>
  <w:style w:type="paragraph" w:customStyle="1" w:styleId="ELW12ptTextBulletedLevel2">
    <w:name w:val="ELW 12pt Text Bulleted Level2"/>
    <w:basedOn w:val="ELW12ptTextBulletedLevel1"/>
    <w:qFormat/>
    <w:rsid w:val="00411CE2"/>
    <w:pPr>
      <w:numPr>
        <w:ilvl w:val="1"/>
      </w:numPr>
      <w:spacing w:before="0"/>
      <w:ind w:left="720" w:hanging="360"/>
    </w:pPr>
  </w:style>
  <w:style w:type="paragraph" w:customStyle="1" w:styleId="ELW12ptTextBulletedLevel3">
    <w:name w:val="ELW 12pt Text Bulleted Level3"/>
    <w:basedOn w:val="ELW12ptTextBulletedLevel2"/>
    <w:qFormat/>
    <w:rsid w:val="00411CE2"/>
    <w:pPr>
      <w:numPr>
        <w:ilvl w:val="0"/>
        <w:numId w:val="11"/>
      </w:numPr>
      <w:ind w:left="1080"/>
    </w:pPr>
  </w:style>
  <w:style w:type="paragraph" w:customStyle="1" w:styleId="ELW12ptTextCentered">
    <w:name w:val="ELW 12pt Text Centered"/>
    <w:basedOn w:val="ELW12ptText"/>
    <w:qFormat/>
    <w:rsid w:val="00EA19DE"/>
    <w:pPr>
      <w:jc w:val="center"/>
    </w:pPr>
  </w:style>
  <w:style w:type="paragraph" w:customStyle="1" w:styleId="ELW12ptTextLetteredLevel1">
    <w:name w:val="ELW 12pt Text Lettered Level1"/>
    <w:basedOn w:val="ELW12ptTextBulletedLevel1"/>
    <w:qFormat/>
    <w:rsid w:val="00602969"/>
    <w:pPr>
      <w:numPr>
        <w:numId w:val="12"/>
      </w:numPr>
      <w:ind w:left="360" w:hanging="360"/>
    </w:pPr>
  </w:style>
  <w:style w:type="paragraph" w:customStyle="1" w:styleId="ELW12ptTextLetteredLevel2">
    <w:name w:val="ELW 12pt Text Lettered Level2"/>
    <w:basedOn w:val="ELW12ptTextLetteredLevel1"/>
    <w:qFormat/>
    <w:rsid w:val="00602969"/>
    <w:pPr>
      <w:numPr>
        <w:numId w:val="13"/>
      </w:numPr>
      <w:spacing w:before="0"/>
      <w:ind w:left="720" w:hanging="360"/>
    </w:pPr>
  </w:style>
  <w:style w:type="paragraph" w:customStyle="1" w:styleId="ELW12ptTextLetteredLevel3">
    <w:name w:val="ELW 12pt Text Lettered Level3"/>
    <w:basedOn w:val="ELW12ptTextLetteredLevel2"/>
    <w:qFormat/>
    <w:rsid w:val="00602969"/>
    <w:pPr>
      <w:numPr>
        <w:numId w:val="14"/>
      </w:numPr>
      <w:ind w:left="1080" w:hanging="360"/>
    </w:pPr>
    <w:rPr>
      <w:shd w:val="clear" w:color="auto" w:fill="FFFFFF"/>
    </w:rPr>
  </w:style>
  <w:style w:type="paragraph" w:customStyle="1" w:styleId="ELW12ptTextListParagraph1">
    <w:name w:val="ELW 12pt Text List Paragraph1"/>
    <w:qFormat/>
    <w:rsid w:val="00411CE2"/>
    <w:pPr>
      <w:spacing w:line="276" w:lineRule="auto"/>
      <w:ind w:left="360"/>
    </w:pPr>
    <w:rPr>
      <w:rFonts w:ascii="Garamond" w:eastAsia="SimSun" w:hAnsi="Garamond"/>
      <w:sz w:val="24"/>
      <w:szCs w:val="22"/>
    </w:rPr>
  </w:style>
  <w:style w:type="paragraph" w:customStyle="1" w:styleId="ELW12ptTextListParagraph2">
    <w:name w:val="ELW 12pt Text List Paragraph2"/>
    <w:basedOn w:val="ELW12pt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12ptTextListParagraph3">
    <w:name w:val="ELW 12pt Text List Paragraph3"/>
    <w:basedOn w:val="ELW12ptTextListParagraph2"/>
    <w:qFormat/>
    <w:rsid w:val="00EA19DE"/>
    <w:pPr>
      <w:ind w:left="1080"/>
    </w:pPr>
  </w:style>
  <w:style w:type="paragraph" w:customStyle="1" w:styleId="ELW12ptTextNumberedLevel1">
    <w:name w:val="ELW 12pt Text Numbered Level1"/>
    <w:qFormat/>
    <w:rsid w:val="00471405"/>
    <w:pPr>
      <w:numPr>
        <w:numId w:val="15"/>
      </w:numPr>
      <w:spacing w:before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12ptTextNumberedLevel2">
    <w:name w:val="ELW 12pt Text Numbered Level2"/>
    <w:basedOn w:val="ELW12ptTextNumberedLevel1"/>
    <w:qFormat/>
    <w:rsid w:val="00471405"/>
    <w:pPr>
      <w:numPr>
        <w:numId w:val="16"/>
      </w:numPr>
      <w:spacing w:before="0"/>
      <w:ind w:left="720" w:hanging="360"/>
    </w:pPr>
  </w:style>
  <w:style w:type="paragraph" w:customStyle="1" w:styleId="ELW12ptTextNumberedLevel3">
    <w:name w:val="ELW 12pt Text Numbered Level3"/>
    <w:basedOn w:val="ELW12ptTextNumberedLevel1"/>
    <w:qFormat/>
    <w:rsid w:val="00471405"/>
    <w:pPr>
      <w:numPr>
        <w:numId w:val="17"/>
      </w:numPr>
      <w:spacing w:before="0"/>
      <w:ind w:left="1080" w:hanging="360"/>
    </w:pPr>
  </w:style>
  <w:style w:type="paragraph" w:customStyle="1" w:styleId="ELW6-8BlankLine">
    <w:name w:val="ELW 6-8 Blank Line"/>
    <w:qFormat/>
    <w:rsid w:val="00EA19DE"/>
    <w:pPr>
      <w:tabs>
        <w:tab w:val="right" w:leader="underscore" w:pos="9360"/>
      </w:tabs>
      <w:spacing w:before="240" w:after="200" w:line="276" w:lineRule="auto"/>
    </w:pPr>
    <w:rPr>
      <w:rFonts w:cs="Arial"/>
      <w:color w:val="000000"/>
      <w:sz w:val="24"/>
      <w:szCs w:val="28"/>
      <w:u w:val="single" w:color="000000"/>
    </w:rPr>
  </w:style>
  <w:style w:type="paragraph" w:customStyle="1" w:styleId="ELW6-8Text">
    <w:name w:val="ELW 6-8 Text"/>
    <w:basedOn w:val="Normal"/>
    <w:qFormat/>
    <w:rsid w:val="00EA19DE"/>
    <w:pPr>
      <w:spacing w:after="120"/>
    </w:pPr>
    <w:rPr>
      <w:rFonts w:eastAsia="SimSun"/>
      <w:color w:val="000000"/>
      <w:szCs w:val="28"/>
    </w:rPr>
  </w:style>
  <w:style w:type="paragraph" w:customStyle="1" w:styleId="ELW6-8Handwriting">
    <w:name w:val="ELW 6-8 Handwriting"/>
    <w:basedOn w:val="ELW6-8Text"/>
    <w:qFormat/>
    <w:rsid w:val="00EA19DE"/>
    <w:rPr>
      <w:rFonts w:ascii="Ink Free" w:hAnsi="Ink Free"/>
      <w:sz w:val="28"/>
    </w:rPr>
  </w:style>
  <w:style w:type="paragraph" w:customStyle="1" w:styleId="ELW6-8Image">
    <w:name w:val="ELW 6-8 Image"/>
    <w:qFormat/>
    <w:rsid w:val="00EA19DE"/>
    <w:pPr>
      <w:jc w:val="center"/>
    </w:pPr>
    <w:rPr>
      <w:rFonts w:eastAsia="SimSun"/>
      <w:noProof/>
      <w:color w:val="000000"/>
      <w:sz w:val="28"/>
      <w:szCs w:val="28"/>
    </w:rPr>
  </w:style>
  <w:style w:type="paragraph" w:customStyle="1" w:styleId="ELW6-8SentenceFrame">
    <w:name w:val="ELW 6-8 Sentence Frame"/>
    <w:basedOn w:val="ELW6-8Text"/>
    <w:qFormat/>
    <w:rsid w:val="00EA19DE"/>
    <w:pPr>
      <w:spacing w:before="300" w:after="60"/>
      <w:ind w:left="360"/>
    </w:pPr>
    <w:rPr>
      <w:szCs w:val="24"/>
      <w:lang w:eastAsia="zh-CN"/>
    </w:rPr>
  </w:style>
  <w:style w:type="paragraph" w:customStyle="1" w:styleId="ELW6-8TeacherAnswer">
    <w:name w:val="ELW 6-8 Teacher Answer"/>
    <w:basedOn w:val="Normal"/>
    <w:qFormat/>
    <w:rsid w:val="00EA19DE"/>
    <w:pPr>
      <w:spacing w:before="120" w:after="200" w:line="276" w:lineRule="auto"/>
      <w:ind w:left="360"/>
    </w:pPr>
    <w:rPr>
      <w:rFonts w:cs="Arial"/>
      <w:b/>
      <w:color w:val="808080"/>
      <w:szCs w:val="28"/>
    </w:rPr>
  </w:style>
  <w:style w:type="paragraph" w:customStyle="1" w:styleId="ELW6-8SentenceFrameTeacherAnswer">
    <w:name w:val="ELW 6-8 Sentence Frame Teacher Answer"/>
    <w:basedOn w:val="ELW6-8TeacherAnswer"/>
    <w:qFormat/>
    <w:rsid w:val="00EA19DE"/>
    <w:pPr>
      <w:spacing w:before="240" w:after="60" w:line="240" w:lineRule="auto"/>
    </w:pPr>
    <w:rPr>
      <w:b w:val="0"/>
      <w:color w:val="000000"/>
    </w:rPr>
  </w:style>
  <w:style w:type="paragraph" w:customStyle="1" w:styleId="ELW6-8Standard">
    <w:name w:val="ELW 6-8 Standard"/>
    <w:basedOn w:val="Normal"/>
    <w:qFormat/>
    <w:rsid w:val="00643A4B"/>
    <w:pPr>
      <w:spacing w:after="200" w:line="276" w:lineRule="auto"/>
    </w:pPr>
    <w:rPr>
      <w:rFonts w:eastAsia="SimSun"/>
      <w:b/>
      <w:szCs w:val="22"/>
    </w:rPr>
  </w:style>
  <w:style w:type="paragraph" w:customStyle="1" w:styleId="ELW6-8SubheadStyle2">
    <w:name w:val="ELW 6-8 Subhead Style2"/>
    <w:qFormat/>
    <w:rsid w:val="00EA19DE"/>
    <w:pPr>
      <w:spacing w:before="240" w:after="120"/>
    </w:pPr>
    <w:rPr>
      <w:rFonts w:eastAsia="SimSun"/>
      <w:b/>
      <w:color w:val="000000"/>
      <w:sz w:val="28"/>
      <w:szCs w:val="28"/>
    </w:rPr>
  </w:style>
  <w:style w:type="paragraph" w:customStyle="1" w:styleId="ELW6-8SubheadStyle3">
    <w:name w:val="ELW 6-8 Subhead Style3"/>
    <w:qFormat/>
    <w:rsid w:val="00EA19DE"/>
    <w:pPr>
      <w:spacing w:before="120" w:after="120"/>
    </w:pPr>
    <w:rPr>
      <w:rFonts w:eastAsia="SimSun"/>
      <w:b/>
      <w:color w:val="717073"/>
      <w:sz w:val="28"/>
      <w:szCs w:val="28"/>
    </w:rPr>
  </w:style>
  <w:style w:type="paragraph" w:customStyle="1" w:styleId="ELW6-8TextBulletedLevel2">
    <w:name w:val="ELW 6-8 Text Bulleted Level2"/>
    <w:basedOn w:val="ELW6-8TextBulletedLevel1"/>
    <w:qFormat/>
    <w:rsid w:val="00EA19DE"/>
    <w:pPr>
      <w:numPr>
        <w:ilvl w:val="1"/>
      </w:numPr>
      <w:spacing w:before="0"/>
    </w:pPr>
  </w:style>
  <w:style w:type="paragraph" w:customStyle="1" w:styleId="ELW6-8TextBulletedLevel3">
    <w:name w:val="ELW 6-8 Text Bulleted Level3"/>
    <w:basedOn w:val="ELW6-8TextBulletedLevel1"/>
    <w:qFormat/>
    <w:rsid w:val="00EA19DE"/>
    <w:pPr>
      <w:numPr>
        <w:numId w:val="19"/>
      </w:numPr>
      <w:spacing w:before="0"/>
      <w:ind w:left="1080"/>
    </w:pPr>
    <w:rPr>
      <w:shd w:val="clear" w:color="auto" w:fill="FFFFFF"/>
    </w:rPr>
  </w:style>
  <w:style w:type="paragraph" w:customStyle="1" w:styleId="ELW6-8TextCentered">
    <w:name w:val="ELW 6-8 Text Centered"/>
    <w:basedOn w:val="ELW6-8Text"/>
    <w:qFormat/>
    <w:rsid w:val="00EA19DE"/>
    <w:pPr>
      <w:jc w:val="center"/>
    </w:pPr>
  </w:style>
  <w:style w:type="paragraph" w:customStyle="1" w:styleId="ELW6-8TextIndented">
    <w:name w:val="ELW 6-8 Text Indented"/>
    <w:basedOn w:val="ELW6-8Text"/>
    <w:qFormat/>
    <w:rsid w:val="00EA19DE"/>
    <w:pPr>
      <w:ind w:left="360"/>
    </w:pPr>
  </w:style>
  <w:style w:type="paragraph" w:customStyle="1" w:styleId="ELW6-8TextIndentedBulletList">
    <w:name w:val="ELW 6-8 Text Indented Bullet List"/>
    <w:basedOn w:val="ELW6-8TextIndented"/>
    <w:qFormat/>
    <w:rsid w:val="00EA19DE"/>
    <w:pPr>
      <w:numPr>
        <w:numId w:val="20"/>
      </w:numPr>
      <w:contextualSpacing/>
    </w:pPr>
  </w:style>
  <w:style w:type="paragraph" w:customStyle="1" w:styleId="ELW6-8TextLetteredLevel1">
    <w:name w:val="ELW 6-8 Text Lettered Level1"/>
    <w:basedOn w:val="ELW6-8TextBulletedLevel1"/>
    <w:qFormat/>
    <w:rsid w:val="00EA19DE"/>
    <w:pPr>
      <w:numPr>
        <w:numId w:val="21"/>
      </w:numPr>
      <w:ind w:left="360"/>
    </w:pPr>
  </w:style>
  <w:style w:type="paragraph" w:customStyle="1" w:styleId="ELW6-8TextLetteredLevel2">
    <w:name w:val="ELW 6-8 Text Lettered Level2"/>
    <w:basedOn w:val="ELW6-8TextLetteredLevel1"/>
    <w:qFormat/>
    <w:rsid w:val="00EA19DE"/>
    <w:pPr>
      <w:numPr>
        <w:numId w:val="22"/>
      </w:numPr>
      <w:spacing w:before="0"/>
    </w:pPr>
  </w:style>
  <w:style w:type="paragraph" w:customStyle="1" w:styleId="ELW6-8TextLetteredLevel3">
    <w:name w:val="ELW 6-8 Text Lettered Level3"/>
    <w:basedOn w:val="ELW6-8TextLetteredLevel2"/>
    <w:qFormat/>
    <w:rsid w:val="00871BF5"/>
    <w:pPr>
      <w:numPr>
        <w:numId w:val="23"/>
      </w:numPr>
    </w:pPr>
  </w:style>
  <w:style w:type="paragraph" w:customStyle="1" w:styleId="ELW6-8TextListParagraph1">
    <w:name w:val="ELW 6-8 Text List Paragraph1"/>
    <w:basedOn w:val="ELW6-8TextIndented"/>
    <w:qFormat/>
    <w:rsid w:val="00EA19DE"/>
    <w:pPr>
      <w:spacing w:after="0"/>
    </w:pPr>
  </w:style>
  <w:style w:type="paragraph" w:customStyle="1" w:styleId="ELW6-8TextListParagraph2">
    <w:name w:val="ELW 6-8 Text List Paragraph2"/>
    <w:basedOn w:val="ELW6-8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6-8TextListParagraph3">
    <w:name w:val="ELW 6-8 Text List Paragraph3"/>
    <w:basedOn w:val="ELW6-8TextListParagraph2"/>
    <w:qFormat/>
    <w:rsid w:val="00EA19DE"/>
    <w:pPr>
      <w:ind w:left="1080"/>
    </w:pPr>
  </w:style>
  <w:style w:type="paragraph" w:customStyle="1" w:styleId="ELW6-8TextNumberedLevel1">
    <w:name w:val="ELW 6-8 Text Numbered Level1"/>
    <w:basedOn w:val="ListParagraph"/>
    <w:qFormat/>
    <w:rsid w:val="00EA19DE"/>
    <w:pPr>
      <w:numPr>
        <w:numId w:val="25"/>
      </w:numPr>
      <w:spacing w:before="120"/>
      <w:contextualSpacing w:val="0"/>
    </w:pPr>
    <w:rPr>
      <w:rFonts w:eastAsia="SimSun"/>
      <w:color w:val="000000"/>
      <w:szCs w:val="28"/>
    </w:rPr>
  </w:style>
  <w:style w:type="paragraph" w:styleId="ListParagraph">
    <w:name w:val="List Paragraph"/>
    <w:basedOn w:val="Normal"/>
    <w:uiPriority w:val="34"/>
    <w:qFormat/>
    <w:rsid w:val="00EA19DE"/>
    <w:pPr>
      <w:ind w:left="720"/>
      <w:contextualSpacing/>
    </w:pPr>
  </w:style>
  <w:style w:type="paragraph" w:customStyle="1" w:styleId="ELW6-8TextNumberedLevel2">
    <w:name w:val="ELW 6-8 Text Numbered Level2"/>
    <w:basedOn w:val="ELW6-8TextNumberedLevel1"/>
    <w:qFormat/>
    <w:rsid w:val="00EA19DE"/>
    <w:pPr>
      <w:numPr>
        <w:ilvl w:val="1"/>
      </w:numPr>
      <w:spacing w:before="0"/>
    </w:pPr>
  </w:style>
  <w:style w:type="paragraph" w:customStyle="1" w:styleId="ELW6-8TextNumberedLevel3">
    <w:name w:val="ELW 6-8 Text Numbered Level3"/>
    <w:basedOn w:val="ELW6-8TextNumberedLevel2"/>
    <w:qFormat/>
    <w:rsid w:val="00EA19DE"/>
    <w:pPr>
      <w:numPr>
        <w:ilvl w:val="0"/>
        <w:numId w:val="26"/>
      </w:numPr>
    </w:pPr>
  </w:style>
  <w:style w:type="paragraph" w:customStyle="1" w:styleId="ELW6-8TextVerseFirstLine">
    <w:name w:val="ELW 6-8 Text Verse First Line"/>
    <w:basedOn w:val="ELW6-8Text"/>
    <w:qFormat/>
    <w:rsid w:val="00EA19DE"/>
    <w:pPr>
      <w:spacing w:before="240" w:after="0"/>
      <w:ind w:left="720"/>
    </w:pPr>
  </w:style>
  <w:style w:type="paragraph" w:customStyle="1" w:styleId="ELW6-8TextVerseMiddleLines">
    <w:name w:val="ELW 6-8 Text Verse Middle Lines"/>
    <w:basedOn w:val="ELW6-8TextVerseFirstLine"/>
    <w:qFormat/>
    <w:rsid w:val="00EA19DE"/>
    <w:pPr>
      <w:spacing w:before="0"/>
    </w:pPr>
  </w:style>
  <w:style w:type="paragraph" w:customStyle="1" w:styleId="ELW6-8TextVerseLastLine">
    <w:name w:val="ELW 6-8 Text Verse Last Line"/>
    <w:basedOn w:val="ELW6-8TextVerseMiddleLines"/>
    <w:qFormat/>
    <w:rsid w:val="00EA19DE"/>
    <w:pPr>
      <w:spacing w:after="240"/>
    </w:pPr>
  </w:style>
  <w:style w:type="paragraph" w:customStyle="1" w:styleId="ELW6-8TextVerseOnlyLine">
    <w:name w:val="ELW 6-8 Text Verse Only Line"/>
    <w:basedOn w:val="ELW6-8TextVerseLastLine"/>
    <w:qFormat/>
    <w:rsid w:val="00EA19DE"/>
    <w:pPr>
      <w:spacing w:before="240"/>
    </w:pPr>
  </w:style>
  <w:style w:type="paragraph" w:customStyle="1" w:styleId="ELW6-8Textwithwidemargin">
    <w:name w:val="ELW 6-8 Text with wide margin"/>
    <w:basedOn w:val="ELW12ptText"/>
    <w:qFormat/>
    <w:rsid w:val="00EA19DE"/>
    <w:pPr>
      <w:ind w:right="3960"/>
    </w:pPr>
    <w:rPr>
      <w:rFonts w:ascii="Calibri" w:eastAsia="Calibri" w:hAnsi="Calibri"/>
    </w:rPr>
  </w:style>
  <w:style w:type="character" w:customStyle="1" w:styleId="ELWAnswer">
    <w:name w:val="ELW Answer"/>
    <w:uiPriority w:val="1"/>
    <w:qFormat/>
    <w:rsid w:val="00EA19DE"/>
    <w:rPr>
      <w:rFonts w:ascii="Calibri" w:hAnsi="Calibri"/>
      <w:b/>
      <w:color w:val="808080"/>
      <w:u w:val="none"/>
    </w:rPr>
  </w:style>
  <w:style w:type="character" w:customStyle="1" w:styleId="ELWAnswerHighlight">
    <w:name w:val="ELW Answer Highlight"/>
    <w:uiPriority w:val="1"/>
    <w:qFormat/>
    <w:rsid w:val="00635499"/>
    <w:rPr>
      <w:b/>
      <w:color w:val="808080"/>
      <w:u w:val="none"/>
      <w:bdr w:val="none" w:sz="0" w:space="0" w:color="auto"/>
      <w:shd w:val="clear" w:color="auto" w:fill="FFFF00"/>
    </w:rPr>
  </w:style>
  <w:style w:type="paragraph" w:customStyle="1" w:styleId="ELWCoverHeading">
    <w:name w:val="ELW CoverHeading"/>
    <w:qFormat/>
    <w:rsid w:val="00EA19DE"/>
    <w:pPr>
      <w:spacing w:line="680" w:lineRule="exact"/>
    </w:pPr>
    <w:rPr>
      <w:rFonts w:eastAsia="SimSun"/>
      <w:b/>
      <w:color w:val="D71149"/>
      <w:sz w:val="68"/>
      <w:szCs w:val="68"/>
    </w:rPr>
  </w:style>
  <w:style w:type="paragraph" w:customStyle="1" w:styleId="ELWCoverSubhead-Grade">
    <w:name w:val="ELW CoverSubhead-Grade"/>
    <w:qFormat/>
    <w:rsid w:val="00EA19DE"/>
    <w:pPr>
      <w:spacing w:line="680" w:lineRule="exact"/>
    </w:pPr>
    <w:rPr>
      <w:rFonts w:eastAsia="SimSun"/>
      <w:color w:val="000000"/>
      <w:sz w:val="68"/>
      <w:szCs w:val="68"/>
    </w:rPr>
  </w:style>
  <w:style w:type="paragraph" w:customStyle="1" w:styleId="ELWCoverSubhead-Lesson">
    <w:name w:val="ELW CoverSubhead-Lesson"/>
    <w:qFormat/>
    <w:rsid w:val="00EA19DE"/>
    <w:pPr>
      <w:spacing w:line="680" w:lineRule="exact"/>
    </w:pPr>
    <w:rPr>
      <w:rFonts w:eastAsia="SimSun"/>
      <w:color w:val="717073"/>
      <w:sz w:val="68"/>
      <w:szCs w:val="68"/>
    </w:rPr>
  </w:style>
  <w:style w:type="table" w:customStyle="1" w:styleId="ELWDashedTable">
    <w:name w:val="ELW Dashed Table"/>
    <w:basedOn w:val="TableNormal"/>
    <w:uiPriority w:val="99"/>
    <w:rsid w:val="00EA19DE"/>
    <w:rPr>
      <w:sz w:val="22"/>
      <w:szCs w:val="22"/>
    </w:rPr>
    <w:tblPr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72" w:type="dxa"/>
        <w:left w:w="72" w:type="dxa"/>
        <w:bottom w:w="72" w:type="dxa"/>
        <w:right w:w="72" w:type="dxa"/>
      </w:tblCellMar>
    </w:tblPr>
    <w:tcPr>
      <w:vAlign w:val="center"/>
    </w:tcPr>
  </w:style>
  <w:style w:type="character" w:customStyle="1" w:styleId="ELWELLDifferentiated">
    <w:name w:val="ELW ELL Differentiated"/>
    <w:uiPriority w:val="1"/>
    <w:qFormat/>
    <w:rsid w:val="00EA19DE"/>
    <w:rPr>
      <w:color w:val="2F5496"/>
    </w:rPr>
  </w:style>
  <w:style w:type="paragraph" w:customStyle="1" w:styleId="ELWFootnote-Copyright-SourceInformation">
    <w:name w:val="ELW Footnote-Copyright-Source Information"/>
    <w:qFormat/>
    <w:rsid w:val="00EA19DE"/>
    <w:rPr>
      <w:rFonts w:eastAsia="SimSun"/>
      <w:color w:val="000000"/>
      <w:sz w:val="21"/>
      <w:szCs w:val="21"/>
    </w:rPr>
  </w:style>
  <w:style w:type="character" w:customStyle="1" w:styleId="ELWHighlightBlue">
    <w:name w:val="ELW Highlight Blue"/>
    <w:uiPriority w:val="1"/>
    <w:qFormat/>
    <w:rsid w:val="00EA19DE"/>
    <w:rPr>
      <w:bdr w:val="none" w:sz="0" w:space="0" w:color="auto"/>
      <w:shd w:val="clear" w:color="auto" w:fill="76D6FF"/>
    </w:rPr>
  </w:style>
  <w:style w:type="character" w:customStyle="1" w:styleId="ELWHighlightGreen1">
    <w:name w:val="ELW Highlight Green1"/>
    <w:uiPriority w:val="1"/>
    <w:qFormat/>
    <w:rsid w:val="00EA19DE"/>
    <w:rPr>
      <w:bdr w:val="none" w:sz="0" w:space="0" w:color="auto"/>
      <w:shd w:val="clear" w:color="auto" w:fill="D5FC79"/>
    </w:rPr>
  </w:style>
  <w:style w:type="character" w:customStyle="1" w:styleId="ELWHighlightGreen2">
    <w:name w:val="ELW Highlight Green2"/>
    <w:uiPriority w:val="1"/>
    <w:qFormat/>
    <w:rsid w:val="00EA19DE"/>
    <w:rPr>
      <w:bdr w:val="none" w:sz="0" w:space="0" w:color="auto"/>
      <w:shd w:val="clear" w:color="auto" w:fill="8EFA00"/>
    </w:rPr>
  </w:style>
  <w:style w:type="character" w:customStyle="1" w:styleId="ELWHighlightRed">
    <w:name w:val="ELW Highlight Red"/>
    <w:uiPriority w:val="1"/>
    <w:qFormat/>
    <w:rsid w:val="00EA19DE"/>
    <w:rPr>
      <w:bdr w:val="none" w:sz="0" w:space="0" w:color="auto"/>
      <w:shd w:val="clear" w:color="auto" w:fill="FF7E79"/>
    </w:rPr>
  </w:style>
  <w:style w:type="character" w:customStyle="1" w:styleId="ELWHighlightYellow">
    <w:name w:val="ELW Highlight Yellow"/>
    <w:uiPriority w:val="1"/>
    <w:qFormat/>
    <w:rsid w:val="00EA19DE"/>
    <w:rPr>
      <w:bdr w:val="none" w:sz="0" w:space="0" w:color="auto"/>
      <w:shd w:val="clear" w:color="auto" w:fill="FFFD78"/>
    </w:rPr>
  </w:style>
  <w:style w:type="character" w:customStyle="1" w:styleId="ELWIcon">
    <w:name w:val="ELW Icon"/>
    <w:uiPriority w:val="1"/>
    <w:qFormat/>
    <w:rsid w:val="00EA19DE"/>
    <w:rPr>
      <w:noProof/>
      <w:position w:val="-10"/>
    </w:rPr>
  </w:style>
  <w:style w:type="paragraph" w:customStyle="1" w:styleId="ELWImageCaption-Source">
    <w:name w:val="ELW ImageCaption-Source"/>
    <w:qFormat/>
    <w:rsid w:val="00EA19DE"/>
    <w:pPr>
      <w:spacing w:before="120" w:after="120"/>
      <w:jc w:val="center"/>
    </w:pPr>
    <w:rPr>
      <w:rFonts w:eastAsia="SimSun"/>
      <w:color w:val="000000"/>
      <w:sz w:val="21"/>
      <w:szCs w:val="21"/>
    </w:rPr>
  </w:style>
  <w:style w:type="paragraph" w:customStyle="1" w:styleId="ELWName-Date">
    <w:name w:val="ELW Name-Date"/>
    <w:basedOn w:val="Normal"/>
    <w:qFormat/>
    <w:rsid w:val="00EA19DE"/>
    <w:pPr>
      <w:tabs>
        <w:tab w:val="left" w:leader="underscore" w:pos="5760"/>
        <w:tab w:val="right" w:leader="underscore" w:pos="9360"/>
      </w:tabs>
      <w:spacing w:after="200" w:line="276" w:lineRule="auto"/>
    </w:pPr>
    <w:rPr>
      <w:rFonts w:cs="Arial"/>
      <w:color w:val="000000"/>
      <w:sz w:val="28"/>
      <w:szCs w:val="28"/>
    </w:rPr>
  </w:style>
  <w:style w:type="paragraph" w:customStyle="1" w:styleId="ELWPageTitle">
    <w:name w:val="ELW PageTitle"/>
    <w:qFormat/>
    <w:rsid w:val="00EA19DE"/>
    <w:pPr>
      <w:spacing w:after="600" w:line="440" w:lineRule="exact"/>
      <w:jc w:val="center"/>
    </w:pPr>
    <w:rPr>
      <w:rFonts w:eastAsia="SimSun"/>
      <w:b/>
      <w:color w:val="D71149"/>
      <w:sz w:val="44"/>
      <w:szCs w:val="44"/>
    </w:rPr>
  </w:style>
  <w:style w:type="paragraph" w:customStyle="1" w:styleId="ELWQuote">
    <w:name w:val="ELW Quote"/>
    <w:basedOn w:val="Normal"/>
    <w:qFormat/>
    <w:rsid w:val="0064302E"/>
    <w:pPr>
      <w:spacing w:after="200" w:line="276" w:lineRule="auto"/>
    </w:pPr>
    <w:rPr>
      <w:sz w:val="32"/>
      <w:szCs w:val="22"/>
    </w:rPr>
  </w:style>
  <w:style w:type="character" w:customStyle="1" w:styleId="ELWRed">
    <w:name w:val="ELW Red"/>
    <w:uiPriority w:val="1"/>
    <w:qFormat/>
    <w:rsid w:val="00EA19DE"/>
    <w:rPr>
      <w:b/>
      <w:color w:val="D71149"/>
    </w:rPr>
  </w:style>
  <w:style w:type="paragraph" w:customStyle="1" w:styleId="ELWSidebar">
    <w:name w:val="ELW Sidebar"/>
    <w:qFormat/>
    <w:rsid w:val="00EA19DE"/>
    <w:pPr>
      <w:framePr w:w="3600" w:hSpace="432" w:wrap="around" w:hAnchor="margin" w:xAlign="right" w:y="1"/>
      <w:spacing w:after="40"/>
    </w:pPr>
    <w:rPr>
      <w:color w:val="000000"/>
      <w:sz w:val="18"/>
      <w:szCs w:val="24"/>
    </w:rPr>
  </w:style>
  <w:style w:type="table" w:customStyle="1" w:styleId="ELWStudentBasicTable">
    <w:name w:val="ELW Student Basic Table"/>
    <w:basedOn w:val="TableNormal"/>
    <w:uiPriority w:val="99"/>
    <w:rsid w:val="00EA19DE"/>
    <w:rPr>
      <w:rFonts w:eastAsia="SimSu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8" w:type="dxa"/>
        <w:left w:w="115" w:type="dxa"/>
        <w:bottom w:w="29" w:type="dxa"/>
        <w:right w:w="115" w:type="dxa"/>
      </w:tblCellMar>
    </w:tblPr>
    <w:tcPr>
      <w:shd w:val="clear" w:color="auto" w:fill="auto"/>
    </w:tcPr>
    <w:tblStylePr w:type="firstRow">
      <w:rPr>
        <w:rFonts w:ascii="Calibri" w:hAnsi="Calibri"/>
        <w:b w:val="0"/>
      </w:rPr>
      <w:tblPr/>
      <w:tcPr>
        <w:shd w:val="clear" w:color="auto" w:fill="D9D9D9"/>
      </w:tcPr>
    </w:tblStylePr>
  </w:style>
  <w:style w:type="character" w:customStyle="1" w:styleId="ELWSubscriptText">
    <w:name w:val="ELW Subscript Text"/>
    <w:uiPriority w:val="1"/>
    <w:qFormat/>
    <w:rsid w:val="00EA19DE"/>
    <w:rPr>
      <w:sz w:val="20"/>
      <w:vertAlign w:val="baseline"/>
    </w:rPr>
  </w:style>
  <w:style w:type="paragraph" w:customStyle="1" w:styleId="ELWTBLBodyTextLarge">
    <w:name w:val="ELW TBL Body Text Large"/>
    <w:basedOn w:val="Normal"/>
    <w:qFormat/>
    <w:rsid w:val="00EA19DE"/>
    <w:rPr>
      <w:rFonts w:eastAsia="SimSun"/>
      <w:sz w:val="36"/>
      <w:szCs w:val="20"/>
    </w:rPr>
  </w:style>
  <w:style w:type="paragraph" w:customStyle="1" w:styleId="ELWTBLHandwriting">
    <w:name w:val="ELW TBL Handwriting"/>
    <w:basedOn w:val="Normal"/>
    <w:qFormat/>
    <w:rsid w:val="00EA19DE"/>
    <w:pPr>
      <w:tabs>
        <w:tab w:val="right" w:pos="14400"/>
      </w:tabs>
    </w:pPr>
    <w:rPr>
      <w:rFonts w:ascii="Ink Free" w:hAnsi="Ink Free" w:cs="Calibri"/>
      <w:color w:val="000000"/>
      <w:sz w:val="28"/>
      <w:szCs w:val="22"/>
      <w:lang w:val="en"/>
    </w:rPr>
  </w:style>
  <w:style w:type="paragraph" w:customStyle="1" w:styleId="ELWTeacherFontLarge">
    <w:name w:val="ELW Teacher Font Large"/>
    <w:qFormat/>
    <w:rsid w:val="00EA19DE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120" w:after="200" w:line="276" w:lineRule="auto"/>
      <w:ind w:left="144"/>
    </w:pPr>
    <w:rPr>
      <w:rFonts w:ascii="Garamond" w:eastAsia="SimSun" w:hAnsi="Garamond" w:cs="Times New Roman (Body CS)"/>
      <w:b/>
      <w:sz w:val="48"/>
      <w:szCs w:val="22"/>
    </w:rPr>
  </w:style>
  <w:style w:type="paragraph" w:customStyle="1" w:styleId="ELWTeacherNote">
    <w:name w:val="ELW Teacher Note"/>
    <w:basedOn w:val="ELW6-8Text"/>
    <w:qFormat/>
    <w:rsid w:val="00EA19DE"/>
    <w:rPr>
      <w:i/>
    </w:rPr>
  </w:style>
  <w:style w:type="paragraph" w:customStyle="1" w:styleId="ELWTeacherSpeak2">
    <w:name w:val="ELW Teacher Speak 2"/>
    <w:basedOn w:val="Normal"/>
    <w:qFormat/>
    <w:rsid w:val="00EA19DE"/>
    <w:pPr>
      <w:spacing w:before="120" w:after="120"/>
      <w:ind w:left="360"/>
    </w:pPr>
    <w:rPr>
      <w:rFonts w:ascii="Garamond" w:eastAsia="SimSun" w:hAnsi="Garamond"/>
      <w:b/>
      <w:i/>
      <w:color w:val="D71149"/>
      <w:lang w:eastAsia="zh-CN"/>
    </w:rPr>
  </w:style>
  <w:style w:type="paragraph" w:customStyle="1" w:styleId="ELWTeacherSpeak3">
    <w:name w:val="ELW Teacher Speak 3"/>
    <w:basedOn w:val="ELWTeacherSpeak2"/>
    <w:qFormat/>
    <w:rsid w:val="00EA19DE"/>
    <w:pPr>
      <w:ind w:left="720"/>
    </w:pPr>
  </w:style>
  <w:style w:type="paragraph" w:customStyle="1" w:styleId="ELWTeacherVersion">
    <w:name w:val="ELW Teacher Version"/>
    <w:qFormat/>
    <w:rsid w:val="00EA19DE"/>
    <w:pPr>
      <w:spacing w:after="200" w:line="276" w:lineRule="auto"/>
    </w:pPr>
    <w:rPr>
      <w:rFonts w:eastAsia="SimSun" w:cs="Calibri"/>
      <w:b/>
      <w:i/>
      <w:color w:val="D71149"/>
      <w:sz w:val="28"/>
      <w:szCs w:val="24"/>
    </w:rPr>
  </w:style>
  <w:style w:type="paragraph" w:customStyle="1" w:styleId="ELWUnitTitle">
    <w:name w:val="ELW Unit Title"/>
    <w:next w:val="Normal"/>
    <w:uiPriority w:val="5"/>
    <w:qFormat/>
    <w:rsid w:val="00EA19DE"/>
    <w:pPr>
      <w:spacing w:after="200" w:line="276" w:lineRule="auto"/>
    </w:pPr>
    <w:rPr>
      <w:b/>
      <w:sz w:val="48"/>
      <w:szCs w:val="22"/>
    </w:rPr>
  </w:style>
  <w:style w:type="table" w:customStyle="1" w:styleId="ELWSentenceStripTable">
    <w:name w:val="ELW Sentence Strip Table"/>
    <w:basedOn w:val="TableNormal"/>
    <w:uiPriority w:val="99"/>
    <w:rsid w:val="00A354E6"/>
    <w:pPr>
      <w:jc w:val="center"/>
    </w:pPr>
    <w:tblPr>
      <w:jc w:val="center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1080" w:type="dxa"/>
        <w:left w:w="115" w:type="dxa"/>
        <w:bottom w:w="1080" w:type="dxa"/>
        <w:right w:w="115" w:type="dxa"/>
      </w:tblCellMar>
    </w:tblPr>
    <w:trPr>
      <w:jc w:val="center"/>
    </w:trPr>
  </w:style>
  <w:style w:type="paragraph" w:customStyle="1" w:styleId="ELWLandscapeName-Date">
    <w:name w:val="ELW Landscape Name-Date"/>
    <w:basedOn w:val="ELWName-Date"/>
    <w:qFormat/>
    <w:rsid w:val="00E600E3"/>
    <w:pPr>
      <w:tabs>
        <w:tab w:val="clear" w:pos="5760"/>
        <w:tab w:val="clear" w:pos="9360"/>
        <w:tab w:val="left" w:leader="underscore" w:pos="7920"/>
        <w:tab w:val="left" w:leader="underscore" w:pos="1296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2B3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C2B3C"/>
    <w:rPr>
      <w:rFonts w:ascii="Times New Roman" w:hAnsi="Times New Roman" w:cs="Times New Roman"/>
      <w:sz w:val="18"/>
      <w:szCs w:val="18"/>
    </w:rPr>
  </w:style>
  <w:style w:type="paragraph" w:customStyle="1" w:styleId="NoParagraphStyle">
    <w:name w:val="[No Paragraph Style]"/>
    <w:rsid w:val="00791EFD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eastAsia="Times New Roman" w:hAnsi="MinionPro-Regular" w:cs="MinionPro-Regular"/>
      <w:color w:val="000000"/>
      <w:sz w:val="24"/>
      <w:szCs w:val="24"/>
      <w:lang w:val="en-GB"/>
    </w:rPr>
  </w:style>
  <w:style w:type="paragraph" w:customStyle="1" w:styleId="CHAPH">
    <w:name w:val="CHAP_H"/>
    <w:basedOn w:val="NoParagraphStyle"/>
    <w:uiPriority w:val="99"/>
    <w:rsid w:val="00791EFD"/>
    <w:pPr>
      <w:suppressAutoHyphens/>
      <w:spacing w:after="80"/>
    </w:pPr>
    <w:rPr>
      <w:rFonts w:ascii="MarkPro" w:hAnsi="MarkPro" w:cs="MarkPro"/>
      <w:color w:val="E5004C"/>
      <w:spacing w:val="6"/>
      <w:sz w:val="32"/>
      <w:szCs w:val="32"/>
      <w:lang w:val="en-US"/>
    </w:rPr>
  </w:style>
  <w:style w:type="paragraph" w:customStyle="1" w:styleId="TSMH1">
    <w:name w:val="TSM H1"/>
    <w:basedOn w:val="NoParagraphStyle"/>
    <w:uiPriority w:val="99"/>
    <w:rsid w:val="00791EFD"/>
    <w:pPr>
      <w:suppressAutoHyphens/>
      <w:spacing w:after="270" w:line="460" w:lineRule="atLeast"/>
      <w:jc w:val="center"/>
    </w:pPr>
    <w:rPr>
      <w:rFonts w:ascii="MarkPro-Heavy" w:hAnsi="MarkPro-Heavy" w:cs="MarkPro-Heavy"/>
      <w:color w:val="E5004C"/>
      <w:spacing w:val="-4"/>
      <w:sz w:val="42"/>
      <w:szCs w:val="42"/>
    </w:rPr>
  </w:style>
  <w:style w:type="paragraph" w:customStyle="1" w:styleId="TSMCCSSELA">
    <w:name w:val="TSM CCSS ELA"/>
    <w:basedOn w:val="NoParagraphStyle"/>
    <w:uiPriority w:val="99"/>
    <w:rsid w:val="00791EFD"/>
    <w:pPr>
      <w:suppressAutoHyphens/>
      <w:spacing w:after="180" w:line="280" w:lineRule="atLeast"/>
      <w:jc w:val="both"/>
    </w:pPr>
    <w:rPr>
      <w:rFonts w:ascii="MarkPro-Heavy" w:hAnsi="MarkPro-Heavy" w:cs="MarkPro-Heavy"/>
      <w:spacing w:val="-2"/>
    </w:rPr>
  </w:style>
  <w:style w:type="paragraph" w:customStyle="1" w:styleId="TSMTeacherExample">
    <w:name w:val="TSM Teacher Example"/>
    <w:basedOn w:val="NoParagraphStyle"/>
    <w:uiPriority w:val="99"/>
    <w:rsid w:val="00791EFD"/>
    <w:pPr>
      <w:suppressAutoHyphens/>
      <w:spacing w:after="180" w:line="360" w:lineRule="atLeast"/>
    </w:pPr>
    <w:rPr>
      <w:rFonts w:ascii="MarkPro-HeavyItalic" w:hAnsi="MarkPro-HeavyItalic" w:cs="MarkPro-HeavyItalic"/>
      <w:i/>
      <w:iCs/>
      <w:color w:val="E5004C"/>
      <w:spacing w:val="-3"/>
      <w:sz w:val="28"/>
      <w:szCs w:val="28"/>
    </w:rPr>
  </w:style>
  <w:style w:type="paragraph" w:customStyle="1" w:styleId="TSMBasicTXT">
    <w:name w:val="TSM Basic TXT"/>
    <w:basedOn w:val="NoParagraphStyle"/>
    <w:uiPriority w:val="99"/>
    <w:rsid w:val="00791EFD"/>
    <w:pPr>
      <w:suppressAutoHyphens/>
      <w:spacing w:before="90" w:after="90" w:line="280" w:lineRule="atLeast"/>
    </w:pPr>
    <w:rPr>
      <w:rFonts w:ascii="MarkPro" w:hAnsi="MarkPro" w:cs="MarkPro"/>
      <w:spacing w:val="-2"/>
      <w:lang w:val="en-US"/>
    </w:rPr>
  </w:style>
  <w:style w:type="paragraph" w:customStyle="1" w:styleId="TSMTXTAnswer">
    <w:name w:val="TSM TXT Answer"/>
    <w:basedOn w:val="NoParagraphStyle"/>
    <w:uiPriority w:val="99"/>
    <w:rsid w:val="00791EFD"/>
    <w:pPr>
      <w:pBdr>
        <w:bottom w:val="single" w:sz="8" w:space="0" w:color="auto"/>
      </w:pBdr>
      <w:suppressAutoHyphens/>
      <w:spacing w:before="90" w:after="288" w:line="280" w:lineRule="atLeast"/>
      <w:ind w:left="360" w:right="360"/>
    </w:pPr>
    <w:rPr>
      <w:rFonts w:ascii="MarkPro-Heavy" w:hAnsi="MarkPro-Heavy" w:cs="MarkPro-Heavy"/>
      <w:spacing w:val="-2"/>
      <w:position w:val="-4"/>
      <w:lang w:val="en-US"/>
    </w:rPr>
  </w:style>
  <w:style w:type="paragraph" w:customStyle="1" w:styleId="TSMTBLHeader">
    <w:name w:val="TSM TBL Header"/>
    <w:basedOn w:val="NoParagraphStyle"/>
    <w:uiPriority w:val="99"/>
    <w:rsid w:val="00791EFD"/>
    <w:pPr>
      <w:suppressAutoHyphens/>
      <w:spacing w:after="60" w:line="260" w:lineRule="atLeast"/>
      <w:ind w:left="90"/>
    </w:pPr>
    <w:rPr>
      <w:rFonts w:ascii="MarkPro-Heavy" w:hAnsi="MarkPro-Heavy" w:cs="MarkPro-Heavy"/>
      <w:color w:val="FFFFFF"/>
      <w:spacing w:val="-2"/>
      <w:sz w:val="22"/>
      <w:szCs w:val="22"/>
    </w:rPr>
  </w:style>
  <w:style w:type="paragraph" w:customStyle="1" w:styleId="TSMTBLBody">
    <w:name w:val="TSM TBL Body"/>
    <w:basedOn w:val="NoParagraphStyle"/>
    <w:uiPriority w:val="99"/>
    <w:rsid w:val="00791EFD"/>
    <w:pPr>
      <w:suppressAutoHyphens/>
      <w:spacing w:before="90" w:after="90" w:line="260" w:lineRule="atLeast"/>
      <w:ind w:left="90" w:right="90"/>
    </w:pPr>
    <w:rPr>
      <w:rFonts w:ascii="MarkPro" w:hAnsi="MarkPro" w:cs="MarkPro"/>
      <w:spacing w:val="-2"/>
      <w:sz w:val="22"/>
      <w:szCs w:val="22"/>
      <w:lang w:val="en-US"/>
    </w:rPr>
  </w:style>
  <w:style w:type="character" w:customStyle="1" w:styleId="x">
    <w:name w:val="x"/>
    <w:uiPriority w:val="99"/>
    <w:rsid w:val="00791EFD"/>
    <w:rPr>
      <w:color w:val="000000"/>
      <w:w w:val="100"/>
    </w:rPr>
  </w:style>
  <w:style w:type="character" w:customStyle="1" w:styleId="Standard">
    <w:name w:val="Standard"/>
    <w:uiPriority w:val="99"/>
    <w:rsid w:val="00791EFD"/>
    <w:rPr>
      <w:color w:val="000000"/>
      <w:w w:val="100"/>
    </w:rPr>
  </w:style>
  <w:style w:type="character" w:customStyle="1" w:styleId="TeacherVersion">
    <w:name w:val="Teacher_Version"/>
    <w:uiPriority w:val="99"/>
    <w:rsid w:val="00791EFD"/>
    <w:rPr>
      <w:color w:val="000000"/>
      <w:w w:val="100"/>
    </w:rPr>
  </w:style>
  <w:style w:type="character" w:customStyle="1" w:styleId="Heavy">
    <w:name w:val="Heavy"/>
    <w:uiPriority w:val="99"/>
    <w:rsid w:val="00791EFD"/>
    <w:rPr>
      <w:rFonts w:ascii="MarkPro-Heavy" w:hAnsi="MarkPro-Heavy"/>
      <w:color w:val="000000"/>
      <w:w w:val="100"/>
    </w:rPr>
  </w:style>
  <w:style w:type="character" w:customStyle="1" w:styleId="SCP">
    <w:name w:val="SC_P"/>
    <w:uiPriority w:val="99"/>
    <w:rsid w:val="00791EFD"/>
    <w:rPr>
      <w:color w:val="000000"/>
      <w:w w:val="100"/>
    </w:rPr>
  </w:style>
  <w:style w:type="character" w:customStyle="1" w:styleId="Question">
    <w:name w:val="Question"/>
    <w:uiPriority w:val="99"/>
    <w:rsid w:val="00791EFD"/>
    <w:rPr>
      <w:color w:val="000000"/>
      <w:w w:val="100"/>
    </w:rPr>
  </w:style>
  <w:style w:type="character" w:customStyle="1" w:styleId="TeacherAnswer">
    <w:name w:val="Teacher_Answer"/>
    <w:uiPriority w:val="99"/>
    <w:rsid w:val="00791EFD"/>
    <w:rPr>
      <w:color w:val="000000"/>
      <w:w w:val="100"/>
    </w:rPr>
  </w:style>
  <w:style w:type="character" w:customStyle="1" w:styleId="HeavyItalic">
    <w:name w:val="Heavy Italic"/>
    <w:uiPriority w:val="99"/>
    <w:rsid w:val="00791EFD"/>
    <w:rPr>
      <w:rFonts w:ascii="MarkPro-HeavyItalic" w:hAnsi="MarkPro-HeavyItalic"/>
      <w:i/>
      <w:color w:val="000000"/>
      <w:w w:val="100"/>
    </w:rPr>
  </w:style>
  <w:style w:type="character" w:customStyle="1" w:styleId="TBLHeading">
    <w:name w:val="TBL_Heading"/>
    <w:uiPriority w:val="99"/>
    <w:rsid w:val="00791EFD"/>
    <w:rPr>
      <w:color w:val="000000"/>
      <w:w w:val="100"/>
    </w:rPr>
  </w:style>
  <w:style w:type="character" w:customStyle="1" w:styleId="TXTAnswer-Table">
    <w:name w:val="TXT Answer - Table"/>
    <w:uiPriority w:val="99"/>
    <w:rsid w:val="00791EFD"/>
    <w:rPr>
      <w:rFonts w:ascii="MarkPro-Heavy" w:hAnsi="MarkPro-Heavy" w:cs="MarkPro-Heavy"/>
      <w:i w:val="0"/>
      <w:color w:val="000000"/>
      <w:w w:val="1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elva\19-2710\4.%20Templates\Updated%20Template\Word%20Style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9E8A1063-AFAF-7C4D-8059-7399388B1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Styles Template</Template>
  <TotalTime>1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selvapathy Kasilingam</dc:creator>
  <cp:keywords/>
  <dc:description/>
  <cp:lastModifiedBy>PC User</cp:lastModifiedBy>
  <cp:revision>2</cp:revision>
  <dcterms:created xsi:type="dcterms:W3CDTF">2022-03-20T15:44:00Z</dcterms:created>
  <dcterms:modified xsi:type="dcterms:W3CDTF">2022-03-20T15:44:00Z</dcterms:modified>
</cp:coreProperties>
</file>