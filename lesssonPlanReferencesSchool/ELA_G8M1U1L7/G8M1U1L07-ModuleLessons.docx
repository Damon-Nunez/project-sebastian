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4236" w:rsidRDefault="006B4676">
      <w:pPr>
        <w:pStyle w:val="ELWUnitTitle"/>
      </w:pPr>
      <w:r>
        <w:rPr>
          <w:rStyle w:val="ELWRed"/>
        </w:rPr>
        <w:t>Lesson 7</w:t>
      </w:r>
      <w:r>
        <w:t xml:space="preserve">: Analyze Point of View: </w:t>
      </w:r>
      <w:r>
        <w:rPr>
          <w:rStyle w:val="ELWItalic"/>
        </w:rPr>
        <w:t>Summer of the Mariposas</w:t>
      </w:r>
      <w:r>
        <w:t>, Chapter 5</w:t>
      </w:r>
    </w:p>
    <w:p w:rsidR="00E64236" w:rsidRDefault="006B4676">
      <w:pPr>
        <w:pStyle w:val="ELWText"/>
      </w:pPr>
      <w:r>
        <w:rPr>
          <w:noProof/>
        </w:rPr>
        <w:drawing>
          <wp:inline distT="0" distB="0" distL="0" distR="0">
            <wp:extent cx="4156" cy="4156"/>
            <wp:effectExtent l="0" t="0" r="0" b="0"/>
            <wp:docPr id="1"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6B4676" w:rsidRDefault="006B4676">
      <w:pPr>
        <w:pStyle w:val="ELWHiddenHeaderLeft"/>
      </w:pPr>
      <w:r>
        <w:t>Folklore of Latin America</w:t>
      </w:r>
    </w:p>
    <w:p w:rsidR="00E64236" w:rsidRDefault="006B4676">
      <w:pPr>
        <w:pStyle w:val="ELWHiddenHeaderRight"/>
      </w:pPr>
      <w:r>
        <w:t>Grade 8:</w:t>
      </w:r>
      <w:r>
        <w:t xml:space="preserve"> Module 1:</w:t>
      </w:r>
      <w:r>
        <w:t xml:space="preserve"> Unit 1:</w:t>
      </w:r>
      <w:r>
        <w:t xml:space="preserve"> Lesson 7</w:t>
      </w:r>
    </w:p>
    <w:p w:rsidR="00E64236" w:rsidRDefault="006B4676">
      <w:pPr>
        <w:pStyle w:val="ELWSubTopic"/>
      </w:pPr>
      <w:r>
        <w:t>Lesson Overview</w:t>
      </w:r>
    </w:p>
    <w:p w:rsidR="00E64236" w:rsidRDefault="006B4676">
      <w:pPr>
        <w:pStyle w:val="ELWSubheadStyle1"/>
      </w:pPr>
      <w:r>
        <w:t>Lesson Summary</w:t>
      </w:r>
    </w:p>
    <w:p w:rsidR="00E64236" w:rsidRDefault="006B4676">
      <w:pPr>
        <w:pStyle w:val="ELW12ptText"/>
      </w:pPr>
      <w:r>
        <w:t>In this lesson, students continue to read their class novel, find the gist of chapter 5, identify unknown vocabulary, and analyze point of view.</w:t>
      </w:r>
    </w:p>
    <w:p w:rsidR="00E64236" w:rsidRDefault="006B4676">
      <w:pPr>
        <w:pStyle w:val="ELWSubheadStyle1"/>
      </w:pPr>
      <w:r>
        <w:t>CCS Standards</w:t>
      </w:r>
    </w:p>
    <w:p w:rsidR="00E64236" w:rsidRDefault="006B4676">
      <w:pPr>
        <w:pStyle w:val="ELWSubheadStyle2"/>
      </w:pPr>
      <w:r>
        <w:t>Focus Standards</w:t>
      </w:r>
    </w:p>
    <w:p w:rsidR="00E64236" w:rsidRDefault="006B4676">
      <w:pPr>
        <w:pStyle w:val="ELW12ptText"/>
      </w:pPr>
      <w:r>
        <w:t>These are the standards the instruction addresses.</w:t>
      </w:r>
    </w:p>
    <w:p w:rsidR="00E64236" w:rsidRDefault="006B4676">
      <w:pPr>
        <w:pStyle w:val="ELW12ptTextBulletedLevel1"/>
      </w:pPr>
      <w:r>
        <w:t>RL.8.1, RL.8.6</w:t>
      </w:r>
    </w:p>
    <w:p w:rsidR="00E64236" w:rsidRDefault="006B4676">
      <w:pPr>
        <w:pStyle w:val="ELWSubheadStyle2"/>
      </w:pPr>
      <w:r>
        <w:t>Supporting Stan</w:t>
      </w:r>
      <w:r>
        <w:t>dards</w:t>
      </w:r>
    </w:p>
    <w:p w:rsidR="00E64236" w:rsidRDefault="006B4676">
      <w:pPr>
        <w:pStyle w:val="ELW12ptText"/>
      </w:pPr>
      <w:r>
        <w:t>These are the standards that are incidental—no direct instruction in this lesson, but practice of these standards occurs as a result of addressing the focus standards.</w:t>
      </w:r>
    </w:p>
    <w:p w:rsidR="00E64236" w:rsidRDefault="006B4676">
      <w:pPr>
        <w:pStyle w:val="ELW12ptTextBulletedLevel1"/>
      </w:pPr>
      <w:r>
        <w:t>RL.8.3, RL.8.4, RL.8.10, SL.8.1, L.8.4, L.8.4b, L.8.4c, L.8.4d, L.8.6</w:t>
      </w:r>
    </w:p>
    <w:p w:rsidR="00E64236" w:rsidRDefault="006B4676">
      <w:pPr>
        <w:pStyle w:val="ELWSubheadStyle1"/>
      </w:pPr>
      <w:r>
        <w:t>Daily Learni</w:t>
      </w:r>
      <w:r>
        <w:t>ng Targets</w:t>
      </w:r>
    </w:p>
    <w:p w:rsidR="00E64236" w:rsidRDefault="006B4676">
      <w:pPr>
        <w:pStyle w:val="ELW12ptTextBulletedLevel1"/>
      </w:pPr>
      <w:r>
        <w:t>I can determine the meaning of new vocabulary. (RL.8.4, L.8.4b, L.8.6)</w:t>
      </w:r>
    </w:p>
    <w:p w:rsidR="00E64236" w:rsidRDefault="006B4676">
      <w:pPr>
        <w:pStyle w:val="ELW12ptTextBulletedLevel1"/>
      </w:pPr>
      <w:r>
        <w:t xml:space="preserve">I can demonstrate understanding of the excerpt of chapter 5 of </w:t>
      </w:r>
      <w:r>
        <w:rPr>
          <w:rStyle w:val="ELWItalic"/>
        </w:rPr>
        <w:t>S</w:t>
      </w:r>
      <w:r>
        <w:rPr>
          <w:rStyle w:val="ELWItalic"/>
        </w:rPr>
        <w:t>ummer of the Mariposas</w:t>
      </w:r>
      <w:r>
        <w:t>.</w:t>
      </w:r>
    </w:p>
    <w:p w:rsidR="00E64236" w:rsidRDefault="006B4676">
      <w:pPr>
        <w:pStyle w:val="ELW12ptTextBulletedLevel1"/>
      </w:pPr>
      <w:r>
        <w:t xml:space="preserve">I can explain what effect is created by differences in the points of view of the characters and the reader in the chapter 5 excerpt of </w:t>
      </w:r>
      <w:r>
        <w:rPr>
          <w:rStyle w:val="ELWItalic"/>
        </w:rPr>
        <w:t>S</w:t>
      </w:r>
      <w:r>
        <w:rPr>
          <w:rStyle w:val="ELWItalic"/>
        </w:rPr>
        <w:t>ummer of the Mariposas</w:t>
      </w:r>
      <w:r>
        <w:t>.</w:t>
      </w:r>
      <w:r>
        <w:t xml:space="preserve"> (RL.8.1, RL.8.6)</w:t>
      </w:r>
    </w:p>
    <w:p w:rsidR="00E64236" w:rsidRDefault="006B4676">
      <w:pPr>
        <w:pStyle w:val="ELWSubheadStyle1"/>
      </w:pPr>
      <w:r>
        <w:t>Ongoing Assessment</w:t>
      </w:r>
    </w:p>
    <w:p w:rsidR="00E64236" w:rsidRDefault="006B4676">
      <w:pPr>
        <w:pStyle w:val="ELW12ptTextBulletedLevel1"/>
      </w:pPr>
      <w:r>
        <w:t>Opening A: Entrance Ticket (L.8.4b)</w:t>
      </w:r>
    </w:p>
    <w:p w:rsidR="00E64236" w:rsidRDefault="006B4676">
      <w:pPr>
        <w:pStyle w:val="ELW12ptTextBulletedLevel1"/>
      </w:pPr>
      <w:r>
        <w:t>Work Time A: Gist on s</w:t>
      </w:r>
      <w:r>
        <w:t xml:space="preserve">ticky notes </w:t>
      </w:r>
    </w:p>
    <w:p w:rsidR="00E64236" w:rsidRDefault="006B4676">
      <w:pPr>
        <w:pStyle w:val="ELW12ptTextBulletedLevel1"/>
      </w:pPr>
      <w:r>
        <w:t xml:space="preserve">Work Time B: Text-Dependent Questions: </w:t>
      </w:r>
      <w:r>
        <w:rPr>
          <w:rStyle w:val="ELWItalic"/>
        </w:rPr>
        <w:t>S</w:t>
      </w:r>
      <w:r>
        <w:rPr>
          <w:rStyle w:val="ELWItalic"/>
        </w:rPr>
        <w:t>ummer of the Mariposas</w:t>
      </w:r>
      <w:r>
        <w:t>,</w:t>
      </w:r>
      <w:r>
        <w:t xml:space="preserve"> Chapter 3 (RL.8.1, RL.8.6)</w:t>
      </w:r>
    </w:p>
    <w:p w:rsidR="00E64236" w:rsidRDefault="006B4676">
      <w:pPr>
        <w:pStyle w:val="ELWSubheadStyle1"/>
      </w:pPr>
      <w:r>
        <w:t>Agenda</w:t>
      </w:r>
    </w:p>
    <w:p w:rsidR="00E64236" w:rsidRDefault="006B4676">
      <w:pPr>
        <w:pStyle w:val="ELW12ptTextNumberedLevel1"/>
      </w:pPr>
      <w:r>
        <w:lastRenderedPageBreak/>
        <w:t>Opening</w:t>
      </w:r>
    </w:p>
    <w:p w:rsidR="00E64236" w:rsidRDefault="006B4676">
      <w:pPr>
        <w:pStyle w:val="ELW12ptTextNumberedLevel2"/>
      </w:pPr>
      <w:r>
        <w:t>Engage the Learner – RL.8.4 (5 minutes)</w:t>
      </w:r>
    </w:p>
    <w:p w:rsidR="00E64236" w:rsidRDefault="006B4676">
      <w:pPr>
        <w:pStyle w:val="ELW12ptTextNumberedLevel1"/>
      </w:pPr>
      <w:r>
        <w:t>Work Time</w:t>
      </w:r>
    </w:p>
    <w:p w:rsidR="00E64236" w:rsidRDefault="006B4676">
      <w:pPr>
        <w:pStyle w:val="ELW12ptTextNumberedLevel2"/>
      </w:pPr>
      <w:r>
        <w:t xml:space="preserve">Read </w:t>
      </w:r>
      <w:r>
        <w:rPr>
          <w:rStyle w:val="ELWItalic"/>
        </w:rPr>
        <w:t>S</w:t>
      </w:r>
      <w:r>
        <w:rPr>
          <w:rStyle w:val="ELWItalic"/>
        </w:rPr>
        <w:t>ummer of the Mariposas</w:t>
      </w:r>
      <w:r>
        <w:t>,</w:t>
      </w:r>
      <w:r>
        <w:t xml:space="preserve"> Chapter 5 Excerpt (15 minutes)</w:t>
      </w:r>
    </w:p>
    <w:p w:rsidR="00E64236" w:rsidRDefault="006B4676">
      <w:pPr>
        <w:pStyle w:val="ELW12ptTextNumberedLevel2"/>
      </w:pPr>
      <w:r>
        <w:t>Analyze Point of View</w:t>
      </w:r>
      <w:r>
        <w:t xml:space="preserve">: </w:t>
      </w:r>
      <w:r>
        <w:rPr>
          <w:rStyle w:val="ELWItalic"/>
        </w:rPr>
        <w:t>S</w:t>
      </w:r>
      <w:r>
        <w:rPr>
          <w:rStyle w:val="ELWItalic"/>
        </w:rPr>
        <w:t>ummer of the Mariposas</w:t>
      </w:r>
      <w:r>
        <w:t>,</w:t>
      </w:r>
      <w:r>
        <w:t xml:space="preserve"> Chapter 5 Excerpt – RL.8.6 (15 minutes)</w:t>
      </w:r>
    </w:p>
    <w:p w:rsidR="00E64236" w:rsidRDefault="006B4676">
      <w:pPr>
        <w:pStyle w:val="ELW12ptTextNumberedLevel1"/>
      </w:pPr>
      <w:r>
        <w:t>Closing and Assessment</w:t>
      </w:r>
    </w:p>
    <w:p w:rsidR="00E64236" w:rsidRDefault="006B4676">
      <w:pPr>
        <w:pStyle w:val="ELW12ptTextNumberedLevel2"/>
      </w:pPr>
      <w:r>
        <w:t xml:space="preserve">Review Answers: Point of View: </w:t>
      </w:r>
      <w:r>
        <w:rPr>
          <w:rStyle w:val="ELWItalic"/>
        </w:rPr>
        <w:t>S</w:t>
      </w:r>
      <w:r>
        <w:rPr>
          <w:rStyle w:val="ELWItalic"/>
        </w:rPr>
        <w:t>ummer of the Mariposas</w:t>
      </w:r>
      <w:r>
        <w:t>,</w:t>
      </w:r>
      <w:r>
        <w:t xml:space="preserve"> Chapter 5 – RL.8.6 (10 minutes)</w:t>
      </w:r>
    </w:p>
    <w:p w:rsidR="00E64236" w:rsidRDefault="006B4676">
      <w:pPr>
        <w:pStyle w:val="ELW12ptTextNumberedLevel1"/>
      </w:pPr>
      <w:r>
        <w:t>Homework</w:t>
      </w:r>
    </w:p>
    <w:p w:rsidR="00E64236" w:rsidRDefault="006B4676">
      <w:pPr>
        <w:pStyle w:val="ELW12ptTextNumberedLevel2"/>
      </w:pPr>
      <w:r>
        <w:t>Determine the Meaning of Unfamiliar Vocabulary: Using Homework: U</w:t>
      </w:r>
      <w:r>
        <w:t xml:space="preserve">nfamiliar Vocabulary: </w:t>
      </w:r>
      <w:r>
        <w:rPr>
          <w:rStyle w:val="ELWItalic"/>
        </w:rPr>
        <w:t>S</w:t>
      </w:r>
      <w:r>
        <w:rPr>
          <w:rStyle w:val="ELWItalic"/>
        </w:rPr>
        <w:t>ummer of the Mariposas</w:t>
      </w:r>
      <w:r>
        <w:t>,</w:t>
      </w:r>
      <w:r>
        <w:t xml:space="preserve"> Chapter 5, students answer a combination of selected response and short constructed response questions that ask them to determine the meaning of unfamiliar vocabulary and state their strategies for doing so.</w:t>
      </w:r>
    </w:p>
    <w:p w:rsidR="00E64236" w:rsidRDefault="006B4676">
      <w:pPr>
        <w:pStyle w:val="ELW12ptTextNumberedLevel2"/>
      </w:pPr>
      <w:r>
        <w:t xml:space="preserve">Preread Anchor Text: Students should preread chapter 6 of </w:t>
      </w:r>
      <w:r>
        <w:rPr>
          <w:rStyle w:val="ELWItalic"/>
        </w:rPr>
        <w:t>S</w:t>
      </w:r>
      <w:r>
        <w:rPr>
          <w:rStyle w:val="ELWItalic"/>
        </w:rPr>
        <w:t>ummer of the Mariposas</w:t>
      </w:r>
      <w:r>
        <w:t xml:space="preserve"> in preparation for studying an excerpt from the chapter in the next lesson.</w:t>
      </w:r>
    </w:p>
    <w:p w:rsidR="00E64236" w:rsidRDefault="006B4676">
      <w:pPr>
        <w:pStyle w:val="ELWText"/>
      </w:pPr>
      <w:r>
        <w:rPr>
          <w:noProof/>
        </w:rPr>
        <w:drawing>
          <wp:inline distT="0" distB="0" distL="0" distR="0">
            <wp:extent cx="4156" cy="4156"/>
            <wp:effectExtent l="0" t="0" r="0" b="0"/>
            <wp:docPr id="2"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E64236" w:rsidRDefault="006B4676">
      <w:pPr>
        <w:pStyle w:val="ELWSubTopic"/>
      </w:pPr>
      <w:r>
        <w:t>Guidance and Supports</w:t>
      </w:r>
    </w:p>
    <w:p w:rsidR="00E64236" w:rsidRDefault="006B4676">
      <w:pPr>
        <w:pStyle w:val="ELWSubheadStyle1"/>
      </w:pPr>
      <w:r>
        <w:t>Teaching Notes</w:t>
      </w:r>
    </w:p>
    <w:p w:rsidR="00E64236" w:rsidRDefault="006B4676">
      <w:pPr>
        <w:pStyle w:val="ELWSubheadStyle2"/>
      </w:pPr>
      <w:r>
        <w:t>Alignment to Assessment Standards and Purpose of Lesson</w:t>
      </w:r>
    </w:p>
    <w:p w:rsidR="00E64236" w:rsidRDefault="006B4676">
      <w:pPr>
        <w:pStyle w:val="ELW12ptTextBulletedLevel1"/>
      </w:pPr>
      <w:r>
        <w:t>This lesson is similar in structure to Lesson 4.</w:t>
      </w:r>
    </w:p>
    <w:p w:rsidR="00E64236" w:rsidRDefault="006B4676">
      <w:pPr>
        <w:pStyle w:val="ELW12ptTextBulletedLevel1"/>
      </w:pPr>
      <w:r>
        <w:t>RL.8.1 – Work Time B: Students will choose strong evidence to aid in analyzing point of view.</w:t>
      </w:r>
    </w:p>
    <w:p w:rsidR="00E64236" w:rsidRDefault="006B4676">
      <w:pPr>
        <w:pStyle w:val="ELW12ptTextBulletedLevel1"/>
      </w:pPr>
      <w:r>
        <w:t>RL.8.6 – Work Time B: Students will work in triads to ans</w:t>
      </w:r>
      <w:r>
        <w:t>wer text-dependent questions focused on analyzing point of view.</w:t>
      </w:r>
    </w:p>
    <w:p w:rsidR="00E64236" w:rsidRDefault="006B4676">
      <w:pPr>
        <w:pStyle w:val="ELWSubheadStyle1"/>
      </w:pPr>
      <w:r>
        <w:t>Opportunities to Extend Learning</w:t>
      </w:r>
    </w:p>
    <w:p w:rsidR="00E64236" w:rsidRDefault="006B4676">
      <w:pPr>
        <w:pStyle w:val="ELW12ptTextBulletedLevel1"/>
      </w:pPr>
      <w:r>
        <w:t xml:space="preserve">Students could write about the difference in the impact of chapters 4 and 5 of </w:t>
      </w:r>
      <w:r>
        <w:rPr>
          <w:rStyle w:val="ELWItalic"/>
        </w:rPr>
        <w:t>S</w:t>
      </w:r>
      <w:r>
        <w:rPr>
          <w:rStyle w:val="ELWItalic"/>
        </w:rPr>
        <w:t>ummer of the Mariposas</w:t>
      </w:r>
      <w:r>
        <w:t xml:space="preserve"> if they were written from the point of view of Pita, J</w:t>
      </w:r>
      <w:r>
        <w:t>uanita, Delia, Velia, or another character. Students could rewrite the chapter(s) or part of the chapter from another perspective.</w:t>
      </w:r>
    </w:p>
    <w:p w:rsidR="00E64236" w:rsidRDefault="006B4676">
      <w:pPr>
        <w:pStyle w:val="ELW12ptTextBulletedLevel1"/>
      </w:pPr>
      <w:r>
        <w:t>Students could choose to research the border patrol between Mexico and the United States as referenced in chapters 4 and 5.</w:t>
      </w:r>
    </w:p>
    <w:p w:rsidR="00E64236" w:rsidRDefault="006B4676">
      <w:pPr>
        <w:pStyle w:val="ELWSubheadStyle1"/>
      </w:pPr>
      <w:r>
        <w:t>How It Builds on Previous Work</w:t>
      </w:r>
    </w:p>
    <w:p w:rsidR="00E64236" w:rsidRDefault="006B4676">
      <w:pPr>
        <w:pStyle w:val="ELW12ptTextBulletedLevel1"/>
      </w:pPr>
      <w:r>
        <w:t xml:space="preserve">This work builds on the previous lessons as students continue to read </w:t>
      </w:r>
      <w:r>
        <w:rPr>
          <w:rStyle w:val="ELWItalic"/>
        </w:rPr>
        <w:t>S</w:t>
      </w:r>
      <w:r>
        <w:rPr>
          <w:rStyle w:val="ELWItalic"/>
        </w:rPr>
        <w:t>ummer of the Mariposas</w:t>
      </w:r>
      <w:r>
        <w:t>,</w:t>
      </w:r>
      <w:r>
        <w:t xml:space="preserve"> identify the gist of each chapter, and record new vocabulary in their vocabulary logs. They also </w:t>
      </w:r>
      <w:r>
        <w:lastRenderedPageBreak/>
        <w:t>continue to analyze the effects</w:t>
      </w:r>
      <w:r>
        <w:t xml:space="preserve"> created by the differences in point of view between the reader and the characters.</w:t>
      </w:r>
    </w:p>
    <w:p w:rsidR="00E64236" w:rsidRDefault="006B4676">
      <w:pPr>
        <w:pStyle w:val="ELWSubheadStyle1"/>
      </w:pPr>
      <w:r>
        <w:t>Support All Students</w:t>
      </w:r>
    </w:p>
    <w:p w:rsidR="00E64236" w:rsidRDefault="006B4676">
      <w:pPr>
        <w:pStyle w:val="ELW12ptTextBulletedLevel1"/>
      </w:pPr>
      <w:r>
        <w:t>In Work Time A, provide choice in how to carry out the reading portion of the lesson: some students may prefer to read independently and silently, whil</w:t>
      </w:r>
      <w:r>
        <w:t xml:space="preserve">e others (especially ELLs) may wish to read aloud in groups with peers and/or with support. Still others may wish to read silently for a few pages and then process with a group. This format of choice could potentially be built into the reading time within </w:t>
      </w:r>
      <w:r>
        <w:t>each lesson. ▲</w:t>
      </w:r>
    </w:p>
    <w:p w:rsidR="00E64236" w:rsidRDefault="006B4676">
      <w:pPr>
        <w:pStyle w:val="ELW12ptTextBulletedLevel1"/>
      </w:pPr>
      <w:r>
        <w:t>As in previous lessons, in Work Time A, present additional options for recording gist rather than just the sticky note, such as using a separate notebook, using a graphic organizer, using highlighters and annotating, or using a voice recorde</w:t>
      </w:r>
      <w:r>
        <w:t>r. Give students options for expressing their understanding of gist (oral, written, drawing). Also, build in different options for expressing comprehension of the text (written reflection, voice recording, discussion with partners/groups). ▲</w:t>
      </w:r>
    </w:p>
    <w:p w:rsidR="00E64236" w:rsidRDefault="006B4676">
      <w:pPr>
        <w:pStyle w:val="ELW12ptTextBulletedLevel1"/>
      </w:pPr>
      <w:r>
        <w:t>Chapter 5 brin</w:t>
      </w:r>
      <w:r>
        <w:t xml:space="preserve">gs up the potentially sensitive topics of the girls bribing an officer and telling a lie to hide their story. This is an opportunity to discuss the potential consequences of lying and to reinforce the idea that what the girls are doing could get them into </w:t>
      </w:r>
      <w:r>
        <w:t>a lot of trouble.</w:t>
      </w:r>
    </w:p>
    <w:p w:rsidR="00E64236" w:rsidRDefault="006B4676">
      <w:pPr>
        <w:pStyle w:val="ELW12ptTextBulletedLevel1"/>
      </w:pPr>
      <w:r>
        <w:t>When grouping students in triads to answer text-dependent questions in Work Time B, group ELLs with partners who have more advanced or native language proficiency. The partners with greater language proficiency can serve as a model, initi</w:t>
      </w:r>
      <w:r>
        <w:t>ating discussions and providing implicit sentence frames, for example. Use the same triad grouping as in Lessons 4 and 5 if this grouping was successful. This will support students in building trust and becoming more comfortable and confident with their pe</w:t>
      </w:r>
      <w:r>
        <w:t>ers. ▲</w:t>
      </w:r>
    </w:p>
    <w:p w:rsidR="00E64236" w:rsidRDefault="006B4676">
      <w:pPr>
        <w:pStyle w:val="ELW12ptTextBulletedLevel1"/>
      </w:pPr>
      <w:r>
        <w:t xml:space="preserve">This lesson supports ELLs through continued analysis of the way point of view impacts the story in </w:t>
      </w:r>
      <w:r>
        <w:rPr>
          <w:rStyle w:val="ELWItalic"/>
        </w:rPr>
        <w:t>S</w:t>
      </w:r>
      <w:r>
        <w:rPr>
          <w:rStyle w:val="ELWItalic"/>
        </w:rPr>
        <w:t>ummer of the Mariposas</w:t>
      </w:r>
      <w:r>
        <w:t>.</w:t>
      </w:r>
      <w:r>
        <w:t xml:space="preserve"> Students continue the familiar routine of in-class reading and building strategies for determining the meaning of unfamilia</w:t>
      </w:r>
      <w:r>
        <w:t>r vocabulary and gist. A focus on word parts and affixes is especially valuable to ELLs as they build strategies for determining the meaning of unfamiliar vocabulary.</w:t>
      </w:r>
    </w:p>
    <w:p w:rsidR="00E64236" w:rsidRDefault="006B4676">
      <w:pPr>
        <w:pStyle w:val="ELW12ptTextBulletedLevel1"/>
      </w:pPr>
      <w:r>
        <w:t xml:space="preserve">ELLs may find it challenging to answer text-dependent questions about </w:t>
      </w:r>
      <w:r>
        <w:rPr>
          <w:rStyle w:val="ELWItalic"/>
        </w:rPr>
        <w:t>S</w:t>
      </w:r>
      <w:r>
        <w:rPr>
          <w:rStyle w:val="ELWItalic"/>
        </w:rPr>
        <w:t>ummer of the Mari</w:t>
      </w:r>
      <w:r>
        <w:rPr>
          <w:rStyle w:val="ELWItalic"/>
        </w:rPr>
        <w:t>posas</w:t>
      </w:r>
      <w:r>
        <w:t>.</w:t>
      </w:r>
      <w:r>
        <w:t xml:space="preserve"> To set ELLs up for success, thoughtfully and strategically pair them with strong peers who can model effective approaches to interpreting and answering text-dependent questions.</w:t>
      </w:r>
    </w:p>
    <w:p w:rsidR="00E64236" w:rsidRDefault="006B4676">
      <w:pPr>
        <w:pStyle w:val="ELW12ptTextBulletedLevel1"/>
      </w:pPr>
      <w:r>
        <w:t>Supports guided in part by CA ELD Standards 8.I.B.6, 8.I.B.7, and 8.I.</w:t>
      </w:r>
      <w:r>
        <w:t>B.8.</w:t>
      </w:r>
    </w:p>
    <w:p w:rsidR="00E64236" w:rsidRDefault="006B4676">
      <w:pPr>
        <w:pStyle w:val="ELWSubheadStyle1"/>
      </w:pPr>
      <w:r>
        <w:t>Assessment Guidance</w:t>
      </w:r>
    </w:p>
    <w:p w:rsidR="00E64236" w:rsidRDefault="006B4676">
      <w:pPr>
        <w:pStyle w:val="ELW12ptTextBulletedLevel1"/>
      </w:pPr>
      <w:r>
        <w:t xml:space="preserve">As students work in triads to answer text-dependent questions in Work Time B, listen to discussions to determine how close students are to understanding how to answer questions related to RL.8.6 to determine any common issues that </w:t>
      </w:r>
      <w:r>
        <w:t>could be used as teaching points for the whole group.</w:t>
      </w:r>
    </w:p>
    <w:p w:rsidR="00E64236" w:rsidRDefault="006B4676">
      <w:pPr>
        <w:pStyle w:val="ELW12ptTextBulletedLevel1"/>
      </w:pPr>
      <w:r>
        <w:t>Check student vocabulary logs for accountability in recording vocabulary.</w:t>
      </w:r>
    </w:p>
    <w:p w:rsidR="00E64236" w:rsidRDefault="006B4676">
      <w:pPr>
        <w:pStyle w:val="ELW12ptTextBulletedLevel1"/>
      </w:pPr>
      <w:r>
        <w:t>Check gist statements to ensure students are recording quick notes about what the text is mostly about.</w:t>
      </w:r>
    </w:p>
    <w:p w:rsidR="00E64236" w:rsidRDefault="006B4676">
      <w:pPr>
        <w:pStyle w:val="ELWSubheadStyle1"/>
      </w:pPr>
      <w:r>
        <w:t>Down the Road</w:t>
      </w:r>
    </w:p>
    <w:p w:rsidR="00E64236" w:rsidRDefault="006B4676">
      <w:pPr>
        <w:pStyle w:val="ELW12ptTextBulletedLevel1"/>
      </w:pPr>
      <w:r>
        <w:t>In the nex</w:t>
      </w:r>
      <w:r>
        <w:t>t lesson, students will continue the work from the beginning of the unit analyzing the effect of the differences in point of view between the reader the characters in preparation for the mid-unit assessment in Lesson 11. In the next lesson, students will a</w:t>
      </w:r>
      <w:r>
        <w:t>lso begin the first in a series of three lessons about figurative language.</w:t>
      </w:r>
    </w:p>
    <w:p w:rsidR="00E64236" w:rsidRDefault="006B4676">
      <w:pPr>
        <w:pStyle w:val="ELWText"/>
      </w:pPr>
      <w:r>
        <w:rPr>
          <w:noProof/>
        </w:rPr>
        <w:drawing>
          <wp:inline distT="0" distB="0" distL="0" distR="0">
            <wp:extent cx="4156" cy="4156"/>
            <wp:effectExtent l="0" t="0" r="0" b="0"/>
            <wp:docPr id="3"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E64236" w:rsidRDefault="006B4676">
      <w:pPr>
        <w:pStyle w:val="ELWSubTopic"/>
      </w:pPr>
      <w:r>
        <w:t>Materials and Preparation</w:t>
      </w:r>
    </w:p>
    <w:p w:rsidR="00E64236" w:rsidRDefault="006B4676">
      <w:pPr>
        <w:pStyle w:val="ELWSubheadStyle1"/>
      </w:pPr>
      <w:r>
        <w:t>In Advance</w:t>
      </w:r>
    </w:p>
    <w:p w:rsidR="00E64236" w:rsidRDefault="006B4676">
      <w:pPr>
        <w:pStyle w:val="ELW12ptTextBulletedLevel1"/>
      </w:pPr>
      <w:r>
        <w:t>Prepare Entrance Ticket: Unit 1, Lesson 7.</w:t>
      </w:r>
    </w:p>
    <w:p w:rsidR="00E64236" w:rsidRDefault="006B4676">
      <w:pPr>
        <w:pStyle w:val="ELW12ptTextBulletedLevel1"/>
      </w:pPr>
      <w:r>
        <w:t>Predetermine triads to answer text-dependent questions. Ensure there is at least one student in ea</w:t>
      </w:r>
      <w:r>
        <w:t>ch triad who will be able to read the text and questions independently.</w:t>
      </w:r>
    </w:p>
    <w:p w:rsidR="00E64236" w:rsidRDefault="006B4676">
      <w:pPr>
        <w:pStyle w:val="ELW12ptTextBulletedLevel1"/>
      </w:pPr>
      <w:r>
        <w:t>Distribute Entrance Ticket: Unit 1, Lesson 7 on each student’s desk. As they enter the classroom, invite them to complete their entrance ticket.</w:t>
      </w:r>
    </w:p>
    <w:p w:rsidR="00E64236" w:rsidRDefault="006B4676">
      <w:pPr>
        <w:pStyle w:val="ELW12ptTextBulletedLevel1"/>
      </w:pPr>
      <w:r>
        <w:t>Post the learning targets and applicabl</w:t>
      </w:r>
      <w:r>
        <w:t>e anchor charts (see Materials list).</w:t>
      </w:r>
    </w:p>
    <w:p w:rsidR="00E64236" w:rsidRDefault="006B4676">
      <w:pPr>
        <w:pStyle w:val="ELWSubheadStyle1"/>
      </w:pPr>
      <w:r>
        <w:t>Technology and Multimedia</w:t>
      </w:r>
    </w:p>
    <w:p w:rsidR="00E64236" w:rsidRDefault="006B4676">
      <w:pPr>
        <w:pStyle w:val="ELW12ptTextBulletedLevel1"/>
      </w:pPr>
      <w:r>
        <w:t>Work Time B: Students complete their text-dependent questions online—for example, using Google Forms—or they complete it in a word-processing document, such as a Google Doc, using speech-to-te</w:t>
      </w:r>
      <w:r>
        <w:t>xt facilities activated on devices or using an app or software such as http://eled.org/0103.</w:t>
      </w:r>
    </w:p>
    <w:p w:rsidR="00E64236" w:rsidRDefault="006B4676">
      <w:pPr>
        <w:pStyle w:val="ELWSubheadStyle1"/>
      </w:pPr>
      <w:r>
        <w:t>Vocabulary</w:t>
      </w:r>
    </w:p>
    <w:p w:rsidR="00E64236" w:rsidRDefault="006B4676">
      <w:pPr>
        <w:pStyle w:val="ELW12ptTextBulletedLevel1"/>
      </w:pPr>
      <w:r>
        <w:t>blighted, coltish, midst, spurted (DS)</w:t>
      </w:r>
    </w:p>
    <w:p w:rsidR="00E64236" w:rsidRDefault="006B4676">
      <w:pPr>
        <w:pStyle w:val="ELWSubheadStyle2"/>
      </w:pPr>
      <w:r>
        <w:t>Key</w:t>
      </w:r>
    </w:p>
    <w:p w:rsidR="00E64236" w:rsidRDefault="006B4676">
      <w:pPr>
        <w:pStyle w:val="ELW12ptText"/>
      </w:pPr>
      <w:r>
        <w:t>(A): Academic Vocabulary</w:t>
      </w:r>
    </w:p>
    <w:p w:rsidR="00E64236" w:rsidRDefault="006B4676">
      <w:pPr>
        <w:pStyle w:val="ELW12ptText"/>
      </w:pPr>
      <w:r>
        <w:t>(DS): Domain-Specific Vocabulary</w:t>
      </w:r>
    </w:p>
    <w:p w:rsidR="006B4676" w:rsidRDefault="006B4676">
      <w:pPr>
        <w:pStyle w:val="ELWSubheadStyle1"/>
      </w:pPr>
      <w:r>
        <w:t>Required Texts</w:t>
      </w:r>
    </w:p>
    <w:p w:rsidR="00E64236" w:rsidRDefault="006B4676">
      <w:pPr>
        <w:pStyle w:val="ELW12ptTextBulletedLevel1"/>
      </w:pPr>
      <w:r>
        <w:rPr>
          <w:rStyle w:val="ELWItalic"/>
        </w:rPr>
        <w:t>Summer of the Mariposas</w:t>
      </w:r>
      <w:r>
        <w:t xml:space="preserve"> </w:t>
      </w:r>
    </w:p>
    <w:p w:rsidR="00E64236" w:rsidRDefault="006B4676">
      <w:pPr>
        <w:pStyle w:val="ELWSubheadStyle1"/>
      </w:pPr>
      <w:r>
        <w:t>Materials from Previous Lessons</w:t>
      </w:r>
    </w:p>
    <w:p w:rsidR="006B4676" w:rsidRDefault="006B4676">
      <w:pPr>
        <w:pStyle w:val="ELWSubheadStyle2"/>
      </w:pPr>
      <w:r>
        <w:t>Teacher</w:t>
      </w:r>
    </w:p>
    <w:p w:rsidR="006B4676" w:rsidRDefault="006B4676">
      <w:pPr>
        <w:pStyle w:val="ELW12ptTextCheckedBoxList"/>
      </w:pPr>
      <w:r>
        <w:t>Close Readers Do These Things anchor chart (one for display; from Unit 1, Lesson 4, Opening A)</w:t>
      </w:r>
    </w:p>
    <w:p w:rsidR="006B4676" w:rsidRDefault="006B4676">
      <w:pPr>
        <w:pStyle w:val="ELW12ptTextCheckedBoxList"/>
      </w:pPr>
      <w:r>
        <w:t xml:space="preserve">Text Guide: </w:t>
      </w:r>
      <w:r>
        <w:rPr>
          <w:rStyle w:val="ELWItalic"/>
        </w:rPr>
        <w:t>S</w:t>
      </w:r>
      <w:r>
        <w:rPr>
          <w:rStyle w:val="ELWItalic"/>
        </w:rPr>
        <w:t>ummer of the Mariposas</w:t>
      </w:r>
      <w:r>
        <w:t xml:space="preserve"> (</w:t>
      </w:r>
      <w:r>
        <w:t>for teacher reference) (Unit 1, Lesson 2, Work Time A)</w:t>
      </w:r>
    </w:p>
    <w:p w:rsidR="006B4676" w:rsidRDefault="006B4676">
      <w:pPr>
        <w:pStyle w:val="ELW12ptTextCheckedBoxList"/>
      </w:pPr>
      <w:r>
        <w:t>Strategies to Answer Selected Response Questions anchor chart (one for display; from Unit 1, Lesson 3, Opening B)</w:t>
      </w:r>
    </w:p>
    <w:p w:rsidR="006B4676" w:rsidRDefault="006B4676">
      <w:pPr>
        <w:pStyle w:val="ELW12ptTextCheckedBoxList"/>
      </w:pPr>
      <w:r>
        <w:t>Work to Become Ethical People anchor chart (example for teacher reference; from Unit 1, Lesson 1, Work Time D)</w:t>
      </w:r>
    </w:p>
    <w:p w:rsidR="006B4676" w:rsidRDefault="006B4676">
      <w:pPr>
        <w:pStyle w:val="ELW12ptTextCheckedBoxList"/>
      </w:pPr>
      <w:r>
        <w:t>Analyze Point of View anchor</w:t>
      </w:r>
      <w:r>
        <w:t xml:space="preserve"> chart (one for display; from Unit 1, Lesson 3, Work Time B)</w:t>
      </w:r>
    </w:p>
    <w:p w:rsidR="00E64236" w:rsidRDefault="006B4676">
      <w:pPr>
        <w:pStyle w:val="ELW12ptTextCheckedBoxList"/>
      </w:pPr>
      <w:r>
        <w:t>Analyze Point of View anchor chart (example for teacher reference; from Unit 1, Lesson 3, Work Time B)</w:t>
      </w:r>
    </w:p>
    <w:p w:rsidR="006B4676" w:rsidRDefault="006B4676">
      <w:pPr>
        <w:pStyle w:val="ELWSubheadStyle2"/>
      </w:pPr>
      <w:r>
        <w:t>Student</w:t>
      </w:r>
    </w:p>
    <w:p w:rsidR="006B4676" w:rsidRDefault="006B4676">
      <w:pPr>
        <w:pStyle w:val="ELW12ptTextCheckedBoxList"/>
      </w:pPr>
      <w:r>
        <w:t>Affix list (one per student; from Affix List section)</w:t>
      </w:r>
    </w:p>
    <w:p w:rsidR="00E64236" w:rsidRDefault="006B4676">
      <w:pPr>
        <w:pStyle w:val="ELW12ptTextCheckedBoxList"/>
      </w:pPr>
      <w:r>
        <w:rPr>
          <w:rStyle w:val="ELWItalic"/>
        </w:rPr>
        <w:t>Summer of the Mariposas</w:t>
      </w:r>
      <w:r>
        <w:t xml:space="preserve"> (</w:t>
      </w:r>
      <w:r>
        <w:t>text; one per student; from Unit 1, Lesson 1)</w:t>
      </w:r>
    </w:p>
    <w:p w:rsidR="00E64236" w:rsidRDefault="006B4676">
      <w:pPr>
        <w:pStyle w:val="ELWSubheadStyle1"/>
      </w:pPr>
      <w:r>
        <w:t>New Materials</w:t>
      </w:r>
    </w:p>
    <w:p w:rsidR="006B4676" w:rsidRDefault="006B4676">
      <w:pPr>
        <w:pStyle w:val="ELWSubheadStyle2"/>
      </w:pPr>
      <w:r>
        <w:t>Teacher</w:t>
      </w:r>
    </w:p>
    <w:p w:rsidR="006B4676" w:rsidRDefault="006B4676">
      <w:pPr>
        <w:pStyle w:val="ELW12ptTextCheckedBoxList"/>
      </w:pPr>
      <w:r>
        <w:t>Entrance Ticket: Unit 1, Lesson 7 (answers for teacher reference)</w:t>
      </w:r>
    </w:p>
    <w:p w:rsidR="00E64236" w:rsidRDefault="006B4676">
      <w:pPr>
        <w:pStyle w:val="ELW12ptTextCheckedBoxList"/>
      </w:pPr>
      <w:r>
        <w:t xml:space="preserve">Text-Dependent Questions: </w:t>
      </w:r>
      <w:r>
        <w:rPr>
          <w:rStyle w:val="ELWItalic"/>
        </w:rPr>
        <w:t>S</w:t>
      </w:r>
      <w:r>
        <w:rPr>
          <w:rStyle w:val="ELWItalic"/>
        </w:rPr>
        <w:t>ummer of the Mariposas</w:t>
      </w:r>
      <w:r>
        <w:t>,</w:t>
      </w:r>
      <w:r>
        <w:t xml:space="preserve"> Chapter 5 (answers for teacher reference)</w:t>
      </w:r>
    </w:p>
    <w:p w:rsidR="006B4676" w:rsidRDefault="006B4676">
      <w:pPr>
        <w:pStyle w:val="ELWSubheadStyle2"/>
      </w:pPr>
      <w:r>
        <w:t>Student</w:t>
      </w:r>
    </w:p>
    <w:p w:rsidR="006B4676" w:rsidRDefault="006B4676">
      <w:pPr>
        <w:pStyle w:val="ELW12ptTextCheckedBoxList"/>
      </w:pPr>
      <w:r>
        <w:t>Entrance Ticket:</w:t>
      </w:r>
      <w:r>
        <w:t xml:space="preserve"> Unit 1, Lesson 7 (one per student)</w:t>
      </w:r>
    </w:p>
    <w:p w:rsidR="006B4676" w:rsidRDefault="006B4676">
      <w:pPr>
        <w:pStyle w:val="ELW12ptTextCheckedBoxList"/>
      </w:pPr>
      <w:r>
        <w:t xml:space="preserve">Synopsis: </w:t>
      </w:r>
      <w:r>
        <w:rPr>
          <w:rStyle w:val="ELWItalic"/>
        </w:rPr>
        <w:t>S</w:t>
      </w:r>
      <w:r>
        <w:rPr>
          <w:rStyle w:val="ELWItalic"/>
        </w:rPr>
        <w:t>ummer of the Mariposas</w:t>
      </w:r>
      <w:r>
        <w:t>,</w:t>
      </w:r>
      <w:r>
        <w:t xml:space="preserve"> Chapter 5 (one per student)</w:t>
      </w:r>
    </w:p>
    <w:p w:rsidR="006B4676" w:rsidRDefault="006B4676">
      <w:pPr>
        <w:pStyle w:val="ELW12ptTextCheckedBoxList"/>
      </w:pPr>
      <w:r>
        <w:t xml:space="preserve">Text-Dependent Questions: </w:t>
      </w:r>
      <w:r>
        <w:rPr>
          <w:rStyle w:val="ELWItalic"/>
        </w:rPr>
        <w:t>S</w:t>
      </w:r>
      <w:r>
        <w:rPr>
          <w:rStyle w:val="ELWItalic"/>
        </w:rPr>
        <w:t>ummer of the Mariposas</w:t>
      </w:r>
      <w:r>
        <w:t>,</w:t>
      </w:r>
      <w:r>
        <w:t xml:space="preserve"> Chapter 5 (one per student and one for display)</w:t>
      </w:r>
    </w:p>
    <w:p w:rsidR="00E64236" w:rsidRDefault="006B4676">
      <w:pPr>
        <w:pStyle w:val="ELW12ptTextCheckedBoxList"/>
      </w:pPr>
      <w:r>
        <w:t xml:space="preserve">Homework: Unfamiliar Vocabulary: </w:t>
      </w:r>
      <w:r>
        <w:rPr>
          <w:rStyle w:val="ELWItalic"/>
        </w:rPr>
        <w:t>S</w:t>
      </w:r>
      <w:r>
        <w:rPr>
          <w:rStyle w:val="ELWItalic"/>
        </w:rPr>
        <w:t>ummer of the Mar</w:t>
      </w:r>
      <w:r>
        <w:rPr>
          <w:rStyle w:val="ELWItalic"/>
        </w:rPr>
        <w:t>iposas</w:t>
      </w:r>
      <w:r>
        <w:t>,</w:t>
      </w:r>
      <w:r>
        <w:t xml:space="preserve"> Chapter 5 (one per student; from Homework Resources)</w:t>
      </w:r>
    </w:p>
    <w:p w:rsidR="00E64236" w:rsidRDefault="006B4676">
      <w:pPr>
        <w:pStyle w:val="ELWSubheadStyle1"/>
      </w:pPr>
      <w:r>
        <w:t>Classroom Materials</w:t>
      </w:r>
    </w:p>
    <w:p w:rsidR="00E64236" w:rsidRDefault="006B4676">
      <w:pPr>
        <w:pStyle w:val="ELW12ptTextCheckedBoxList"/>
      </w:pPr>
      <w:r>
        <w:t>Domain-specific word wall (one for display; from Unit 1, Lesson 1, Work Time A)</w:t>
      </w:r>
    </w:p>
    <w:p w:rsidR="00E64236" w:rsidRDefault="006B4676">
      <w:pPr>
        <w:pStyle w:val="ELW12ptTextCheckedBoxList"/>
      </w:pPr>
      <w:r>
        <w:t>Chart paper of Spanish words (one for display; from Unit 1, Lesson 2, Work Time A)</w:t>
      </w:r>
    </w:p>
    <w:p w:rsidR="00E64236" w:rsidRDefault="006B4676">
      <w:pPr>
        <w:pStyle w:val="ELW12ptTextCheckedBoxList"/>
      </w:pPr>
      <w:r>
        <w:t xml:space="preserve">Vocabulary </w:t>
      </w:r>
      <w:r>
        <w:t>logs (one per student; from Unit 1, Lesson 2, Opening A)</w:t>
      </w:r>
    </w:p>
    <w:p w:rsidR="00E64236" w:rsidRDefault="006B4676">
      <w:pPr>
        <w:pStyle w:val="ELW12ptTextCheckedBoxList"/>
      </w:pPr>
      <w:r>
        <w:t>Sticky notes (one per student)</w:t>
      </w:r>
    </w:p>
    <w:p w:rsidR="00E64236" w:rsidRDefault="006B4676">
      <w:pPr>
        <w:pStyle w:val="ELWText"/>
      </w:pPr>
      <w:r>
        <w:rPr>
          <w:noProof/>
        </w:rPr>
        <w:drawing>
          <wp:inline distT="0" distB="0" distL="0" distR="0">
            <wp:extent cx="4156" cy="4156"/>
            <wp:effectExtent l="0" t="0" r="0" b="0"/>
            <wp:docPr id="4"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E64236" w:rsidRDefault="006B4676">
      <w:pPr>
        <w:pStyle w:val="ELWSubTopic"/>
      </w:pPr>
      <w:r>
        <w:t>Lesson Plan</w:t>
      </w:r>
    </w:p>
    <w:p w:rsidR="00E64236" w:rsidRDefault="006B4676">
      <w:pPr>
        <w:pStyle w:val="ELWSubheadStyle1"/>
      </w:pPr>
      <w:r>
        <w:t>Opening</w:t>
      </w:r>
    </w:p>
    <w:p w:rsidR="00E64236" w:rsidRDefault="006B4676">
      <w:pPr>
        <w:pStyle w:val="ELWSubheadStyle2"/>
      </w:pPr>
      <w:r>
        <w:t>A. Engage the Learner – RL.8.4 (5 minutes)</w:t>
      </w:r>
    </w:p>
    <w:p w:rsidR="00E64236" w:rsidRDefault="006B4676">
      <w:pPr>
        <w:pStyle w:val="ELW12ptTextBulletedLevel1"/>
      </w:pPr>
      <w:r>
        <w:t xml:space="preserve">Repeated routine: As they arrive, students complete </w:t>
      </w:r>
      <w:r>
        <w:rPr>
          <w:rStyle w:val="ELWBold"/>
        </w:rPr>
        <w:t>E</w:t>
      </w:r>
      <w:r>
        <w:rPr>
          <w:rStyle w:val="ELWBold"/>
        </w:rPr>
        <w:t>ntrance Ticket: Unit 1, Lesson 7</w:t>
      </w:r>
      <w:r>
        <w:t>.</w:t>
      </w:r>
      <w:r>
        <w:t xml:space="preserve"> </w:t>
      </w:r>
    </w:p>
    <w:p w:rsidR="00E64236" w:rsidRDefault="006B4676">
      <w:pPr>
        <w:pStyle w:val="ELW12ptTextBulletedLevel1"/>
      </w:pPr>
      <w:r>
        <w:t xml:space="preserve">Once all students are ready, invite them to share how they broke down the word </w:t>
      </w:r>
      <w:r>
        <w:rPr>
          <w:rStyle w:val="ELWItalic"/>
        </w:rPr>
        <w:t>d</w:t>
      </w:r>
      <w:r>
        <w:rPr>
          <w:rStyle w:val="ELWItalic"/>
        </w:rPr>
        <w:t>isappeared</w:t>
      </w:r>
      <w:r>
        <w:t>,</w:t>
      </w:r>
      <w:r>
        <w:t xml:space="preserve"> and complete an example on the board:</w:t>
      </w:r>
    </w:p>
    <w:tbl>
      <w:tblPr>
        <w:tblStyle w:val="ELWTeacherHeaderlessTable"/>
        <w:tblW w:w="0" w:type="auto"/>
        <w:tblLook w:val="04A0" w:firstRow="1" w:lastRow="0" w:firstColumn="1" w:lastColumn="0" w:noHBand="0" w:noVBand="1"/>
      </w:tblPr>
      <w:tblGrid>
        <w:gridCol w:w="1255"/>
        <w:gridCol w:w="4310"/>
      </w:tblGrid>
      <w:tr w:rsidR="00E64236">
        <w:trPr>
          <w:cnfStyle w:val="100000000000" w:firstRow="1" w:lastRow="0" w:firstColumn="0" w:lastColumn="0" w:oddVBand="0" w:evenVBand="0" w:oddHBand="0" w:evenHBand="0" w:firstRowFirstColumn="0" w:firstRowLastColumn="0" w:lastRowFirstColumn="0" w:lastRowLastColumn="0"/>
        </w:trPr>
        <w:tc>
          <w:tcPr>
            <w:tcW w:w="1255" w:type="dxa"/>
          </w:tcPr>
          <w:p w:rsidR="00E64236" w:rsidRDefault="006B4676">
            <w:pPr>
              <w:pStyle w:val="ELW12ptText"/>
            </w:pPr>
            <w:r>
              <w:t>Prefix</w:t>
            </w:r>
          </w:p>
        </w:tc>
        <w:tc>
          <w:tcPr>
            <w:tcW w:w="4310" w:type="dxa"/>
          </w:tcPr>
          <w:p w:rsidR="00E64236" w:rsidRDefault="00E64236"/>
        </w:tc>
      </w:tr>
      <w:tr w:rsidR="00E64236">
        <w:tc>
          <w:tcPr>
            <w:tcW w:w="1255" w:type="dxa"/>
          </w:tcPr>
          <w:p w:rsidR="00E64236" w:rsidRDefault="006B4676">
            <w:pPr>
              <w:pStyle w:val="ELW12ptText"/>
            </w:pPr>
            <w:r>
              <w:t>Root</w:t>
            </w:r>
          </w:p>
        </w:tc>
        <w:tc>
          <w:tcPr>
            <w:tcW w:w="4310" w:type="dxa"/>
          </w:tcPr>
          <w:p w:rsidR="00E64236" w:rsidRDefault="00E64236"/>
        </w:tc>
      </w:tr>
      <w:tr w:rsidR="00E64236">
        <w:tc>
          <w:tcPr>
            <w:tcW w:w="1255" w:type="dxa"/>
          </w:tcPr>
          <w:p w:rsidR="00E64236" w:rsidRDefault="006B4676">
            <w:pPr>
              <w:pStyle w:val="ELW12ptText"/>
            </w:pPr>
            <w:r>
              <w:t>Suffix</w:t>
            </w:r>
          </w:p>
        </w:tc>
        <w:tc>
          <w:tcPr>
            <w:tcW w:w="4310" w:type="dxa"/>
          </w:tcPr>
          <w:p w:rsidR="00E64236" w:rsidRDefault="00E64236"/>
        </w:tc>
      </w:tr>
    </w:tbl>
    <w:p w:rsidR="00E64236" w:rsidRDefault="006B4676">
      <w:pPr>
        <w:pStyle w:val="ELW12ptTextBulletedLevel1"/>
      </w:pPr>
      <w:r>
        <w:t>Ask</w:t>
      </w:r>
    </w:p>
    <w:p w:rsidR="00E64236" w:rsidRDefault="006B4676">
      <w:pPr>
        <w:pStyle w:val="ELW12ptTextTeacherSpeak2"/>
      </w:pPr>
      <w:r>
        <w:t>“What</w:t>
      </w:r>
      <w:r>
        <w:t xml:space="preserve"> do you think the meaning of the word is from analyzing the affixes and roots?” </w:t>
      </w:r>
      <w:r>
        <w:rPr>
          <w:rStyle w:val="ELWStudentResponse"/>
        </w:rPr>
        <w:t>(Student responses will vary, but may include the following: vanished, because dis means the opposite of, and appear means to come into view, so the opposite of coming into vie</w:t>
      </w:r>
      <w:r>
        <w:rPr>
          <w:rStyle w:val="ELWStudentResponse"/>
        </w:rPr>
        <w:t>w is vanishing. If you replace </w:t>
      </w:r>
      <w:r>
        <w:rPr>
          <w:rStyle w:val="ELWStudentResponseItalic"/>
        </w:rPr>
        <w:t>disappeared</w:t>
      </w:r>
      <w:r>
        <w:rPr>
          <w:rStyle w:val="ELWStudentResponse"/>
        </w:rPr>
        <w:t> with </w:t>
      </w:r>
      <w:r>
        <w:rPr>
          <w:rStyle w:val="ELWStudentResponseItalic"/>
        </w:rPr>
        <w:t>vanished</w:t>
      </w:r>
      <w:r>
        <w:rPr>
          <w:rStyle w:val="ELWStudentResponse"/>
        </w:rPr>
        <w:t> the sentence still makes sense.)</w:t>
      </w:r>
    </w:p>
    <w:p w:rsidR="00E64236" w:rsidRDefault="006B4676">
      <w:pPr>
        <w:pStyle w:val="ELW12ptTextTeacherSpeak2"/>
      </w:pPr>
      <w:r>
        <w:t xml:space="preserve">“How did breaking down the word into affixes and roots help you determine the meaning?” </w:t>
      </w:r>
      <w:r>
        <w:rPr>
          <w:rStyle w:val="ELWStudentResponse"/>
        </w:rPr>
        <w:t>(Student responses will vary, but may include the following: finding the meaning of parts of the word helped to figure out the meaning of the whole word.)</w:t>
      </w:r>
    </w:p>
    <w:p w:rsidR="00E64236" w:rsidRDefault="006B4676">
      <w:pPr>
        <w:pStyle w:val="ELW12ptTextBulletedLevel1"/>
      </w:pPr>
      <w:r>
        <w:t>Invite a stud</w:t>
      </w:r>
      <w:r>
        <w:t xml:space="preserve">ent to guide the class through checking the definition in a dictionary, and invite a student to add the word and definition to the </w:t>
      </w:r>
      <w:r>
        <w:rPr>
          <w:rStyle w:val="ELWBold"/>
        </w:rPr>
        <w:t>d</w:t>
      </w:r>
      <w:r>
        <w:rPr>
          <w:rStyle w:val="ELWBold"/>
        </w:rPr>
        <w:t>omain-specific word wall</w:t>
      </w:r>
      <w:r>
        <w:t>,</w:t>
      </w:r>
      <w:r>
        <w:t xml:space="preserve"> with translations in home languages where appropriate.</w:t>
      </w:r>
    </w:p>
    <w:p w:rsidR="00E64236" w:rsidRDefault="006B4676">
      <w:pPr>
        <w:pStyle w:val="ELW12ptTextBulletedLevel1"/>
      </w:pPr>
      <w:r>
        <w:t xml:space="preserve">Have students use the word </w:t>
      </w:r>
      <w:r>
        <w:rPr>
          <w:rStyle w:val="ELWItalic"/>
        </w:rPr>
        <w:t>d</w:t>
      </w:r>
      <w:r>
        <w:rPr>
          <w:rStyle w:val="ELWItalic"/>
        </w:rPr>
        <w:t>isappeared</w:t>
      </w:r>
      <w:r>
        <w:t xml:space="preserve"> in a new sentence on their Entrance Ticket 1, Lesson 7 to reinforce understanding of the word’s meaning. ▲</w:t>
      </w:r>
    </w:p>
    <w:p w:rsidR="00E64236" w:rsidRDefault="006B4676">
      <w:pPr>
        <w:pStyle w:val="ELW12ptTextBulletedLevel1"/>
      </w:pPr>
      <w:r>
        <w:t xml:space="preserve">Invite students to Think-Pair-Share their new sentences including the word </w:t>
      </w:r>
      <w:r>
        <w:rPr>
          <w:rStyle w:val="ELWItalic"/>
        </w:rPr>
        <w:t>d</w:t>
      </w:r>
      <w:r>
        <w:rPr>
          <w:rStyle w:val="ELWItalic"/>
        </w:rPr>
        <w:t>isappeared</w:t>
      </w:r>
      <w:r>
        <w:t xml:space="preserve"> with a partner. </w:t>
      </w:r>
    </w:p>
    <w:p w:rsidR="00E64236" w:rsidRDefault="006B4676">
      <w:pPr>
        <w:pStyle w:val="ELW12ptTextBulletedLevel1"/>
      </w:pPr>
      <w:r>
        <w:t xml:space="preserve">Add </w:t>
      </w:r>
      <w:r>
        <w:t xml:space="preserve">any relevant notes to the vocabulary strategies on the </w:t>
      </w:r>
      <w:r>
        <w:rPr>
          <w:rStyle w:val="ELWBold"/>
        </w:rPr>
        <w:t>C</w:t>
      </w:r>
      <w:r>
        <w:rPr>
          <w:rStyle w:val="ELWBold"/>
        </w:rPr>
        <w:t>lose Readers Do These Things anchor chart.</w:t>
      </w:r>
      <w:r>
        <w:t xml:space="preserve"> </w:t>
      </w:r>
    </w:p>
    <w:p w:rsidR="00E64236" w:rsidRDefault="006B4676">
      <w:pPr>
        <w:pStyle w:val="ELW12ptTextBulletedLevel1"/>
      </w:pPr>
      <w:r>
        <w:t xml:space="preserve">Repeated routine: Follow the same routine as with the previous lessons to review learning targets and the purpose of the lesson, reminding students of any </w:t>
      </w:r>
      <w:r>
        <w:t>learning targets that are similar or the same as in previous lessons.</w:t>
      </w:r>
    </w:p>
    <w:p w:rsidR="00E64236" w:rsidRDefault="006B4676">
      <w:pPr>
        <w:pStyle w:val="ELWSubheadStyle1"/>
      </w:pPr>
      <w:r>
        <w:t>Work Time</w:t>
      </w:r>
    </w:p>
    <w:p w:rsidR="00E64236" w:rsidRDefault="006B4676">
      <w:pPr>
        <w:pStyle w:val="ELWSubheadStyle2"/>
      </w:pPr>
      <w:r>
        <w:t xml:space="preserve">A. Read </w:t>
      </w:r>
      <w:r>
        <w:rPr>
          <w:rStyle w:val="ELWItalic"/>
        </w:rPr>
        <w:t>Summer of the Mariposas</w:t>
      </w:r>
      <w:r>
        <w:t>, Chapter 5 Excerpt (15 minutes)</w:t>
      </w:r>
    </w:p>
    <w:p w:rsidR="00E64236" w:rsidRDefault="006B4676">
      <w:pPr>
        <w:pStyle w:val="ELW12ptTextBulletedLevel1"/>
      </w:pPr>
      <w:r>
        <w:t>Repeated routine: Follow the same process as with previous lessons for students to read the excerpt of chapter 5</w:t>
      </w:r>
      <w:r>
        <w:t xml:space="preserve"> of </w:t>
      </w:r>
      <w:r>
        <w:rPr>
          <w:rStyle w:val="ELWBoldItalic"/>
        </w:rPr>
        <w:t>S</w:t>
      </w:r>
      <w:r>
        <w:rPr>
          <w:rStyle w:val="ELWBoldItalic"/>
        </w:rPr>
        <w:t>ummer of the Mariposas</w:t>
      </w:r>
      <w:r>
        <w:t>,</w:t>
      </w:r>
      <w:r>
        <w:t xml:space="preserve"> using the </w:t>
      </w:r>
      <w:r>
        <w:rPr>
          <w:rStyle w:val="ELWBold"/>
        </w:rPr>
        <w:t>T</w:t>
      </w:r>
      <w:r>
        <w:rPr>
          <w:rStyle w:val="ELWBold"/>
        </w:rPr>
        <w:t xml:space="preserve">ext Guide: </w:t>
      </w:r>
      <w:r>
        <w:rPr>
          <w:rStyle w:val="ELWBoldItalic"/>
        </w:rPr>
        <w:t>S</w:t>
      </w:r>
      <w:r>
        <w:rPr>
          <w:rStyle w:val="ELWBoldItalic"/>
        </w:rPr>
        <w:t>ummer of the Mariposas</w:t>
      </w:r>
      <w:r>
        <w:t xml:space="preserve"> </w:t>
      </w:r>
      <w:r>
        <w:rPr>
          <w:rStyle w:val="ELWBold"/>
        </w:rPr>
        <w:t>(</w:t>
      </w:r>
      <w:r>
        <w:rPr>
          <w:rStyle w:val="ELWBold"/>
        </w:rPr>
        <w:t>for teacher reference)</w:t>
      </w:r>
      <w:r>
        <w:t>.</w:t>
      </w:r>
      <w:r>
        <w:t xml:space="preserve"> Instruct students to read the excerpt independently and support struggling students as needed. If students do not finish reading the chapter within </w:t>
      </w:r>
      <w:r>
        <w:t xml:space="preserve">the allotted reading time, distribute </w:t>
      </w:r>
      <w:r>
        <w:rPr>
          <w:rStyle w:val="ELWBold"/>
        </w:rPr>
        <w:t>S</w:t>
      </w:r>
      <w:r>
        <w:rPr>
          <w:rStyle w:val="ELWBold"/>
        </w:rPr>
        <w:t xml:space="preserve">ynopsis: </w:t>
      </w:r>
      <w:r>
        <w:rPr>
          <w:rStyle w:val="ELWBoldItalic"/>
        </w:rPr>
        <w:t>S</w:t>
      </w:r>
      <w:r>
        <w:rPr>
          <w:rStyle w:val="ELWBoldItalic"/>
        </w:rPr>
        <w:t>ummer of the Mariposas</w:t>
      </w:r>
      <w:r>
        <w:t>,</w:t>
      </w:r>
      <w:r>
        <w:rPr>
          <w:rStyle w:val="ELWBold"/>
        </w:rPr>
        <w:t xml:space="preserve"> Chapter 5</w:t>
      </w:r>
      <w:r>
        <w:t xml:space="preserve"> to each student to review the key details from the chapter. Then have students identify the meaning of unfamiliar vocabulary, add words to the </w:t>
      </w:r>
      <w:r>
        <w:rPr>
          <w:rStyle w:val="ELWBold"/>
        </w:rPr>
        <w:t>c</w:t>
      </w:r>
      <w:r>
        <w:rPr>
          <w:rStyle w:val="ELWBold"/>
        </w:rPr>
        <w:t>hart paper of Spanish w</w:t>
      </w:r>
      <w:r>
        <w:rPr>
          <w:rStyle w:val="ELWBold"/>
        </w:rPr>
        <w:t>ords</w:t>
      </w:r>
      <w:r>
        <w:t>,</w:t>
      </w:r>
      <w:r>
        <w:t xml:space="preserve"> reflect on their reading as they choose, and record the gist on </w:t>
      </w:r>
      <w:r>
        <w:rPr>
          <w:rStyle w:val="ELWBold"/>
        </w:rPr>
        <w:t>s</w:t>
      </w:r>
      <w:r>
        <w:rPr>
          <w:rStyle w:val="ELWBold"/>
        </w:rPr>
        <w:t>ticky notes</w:t>
      </w:r>
      <w:r>
        <w:t xml:space="preserve"> using the following resources as appropriate: </w:t>
      </w:r>
      <w:r>
        <w:rPr>
          <w:rStyle w:val="ELWBold"/>
        </w:rPr>
        <w:t>v</w:t>
      </w:r>
      <w:r>
        <w:rPr>
          <w:rStyle w:val="ELWBold"/>
        </w:rPr>
        <w:t>ocabulary logs</w:t>
      </w:r>
      <w:r>
        <w:t xml:space="preserve"> and </w:t>
      </w:r>
      <w:r>
        <w:rPr>
          <w:rStyle w:val="ELWBold"/>
        </w:rPr>
        <w:t>W</w:t>
      </w:r>
      <w:r>
        <w:rPr>
          <w:rStyle w:val="ELWBold"/>
        </w:rPr>
        <w:t>ork to Become Ethical People anchor chart</w:t>
      </w:r>
      <w:r>
        <w:t>.</w:t>
      </w:r>
    </w:p>
    <w:p w:rsidR="00E64236" w:rsidRDefault="006B4676">
      <w:pPr>
        <w:pStyle w:val="ELW12ptTextBulletedLevel1"/>
      </w:pPr>
      <w:r>
        <w:t>Gist: The sisters begin journey through Mexico and have so</w:t>
      </w:r>
      <w:r>
        <w:t>me conflict on the way.</w:t>
      </w:r>
    </w:p>
    <w:p w:rsidR="00E64236" w:rsidRDefault="006B4676">
      <w:pPr>
        <w:pStyle w:val="ELW12ptTextBulletedLevel1"/>
      </w:pPr>
      <w:r>
        <w:t>Prompt students to think about examples of Habits of Character they read about in chapter 5. Direct students to Turn and Talk about challenges the characters faced to show empathy to each other.</w:t>
      </w:r>
    </w:p>
    <w:p w:rsidR="00E64236" w:rsidRDefault="006B4676">
      <w:pPr>
        <w:pStyle w:val="ELW12ptTextTeacherSpeak2"/>
      </w:pPr>
      <w:r>
        <w:t xml:space="preserve">“Where were characters challenged to </w:t>
      </w:r>
      <w:r>
        <w:t xml:space="preserve">show empathy, compassion, integrity or respect to one another in this chapter?” </w:t>
      </w:r>
      <w:r>
        <w:rPr>
          <w:rStyle w:val="ELWStudentResponse"/>
        </w:rPr>
        <w:t>(The girls had many arguments and were often challenged to show their best to one another; for example, Pita bit Velia’s arm when Pita was scared and upset. But Odilia shows co</w:t>
      </w:r>
      <w:r>
        <w:rPr>
          <w:rStyle w:val="ELWStudentResponse"/>
        </w:rPr>
        <w:t>mpassion for Pita when she returns from the store and cares for her.)</w:t>
      </w:r>
    </w:p>
    <w:p w:rsidR="00E64236" w:rsidRDefault="006B4676">
      <w:pPr>
        <w:pStyle w:val="ELW12ptTextBulletedLevel1"/>
      </w:pPr>
      <w:r>
        <w:t xml:space="preserve">Note that in chapter 5 of </w:t>
      </w:r>
      <w:r>
        <w:rPr>
          <w:rStyle w:val="ELWItalic"/>
        </w:rPr>
        <w:t>S</w:t>
      </w:r>
      <w:r>
        <w:rPr>
          <w:rStyle w:val="ELWItalic"/>
        </w:rPr>
        <w:t>ummer of the Mariposas</w:t>
      </w:r>
      <w:r>
        <w:t>,</w:t>
      </w:r>
      <w:r>
        <w:t xml:space="preserve"> the girls tell lies to hide their story. This is an opportunity to discuss the potential consequences of lying and to reinforce the i</w:t>
      </w:r>
      <w:r>
        <w:t>dea that what the girls are doing could get them into a lot of trouble.</w:t>
      </w:r>
    </w:p>
    <w:p w:rsidR="00E64236" w:rsidRDefault="006B4676">
      <w:pPr>
        <w:pStyle w:val="ELWSubheadStyle3"/>
      </w:pPr>
      <w:r>
        <w:t>For Lighter Support</w:t>
      </w:r>
    </w:p>
    <w:p w:rsidR="00E64236" w:rsidRDefault="006B4676">
      <w:pPr>
        <w:pStyle w:val="ELW12ptTextBulletedLevel1"/>
      </w:pPr>
      <w:r>
        <w:t xml:space="preserve">Model strategies for understanding text-dependent questions (e.g., </w:t>
      </w:r>
      <w:r>
        <w:rPr>
          <w:rStyle w:val="ELWItalic"/>
        </w:rPr>
        <w:t>u</w:t>
      </w:r>
      <w:r>
        <w:rPr>
          <w:rStyle w:val="ELWItalic"/>
        </w:rPr>
        <w:t>nderlining key vocabulary; looking up the meaning of unfamiliar words in a dictionary; paraphra</w:t>
      </w:r>
      <w:r>
        <w:rPr>
          <w:rStyle w:val="ELWItalic"/>
        </w:rPr>
        <w:t>sing the question silently, orally, or in writing</w:t>
      </w:r>
      <w:r>
        <w:t>)</w:t>
      </w:r>
      <w:r>
        <w:t xml:space="preserve"> and for finding answers to questions in text (e.g., </w:t>
      </w:r>
      <w:r>
        <w:rPr>
          <w:rStyle w:val="ELWItalic"/>
        </w:rPr>
        <w:t>r</w:t>
      </w:r>
      <w:r>
        <w:rPr>
          <w:rStyle w:val="ELWItalic"/>
        </w:rPr>
        <w:t>eferring to gist sticky notes, highlighted vocabulary, and annotations</w:t>
      </w:r>
      <w:r>
        <w:t>)</w:t>
      </w:r>
      <w:r>
        <w:t>.</w:t>
      </w:r>
    </w:p>
    <w:p w:rsidR="00E64236" w:rsidRDefault="006B4676">
      <w:pPr>
        <w:pStyle w:val="ELWSubheadStyle3"/>
      </w:pPr>
      <w:r>
        <w:t>For Heavier Support</w:t>
      </w:r>
    </w:p>
    <w:p w:rsidR="00E64236" w:rsidRDefault="006B4676">
      <w:pPr>
        <w:pStyle w:val="ELW12ptText"/>
      </w:pPr>
      <w:r>
        <w:t>N/A</w:t>
      </w:r>
    </w:p>
    <w:p w:rsidR="00E64236" w:rsidRDefault="006B4676">
      <w:pPr>
        <w:pStyle w:val="ELWSubheadStyle1"/>
      </w:pPr>
      <w:r>
        <w:t>Work Time</w:t>
      </w:r>
    </w:p>
    <w:p w:rsidR="00E64236" w:rsidRDefault="006B4676">
      <w:pPr>
        <w:pStyle w:val="ELWSubheadStyle2"/>
      </w:pPr>
      <w:r>
        <w:t xml:space="preserve">B. Analyze Point of View: </w:t>
      </w:r>
      <w:r>
        <w:rPr>
          <w:rStyle w:val="ELWItalic"/>
        </w:rPr>
        <w:t>Summer of the Ma</w:t>
      </w:r>
      <w:r>
        <w:rPr>
          <w:rStyle w:val="ELWItalic"/>
        </w:rPr>
        <w:t>riposas</w:t>
      </w:r>
      <w:r>
        <w:t>, Chapter 5 Excerpt – RL.8.6 (15 minutes)</w:t>
      </w:r>
    </w:p>
    <w:p w:rsidR="00E64236" w:rsidRDefault="006B4676">
      <w:pPr>
        <w:pStyle w:val="ELW12ptTextBulletedLevel1"/>
      </w:pPr>
      <w:r>
        <w:t xml:space="preserve">Group students strategically into triads, and display and distribute </w:t>
      </w:r>
      <w:r>
        <w:rPr>
          <w:rStyle w:val="ELWBold"/>
        </w:rPr>
        <w:t>T</w:t>
      </w:r>
      <w:r>
        <w:rPr>
          <w:rStyle w:val="ELWBold"/>
        </w:rPr>
        <w:t xml:space="preserve">ext-Dependent Questions: </w:t>
      </w:r>
      <w:r>
        <w:rPr>
          <w:rStyle w:val="ELWBoldItalic"/>
        </w:rPr>
        <w:t>S</w:t>
      </w:r>
      <w:r>
        <w:rPr>
          <w:rStyle w:val="ELWBoldItalic"/>
        </w:rPr>
        <w:t>ummer of the Mariposas</w:t>
      </w:r>
      <w:r>
        <w:t>,</w:t>
      </w:r>
      <w:r>
        <w:rPr>
          <w:rStyle w:val="ELWBold"/>
        </w:rPr>
        <w:t xml:space="preserve"> Chapter 5</w:t>
      </w:r>
      <w:r>
        <w:t>.</w:t>
      </w:r>
      <w:r>
        <w:t xml:space="preserve"> Read aloud each of the questions as students read along silently, and </w:t>
      </w:r>
      <w:r>
        <w:t xml:space="preserve">explain that students will work together to answer the questions focused on point of view. </w:t>
      </w:r>
    </w:p>
    <w:p w:rsidR="00E64236" w:rsidRDefault="006B4676">
      <w:pPr>
        <w:pStyle w:val="ELW12ptTextBulletedLevel1"/>
      </w:pPr>
      <w:r>
        <w:t xml:space="preserve">Focus students on the </w:t>
      </w:r>
      <w:r>
        <w:rPr>
          <w:rStyle w:val="ELWBold"/>
        </w:rPr>
        <w:t>A</w:t>
      </w:r>
      <w:r>
        <w:rPr>
          <w:rStyle w:val="ELWBold"/>
        </w:rPr>
        <w:t>nalyze Point of View anchor chart</w:t>
      </w:r>
      <w:r>
        <w:t>,</w:t>
      </w:r>
      <w:r>
        <w:t xml:space="preserve"> and briefly review what they learned in the previous lesson, particularly revealing what the narrator is thinking or feeling that that the other characters in the novel don’t know. </w:t>
      </w:r>
    </w:p>
    <w:p w:rsidR="00E64236" w:rsidRDefault="006B4676">
      <w:pPr>
        <w:pStyle w:val="ELW12ptTextBulletedLevel1"/>
      </w:pPr>
      <w:r>
        <w:t xml:space="preserve">Remind students to use their </w:t>
      </w:r>
      <w:r>
        <w:rPr>
          <w:rStyle w:val="ELWBold"/>
        </w:rPr>
        <w:t>a</w:t>
      </w:r>
      <w:r>
        <w:rPr>
          <w:rStyle w:val="ELWBold"/>
        </w:rPr>
        <w:t xml:space="preserve">ffix lists </w:t>
      </w:r>
      <w:r>
        <w:t>a</w:t>
      </w:r>
      <w:r>
        <w:t xml:space="preserve">nd the </w:t>
      </w:r>
      <w:r>
        <w:rPr>
          <w:rStyle w:val="ELWBold"/>
        </w:rPr>
        <w:t>S</w:t>
      </w:r>
      <w:r>
        <w:rPr>
          <w:rStyle w:val="ELWBold"/>
        </w:rPr>
        <w:t>trategies to Answe</w:t>
      </w:r>
      <w:r>
        <w:rPr>
          <w:rStyle w:val="ELWBold"/>
        </w:rPr>
        <w:t>r Selected Response Questions anchor chart</w:t>
      </w:r>
      <w:r>
        <w:t xml:space="preserve"> where necessary and to record the gist on sticky notes.</w:t>
      </w:r>
    </w:p>
    <w:p w:rsidR="00E64236" w:rsidRDefault="006B4676">
      <w:pPr>
        <w:pStyle w:val="ELW12ptTextBulletedLevel1"/>
      </w:pPr>
      <w:r>
        <w:t xml:space="preserve">Direct students to Turn and Talk about their understanding of the word </w:t>
      </w:r>
      <w:r>
        <w:rPr>
          <w:rStyle w:val="ELWItalic"/>
        </w:rPr>
        <w:t>s</w:t>
      </w:r>
      <w:r>
        <w:rPr>
          <w:rStyle w:val="ELWItalic"/>
        </w:rPr>
        <w:t>purted</w:t>
      </w:r>
      <w:r>
        <w:t xml:space="preserve"> by asking the following questions. </w:t>
      </w:r>
    </w:p>
    <w:p w:rsidR="00E64236" w:rsidRDefault="006B4676">
      <w:pPr>
        <w:pStyle w:val="ELW12ptTextTeacherSpeak2"/>
      </w:pPr>
      <w:r>
        <w:t>“What is your understanding of the meanin</w:t>
      </w:r>
      <w:r>
        <w:t>g of this word, and how could you use it in an additional sentence?</w:t>
      </w:r>
    </w:p>
    <w:p w:rsidR="00E64236" w:rsidRDefault="006B4676">
      <w:pPr>
        <w:pStyle w:val="ELWSubheadStyle3"/>
      </w:pPr>
      <w:r>
        <w:t>For Lighter Support</w:t>
      </w:r>
    </w:p>
    <w:p w:rsidR="00E64236" w:rsidRDefault="006B4676">
      <w:pPr>
        <w:pStyle w:val="ELW12ptText"/>
      </w:pPr>
      <w:r>
        <w:t>N/A</w:t>
      </w:r>
    </w:p>
    <w:p w:rsidR="00E64236" w:rsidRDefault="006B4676">
      <w:pPr>
        <w:pStyle w:val="ELWSubheadStyle3"/>
      </w:pPr>
      <w:r>
        <w:t>For Heavier Support</w:t>
      </w:r>
    </w:p>
    <w:p w:rsidR="00E64236" w:rsidRDefault="006B4676">
      <w:pPr>
        <w:pStyle w:val="ELW12ptTextBulletedLevel1"/>
      </w:pPr>
      <w:r>
        <w:t xml:space="preserve">If students are struggling to respond to question 4 Parts A, B, or C on Text-Dependent Questions: </w:t>
      </w:r>
      <w:r>
        <w:rPr>
          <w:rStyle w:val="ELWItalic"/>
        </w:rPr>
        <w:t>S</w:t>
      </w:r>
      <w:r>
        <w:rPr>
          <w:rStyle w:val="ELWItalic"/>
        </w:rPr>
        <w:t>ummer of the Mariposas</w:t>
      </w:r>
      <w:r>
        <w:t>,</w:t>
      </w:r>
      <w:r>
        <w:t xml:space="preserve"> Chapter 5, provide </w:t>
      </w:r>
      <w:r>
        <w:t>hints on sticky notes to help direct students to relevant paragraphs, sentences, and key vocabulary on pages 76–77 of the text:</w:t>
      </w:r>
    </w:p>
    <w:p w:rsidR="00E64236" w:rsidRDefault="006B4676">
      <w:pPr>
        <w:pStyle w:val="ELW12ptTextBulletedLevel2"/>
      </w:pPr>
      <w:r>
        <w:t>Part A: page 76, paragraph 4</w:t>
      </w:r>
    </w:p>
    <w:p w:rsidR="00E64236" w:rsidRDefault="006B4676">
      <w:pPr>
        <w:pStyle w:val="ELW12ptTextBulletedLevel2"/>
      </w:pPr>
      <w:r>
        <w:t xml:space="preserve">Part B: page 77, paragraph 2: </w:t>
      </w:r>
      <w:r>
        <w:rPr>
          <w:rStyle w:val="ELWItalic"/>
        </w:rPr>
        <w:t>m</w:t>
      </w:r>
      <w:r>
        <w:rPr>
          <w:rStyle w:val="ELWItalic"/>
        </w:rPr>
        <w:t>ysterious</w:t>
      </w:r>
      <w:r>
        <w:t>;</w:t>
      </w:r>
      <w:r>
        <w:t xml:space="preserve"> paragraph 3: </w:t>
      </w:r>
      <w:r>
        <w:rPr>
          <w:rStyle w:val="ELWItalic"/>
        </w:rPr>
        <w:t>s</w:t>
      </w:r>
      <w:r>
        <w:rPr>
          <w:rStyle w:val="ELWItalic"/>
        </w:rPr>
        <w:t>uspicious</w:t>
      </w:r>
      <w:r>
        <w:t xml:space="preserve"> </w:t>
      </w:r>
    </w:p>
    <w:p w:rsidR="00E64236" w:rsidRDefault="006B4676">
      <w:pPr>
        <w:pStyle w:val="ELW12ptTextBulletedLevel2"/>
      </w:pPr>
      <w:r>
        <w:t xml:space="preserve">Part C: page 77, paragraph 3 </w:t>
      </w:r>
    </w:p>
    <w:p w:rsidR="00E64236" w:rsidRDefault="006B4676">
      <w:pPr>
        <w:pStyle w:val="ELWSubheadStyle1"/>
      </w:pPr>
      <w:r>
        <w:t>Closing and Assessment</w:t>
      </w:r>
    </w:p>
    <w:p w:rsidR="00E64236" w:rsidRDefault="006B4676">
      <w:pPr>
        <w:pStyle w:val="ELWSubheadStyle2"/>
      </w:pPr>
      <w:r>
        <w:t xml:space="preserve">A. Review Answers: Point of View: </w:t>
      </w:r>
      <w:r>
        <w:rPr>
          <w:rStyle w:val="ELWItalic"/>
        </w:rPr>
        <w:t>Summer of the Mariposas</w:t>
      </w:r>
      <w:r>
        <w:t>, Chapter 5 – RL.8.6 (10 minutes)</w:t>
      </w:r>
    </w:p>
    <w:p w:rsidR="00E64236" w:rsidRDefault="006B4676">
      <w:pPr>
        <w:pStyle w:val="ELW12ptTextBulletedLevel1"/>
      </w:pPr>
      <w:r>
        <w:t xml:space="preserve">Repeated routine: Refocus all students. Use </w:t>
      </w:r>
      <w:r>
        <w:rPr>
          <w:rStyle w:val="ELWBold"/>
        </w:rPr>
        <w:t>T</w:t>
      </w:r>
      <w:r>
        <w:rPr>
          <w:rStyle w:val="ELWBold"/>
        </w:rPr>
        <w:t xml:space="preserve">ext-Dependent Questions: </w:t>
      </w:r>
      <w:r>
        <w:rPr>
          <w:rStyle w:val="ELWBoldItalic"/>
        </w:rPr>
        <w:t>S</w:t>
      </w:r>
      <w:r>
        <w:rPr>
          <w:rStyle w:val="ELWBoldItalic"/>
        </w:rPr>
        <w:t>ummer of the Mariposas</w:t>
      </w:r>
      <w:r>
        <w:t>,</w:t>
      </w:r>
      <w:r>
        <w:rPr>
          <w:rStyle w:val="ELWBold"/>
        </w:rPr>
        <w:t xml:space="preserve"> Chapter 5 (a</w:t>
      </w:r>
      <w:r>
        <w:rPr>
          <w:rStyle w:val="ELWBold"/>
        </w:rPr>
        <w:t>nswers for teacher reference)</w:t>
      </w:r>
      <w:r>
        <w:t xml:space="preserve"> to review answers to questions with students. Update the Analyze Point of View anchor chart accordingly. See </w:t>
      </w:r>
      <w:r>
        <w:rPr>
          <w:rStyle w:val="ELWBold"/>
        </w:rPr>
        <w:t>A</w:t>
      </w:r>
      <w:r>
        <w:rPr>
          <w:rStyle w:val="ELWBold"/>
        </w:rPr>
        <w:t>nalyze Point of View anchor chart (example for teacher reference).</w:t>
      </w:r>
      <w:r>
        <w:t xml:space="preserve"> </w:t>
      </w:r>
    </w:p>
    <w:p w:rsidR="00E64236" w:rsidRDefault="006B4676">
      <w:pPr>
        <w:pStyle w:val="ELW12ptTextBulletedLevel1"/>
      </w:pPr>
      <w:r>
        <w:t xml:space="preserve">With students’ support, record the meanings of </w:t>
      </w:r>
      <w:r>
        <w:t>vocabulary words in the Text-Dependent Questions (</w:t>
      </w:r>
      <w:r>
        <w:rPr>
          <w:rStyle w:val="ELWItalic"/>
        </w:rPr>
        <w:t>spurted</w:t>
      </w:r>
      <w:r>
        <w:t xml:space="preserve"> —suddenly and forcefully; </w:t>
      </w:r>
      <w:r>
        <w:rPr>
          <w:rStyle w:val="ELWItalic"/>
        </w:rPr>
        <w:t>b</w:t>
      </w:r>
      <w:r>
        <w:rPr>
          <w:rStyle w:val="ELWItalic"/>
        </w:rPr>
        <w:t>lighted</w:t>
      </w:r>
      <w:r>
        <w:t xml:space="preserve"> —spoiled, ruined, or destroyed; </w:t>
      </w:r>
      <w:r>
        <w:rPr>
          <w:rStyle w:val="ELWItalic"/>
        </w:rPr>
        <w:t>c</w:t>
      </w:r>
      <w:r>
        <w:rPr>
          <w:rStyle w:val="ELWItalic"/>
        </w:rPr>
        <w:t>oltish</w:t>
      </w:r>
      <w:r>
        <w:t xml:space="preserve"> —like a young horse) on the domain-specific word wall, with translations in students’ home languages. Write synonyms or </w:t>
      </w:r>
      <w:r>
        <w:t>sketch a visual above each key term to scaffold students’ understanding. Invite students to record these words in their vocabulary logs.</w:t>
      </w:r>
    </w:p>
    <w:p w:rsidR="00E64236" w:rsidRDefault="006B4676">
      <w:pPr>
        <w:pStyle w:val="ELW12ptTextBulletedLevel1"/>
      </w:pPr>
      <w:r>
        <w:t>Repeated routine: Invite students to reflect on their progress toward the relevant learning targets.</w:t>
      </w:r>
    </w:p>
    <w:p w:rsidR="00E64236" w:rsidRDefault="006B4676">
      <w:pPr>
        <w:pStyle w:val="ELWSubheadStyle3"/>
      </w:pPr>
      <w:r>
        <w:t>For Lighter Suppor</w:t>
      </w:r>
      <w:r>
        <w:t>t</w:t>
      </w:r>
    </w:p>
    <w:p w:rsidR="00E64236" w:rsidRDefault="006B4676">
      <w:pPr>
        <w:pStyle w:val="ELW12ptTextBulletedLevel1"/>
      </w:pPr>
      <w:r>
        <w:t xml:space="preserve">Use the discussion to promote speaking and listening skills development, including attentive listening and retelling. Invite students to paraphrase what a peer says to model peer language. Because students are accustomed to sharing out their own answer, </w:t>
      </w:r>
      <w:r>
        <w:t xml:space="preserve">explain that this is helpful for building oral skills. Display a frame on the board or an overhead display: </w:t>
      </w:r>
      <w:r>
        <w:rPr>
          <w:rStyle w:val="ELWBold"/>
        </w:rPr>
        <w:t>“</w:t>
      </w:r>
      <w:r>
        <w:rPr>
          <w:rStyle w:val="ELWBold"/>
        </w:rPr>
        <w:t xml:space="preserve">(Name of student) said . . . </w:t>
      </w:r>
      <w:r>
        <w:rPr>
          <w:rStyle w:val="ELWBold"/>
        </w:rPr>
        <w:t>”</w:t>
      </w:r>
      <w:r>
        <w:t xml:space="preserve"> </w:t>
      </w:r>
    </w:p>
    <w:p w:rsidR="00E64236" w:rsidRDefault="006B4676">
      <w:pPr>
        <w:pStyle w:val="ELWSubheadStyle3"/>
      </w:pPr>
      <w:r>
        <w:t>For Heavier Support</w:t>
      </w:r>
    </w:p>
    <w:p w:rsidR="00E64236" w:rsidRDefault="006B4676">
      <w:pPr>
        <w:pStyle w:val="ELW12ptTextBulletedLevel1"/>
      </w:pPr>
      <w:r>
        <w:t>In advance, prepare selected response answers to share with the class as options while reviewin</w:t>
      </w:r>
      <w:r>
        <w:t xml:space="preserve">g the text-dependent questions if it becomes clear that students have struggled to generate correct answers. </w:t>
      </w:r>
    </w:p>
    <w:p w:rsidR="00E64236" w:rsidRDefault="006B4676">
      <w:pPr>
        <w:pStyle w:val="ELWSubheadStyle1"/>
      </w:pPr>
      <w:r>
        <w:t>Homework</w:t>
      </w:r>
    </w:p>
    <w:p w:rsidR="00E64236" w:rsidRDefault="006B4676">
      <w:pPr>
        <w:pStyle w:val="ELWSubheadStyle2"/>
      </w:pPr>
      <w:r>
        <w:t>A. Determine the Meaning of Unfamiliar Vocabulary</w:t>
      </w:r>
    </w:p>
    <w:p w:rsidR="00E64236" w:rsidRDefault="006B4676">
      <w:pPr>
        <w:pStyle w:val="ELW12ptTextBulletedLevel1"/>
      </w:pPr>
      <w:r>
        <w:t xml:space="preserve">Using </w:t>
      </w:r>
      <w:r>
        <w:rPr>
          <w:rStyle w:val="ELWBold"/>
        </w:rPr>
        <w:t>H</w:t>
      </w:r>
      <w:r>
        <w:rPr>
          <w:rStyle w:val="ELWBold"/>
        </w:rPr>
        <w:t xml:space="preserve">omework: Unfamiliar Vocabulary: </w:t>
      </w:r>
      <w:r>
        <w:rPr>
          <w:rStyle w:val="ELWBoldItalic"/>
        </w:rPr>
        <w:t>S</w:t>
      </w:r>
      <w:r>
        <w:rPr>
          <w:rStyle w:val="ELWBoldItalic"/>
        </w:rPr>
        <w:t>ummer of the Mariposas</w:t>
      </w:r>
      <w:r>
        <w:t>,</w:t>
      </w:r>
      <w:r>
        <w:rPr>
          <w:rStyle w:val="ELWBold"/>
        </w:rPr>
        <w:t xml:space="preserve"> Chapter 5</w:t>
      </w:r>
      <w:r>
        <w:t>,</w:t>
      </w:r>
      <w:r>
        <w:t xml:space="preserve"> studen</w:t>
      </w:r>
      <w:r>
        <w:t>ts answer a combination of selected response and short constructed response questions that ask them to determine the meaning of unfamiliar vocabulary and state their strategies for doing so.</w:t>
      </w:r>
    </w:p>
    <w:p w:rsidR="00E64236" w:rsidRDefault="006B4676">
      <w:pPr>
        <w:pStyle w:val="ELWSubheadStyle2"/>
      </w:pPr>
      <w:r>
        <w:t>B. Preread Anchor Text</w:t>
      </w:r>
    </w:p>
    <w:p w:rsidR="00E64236" w:rsidRDefault="006B4676">
      <w:pPr>
        <w:pStyle w:val="ELW12ptTextBulletedLevel1"/>
      </w:pPr>
      <w:r>
        <w:t xml:space="preserve">Students should preread chapter 6 of </w:t>
      </w:r>
      <w:r>
        <w:rPr>
          <w:rStyle w:val="ELWItalic"/>
        </w:rPr>
        <w:t>S</w:t>
      </w:r>
      <w:r>
        <w:rPr>
          <w:rStyle w:val="ELWItalic"/>
        </w:rPr>
        <w:t>umm</w:t>
      </w:r>
      <w:r>
        <w:rPr>
          <w:rStyle w:val="ELWItalic"/>
        </w:rPr>
        <w:t>er of the Mariposas</w:t>
      </w:r>
      <w:r>
        <w:t xml:space="preserve"> in preparation for studying an excerpt from the chapter in the next lesson.</w:t>
      </w:r>
    </w:p>
    <w:p w:rsidR="00E64236" w:rsidRDefault="006B4676">
      <w:pPr>
        <w:pStyle w:val="ELWText"/>
      </w:pPr>
      <w:r>
        <w:rPr>
          <w:noProof/>
        </w:rPr>
        <w:drawing>
          <wp:inline distT="0" distB="0" distL="0" distR="0">
            <wp:extent cx="4156" cy="4156"/>
            <wp:effectExtent l="0" t="0" r="0" b="0"/>
            <wp:docPr id="5"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sectPr w:rsidR="00E64236" w:rsidSect="000E6F7F">
      <w:headerReference w:type="default"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4F8B" w:rsidRDefault="00474F8B" w:rsidP="007E7300">
      <w:r>
        <w:separator/>
      </w:r>
    </w:p>
  </w:endnote>
  <w:endnote w:type="continuationSeparator" w:id="0">
    <w:p w:rsidR="00474F8B" w:rsidRDefault="00474F8B"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Ink Free">
    <w:panose1 w:val="03080402000500000000"/>
    <w:charset w:val="00"/>
    <w:family w:val="script"/>
    <w:pitch w:val="variable"/>
    <w:sig w:usb0="2000068F" w:usb1="4000000A" w:usb2="00000000" w:usb3="00000000" w:csb0="000001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F7F" w:rsidRDefault="000E6F7F" w:rsidP="00BA5058">
    <w:pPr>
      <w:pStyle w:val="ELWPageFooter"/>
    </w:pPr>
  </w:p>
  <w:tbl>
    <w:tblPr>
      <w:tblW w:w="0" w:type="auto"/>
      <w:tblCellMar>
        <w:left w:w="0" w:type="dxa"/>
        <w:right w:w="0" w:type="dxa"/>
      </w:tblCellMar>
      <w:tblLook w:val="04A0" w:firstRow="1" w:lastRow="0" w:firstColumn="1" w:lastColumn="0" w:noHBand="0" w:noVBand="1"/>
    </w:tblPr>
    <w:tblGrid>
      <w:gridCol w:w="1109"/>
      <w:gridCol w:w="3870"/>
      <w:gridCol w:w="4381"/>
    </w:tblGrid>
    <w:tr w:rsidR="00340B0A" w:rsidRPr="00A625A5" w:rsidTr="00451944">
      <w:trPr>
        <w:trHeight w:val="288"/>
      </w:trPr>
      <w:tc>
        <w:tcPr>
          <w:tcW w:w="1109" w:type="dxa"/>
          <w:shd w:val="clear" w:color="auto" w:fill="auto"/>
          <w:vAlign w:val="center"/>
        </w:tcPr>
        <w:p w:rsidR="00340B0A" w:rsidRPr="00A625A5" w:rsidRDefault="00340B0A" w:rsidP="00340B0A">
          <w:pPr>
            <w:pStyle w:val="ELPageFooter"/>
            <w:rPr>
              <w:position w:val="4"/>
            </w:rPr>
          </w:pPr>
          <w:r w:rsidRPr="00A625A5">
            <w:rPr>
              <w:rStyle w:val="ELPageFooterChar"/>
              <w:noProof/>
              <w:position w:val="4"/>
            </w:rPr>
            <w:drawing>
              <wp:inline distT="0" distB="0" distL="0" distR="0" wp14:anchorId="2570A4F3" wp14:editId="6D74C681">
                <wp:extent cx="675640" cy="103505"/>
                <wp:effectExtent l="0" t="0" r="0" b="0"/>
                <wp:docPr id="1234651732" name="Picture 123465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103505"/>
                        </a:xfrm>
                        <a:prstGeom prst="rect">
                          <a:avLst/>
                        </a:prstGeom>
                        <a:noFill/>
                        <a:ln>
                          <a:noFill/>
                        </a:ln>
                      </pic:spPr>
                    </pic:pic>
                  </a:graphicData>
                </a:graphic>
              </wp:inline>
            </w:drawing>
          </w:r>
        </w:p>
      </w:tc>
      <w:tc>
        <w:tcPr>
          <w:tcW w:w="3870" w:type="dxa"/>
          <w:shd w:val="clear" w:color="auto" w:fill="auto"/>
          <w:vAlign w:val="center"/>
        </w:tcPr>
        <w:p w:rsidR="00340B0A" w:rsidRPr="00A625A5" w:rsidRDefault="006B4676" w:rsidP="00340B0A">
          <w:pPr>
            <w:pStyle w:val="ELPageFooter"/>
          </w:pPr>
          <w:r>
            <w:t xml:space="preserve">| Language Arts Curriculum | </w:t>
          </w:r>
          <w:r w:rsidRPr="006B4676">
            <w:rPr>
              <w:sz w:val="13"/>
            </w:rPr>
            <w:t>©2019 EL Education Inc.</w:t>
          </w:r>
        </w:p>
      </w:tc>
      <w:tc>
        <w:tcPr>
          <w:tcW w:w="4381" w:type="dxa"/>
          <w:shd w:val="clear" w:color="auto" w:fill="auto"/>
          <w:vAlign w:val="center"/>
        </w:tcPr>
        <w:p w:rsidR="00340B0A" w:rsidRPr="00A625A5" w:rsidRDefault="00340B0A" w:rsidP="00340B0A">
          <w:pPr>
            <w:pStyle w:val="ELPageFooter"/>
            <w:jc w:val="right"/>
            <w:rPr>
              <w:rStyle w:val="ELPageFooter-PageNumberChar"/>
            </w:rPr>
          </w:pPr>
          <w:r w:rsidRPr="00A625A5">
            <w:rPr>
              <w:rStyle w:val="ELPageFooter-PageNumberChar"/>
            </w:rPr>
            <w:fldChar w:fldCharType="begin"/>
          </w:r>
          <w:r w:rsidRPr="00A625A5">
            <w:rPr>
              <w:rStyle w:val="ELPageFooter-PageNumberChar"/>
            </w:rPr>
            <w:instrText xml:space="preserve"> PAGE   \* MERGEFORMAT </w:instrText>
          </w:r>
          <w:r w:rsidRPr="00A625A5">
            <w:rPr>
              <w:rStyle w:val="ELPageFooter-PageNumberChar"/>
            </w:rPr>
            <w:fldChar w:fldCharType="separate"/>
          </w:r>
          <w:r w:rsidRPr="00701596">
            <w:rPr>
              <w:rStyle w:val="ELPageFooter-PageNumberChar"/>
              <w:noProof/>
            </w:rPr>
            <w:t>5</w:t>
          </w:r>
          <w:r w:rsidRPr="00A625A5">
            <w:rPr>
              <w:rStyle w:val="ELPageFooter-PageNumberChar"/>
            </w:rPr>
            <w:fldChar w:fldCharType="end"/>
          </w:r>
        </w:p>
      </w:tc>
    </w:tr>
  </w:tbl>
  <w:p w:rsidR="000E6F7F" w:rsidRPr="00BA5058" w:rsidRDefault="000E6F7F" w:rsidP="00796F94">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4F8B" w:rsidRDefault="00474F8B" w:rsidP="007E7300">
      <w:r>
        <w:separator/>
      </w:r>
    </w:p>
  </w:footnote>
  <w:footnote w:type="continuationSeparator" w:id="0">
    <w:p w:rsidR="00474F8B" w:rsidRDefault="00474F8B"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F7F" w:rsidRDefault="000E6F7F" w:rsidP="007E7300">
    <w:pPr>
      <w:pStyle w:val="ELWPageHeader"/>
    </w:pPr>
  </w:p>
  <w:tbl>
    <w:tblPr>
      <w:tblStyle w:val="TableGrid"/>
      <w:tblW w:w="0" w:type="auto"/>
      <w:tblBorders>
        <w:top w:val="none" w:sz="0" w:space="0" w:color="auto"/>
        <w:left w:val="none" w:sz="0" w:space="0" w:color="auto"/>
        <w:bottom w:val="dotted" w:sz="12" w:space="0" w:color="E6E6E6"/>
        <w:right w:val="none" w:sz="0" w:space="0" w:color="auto"/>
        <w:insideH w:val="dotted" w:sz="12" w:space="0" w:color="E6E6E6"/>
        <w:insideV w:val="none" w:sz="0" w:space="0" w:color="auto"/>
      </w:tblBorders>
      <w:tblCellMar>
        <w:left w:w="0" w:type="dxa"/>
        <w:right w:w="0" w:type="dxa"/>
      </w:tblCellMar>
      <w:tblLook w:val="04A0" w:firstRow="1" w:lastRow="0" w:firstColumn="1" w:lastColumn="0" w:noHBand="0" w:noVBand="1"/>
    </w:tblPr>
    <w:tblGrid>
      <w:gridCol w:w="5400"/>
      <w:gridCol w:w="3930"/>
    </w:tblGrid>
    <w:tr w:rsidR="000E6F7F" w:rsidTr="00451944">
      <w:trPr>
        <w:trHeight w:val="432"/>
      </w:trPr>
      <w:tc>
        <w:tcPr>
          <w:tcW w:w="5400" w:type="dxa"/>
        </w:tcPr>
        <w:p w:rsidR="000E6F7F" w:rsidRDefault="00710991" w:rsidP="000E6F7F">
          <w:pPr>
            <w:pStyle w:val="ELWPageHeader"/>
          </w:pPr>
          <w:r>
            <w:fldChar w:fldCharType="begin"/>
          </w:r>
          <w:r>
            <w:instrText xml:space="preserve"> STYLEREF "ELW </w:instrText>
          </w:r>
          <w:r w:rsidR="008A7CAF">
            <w:instrText xml:space="preserve">Hidden </w:instrText>
          </w:r>
          <w:r w:rsidR="002508A1">
            <w:instrText>Header Left</w:instrText>
          </w:r>
          <w:r>
            <w:instrText xml:space="preserve">" </w:instrText>
          </w:r>
          <w:r>
            <w:fldChar w:fldCharType="separate"/>
          </w:r>
          <w:r w:rsidR="006B4676">
            <w:rPr>
              <w:noProof/>
            </w:rPr>
            <w:t>Folklore of Latin America</w:t>
          </w:r>
          <w:r>
            <w:fldChar w:fldCharType="end"/>
          </w:r>
        </w:p>
      </w:tc>
      <w:tc>
        <w:tcPr>
          <w:tcW w:w="3930" w:type="dxa"/>
        </w:tcPr>
        <w:p w:rsidR="000E6F7F" w:rsidRDefault="004A4818" w:rsidP="000E6F7F">
          <w:pPr>
            <w:pStyle w:val="ELWPageHeader"/>
            <w:jc w:val="right"/>
          </w:pPr>
          <w:r>
            <w:fldChar w:fldCharType="begin"/>
          </w:r>
          <w:r>
            <w:instrText xml:space="preserve"> STYLEREF "ELW </w:instrText>
          </w:r>
          <w:r w:rsidR="002508A1">
            <w:instrText>Hidden Header Right</w:instrText>
          </w:r>
          <w:r>
            <w:instrText xml:space="preserve">" </w:instrText>
          </w:r>
          <w:r>
            <w:fldChar w:fldCharType="separate"/>
          </w:r>
          <w:r w:rsidR="006B4676">
            <w:rPr>
              <w:noProof/>
            </w:rPr>
            <w:t>Grade 8: Module 1: Unit 1: Lesson 7</w:t>
          </w:r>
          <w:r>
            <w:fldChar w:fldCharType="end"/>
          </w:r>
        </w:p>
      </w:tc>
    </w:tr>
  </w:tbl>
  <w:p w:rsidR="000E6F7F" w:rsidRDefault="000E6F7F" w:rsidP="00796F94">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02BD2"/>
    <w:multiLevelType w:val="multilevel"/>
    <w:tmpl w:val="01A454AE"/>
    <w:styleLink w:val="List-BulletNumber"/>
    <w:lvl w:ilvl="0">
      <w:start w:val="1"/>
      <w:numFmt w:val="bullet"/>
      <w:pStyle w:val="ELW12ptTextBulletNumberLevel1"/>
      <w:lvlText w:val=""/>
      <w:lvlJc w:val="left"/>
      <w:pPr>
        <w:ind w:left="0" w:firstLine="0"/>
      </w:pPr>
      <w:rPr>
        <w:rFonts w:ascii="Symbol" w:hAnsi="Symbol" w:hint="default"/>
        <w:color w:val="auto"/>
      </w:rPr>
    </w:lvl>
    <w:lvl w:ilvl="1">
      <w:start w:val="1"/>
      <w:numFmt w:val="decimal"/>
      <w:pStyle w:val="ELW12ptTextBulletNumberLevel2"/>
      <w:lvlText w:val="%2."/>
      <w:lvlJc w:val="left"/>
      <w:pPr>
        <w:tabs>
          <w:tab w:val="num" w:pos="360"/>
        </w:tabs>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 w15:restartNumberingAfterBreak="0">
    <w:nsid w:val="3C4E2DA2"/>
    <w:multiLevelType w:val="multilevel"/>
    <w:tmpl w:val="6BD0A378"/>
    <w:styleLink w:val="List-Checkbox"/>
    <w:lvl w:ilvl="0">
      <w:start w:val="1"/>
      <w:numFmt w:val="bullet"/>
      <w:pStyle w:val="ELW12ptTextCheckedBoxList"/>
      <w:lvlText w:val=""/>
      <w:lvlJc w:val="left"/>
      <w:pPr>
        <w:ind w:left="360" w:hanging="360"/>
      </w:pPr>
      <w:rPr>
        <w:rFonts w:ascii="Wingdings 2" w:hAnsi="Wingdings 2"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E3B2709"/>
    <w:multiLevelType w:val="multilevel"/>
    <w:tmpl w:val="6BD0A378"/>
    <w:numStyleLink w:val="List-Checkbox"/>
  </w:abstractNum>
  <w:abstractNum w:abstractNumId="3" w15:restartNumberingAfterBreak="0">
    <w:nsid w:val="4C1A50E7"/>
    <w:multiLevelType w:val="multilevel"/>
    <w:tmpl w:val="F350EE3E"/>
    <w:styleLink w:val="List-Bullet"/>
    <w:lvl w:ilvl="0">
      <w:start w:val="1"/>
      <w:numFmt w:val="bullet"/>
      <w:pStyle w:val="ELW12ptTextBulletedLevel1"/>
      <w:lvlText w:val=""/>
      <w:lvlJc w:val="left"/>
      <w:pPr>
        <w:ind w:left="360" w:hanging="360"/>
      </w:pPr>
      <w:rPr>
        <w:rFonts w:ascii="Symbol" w:hAnsi="Symbol" w:hint="default"/>
        <w:color w:val="auto"/>
      </w:rPr>
    </w:lvl>
    <w:lvl w:ilvl="1">
      <w:start w:val="1"/>
      <w:numFmt w:val="bullet"/>
      <w:pStyle w:val="ELW12ptTextBulletedLevel2"/>
      <w:lvlText w:val=""/>
      <w:lvlJc w:val="left"/>
      <w:pPr>
        <w:ind w:left="720" w:hanging="360"/>
      </w:pPr>
      <w:rPr>
        <w:rFonts w:ascii="Symbol" w:hAnsi="Symbol" w:hint="default"/>
        <w:color w:val="auto"/>
      </w:rPr>
    </w:lvl>
    <w:lvl w:ilvl="2">
      <w:start w:val="1"/>
      <w:numFmt w:val="bullet"/>
      <w:pStyle w:val="ELW12ptTextBulletedLevel3"/>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EF6762D"/>
    <w:multiLevelType w:val="multilevel"/>
    <w:tmpl w:val="E3DC2574"/>
    <w:lvl w:ilvl="0">
      <w:start w:val="1"/>
      <w:numFmt w:val="decimal"/>
      <w:pStyle w:val="ELWTextIndented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10162DF"/>
    <w:multiLevelType w:val="multilevel"/>
    <w:tmpl w:val="01A454AE"/>
    <w:numStyleLink w:val="List-BulletNumber"/>
  </w:abstractNum>
  <w:abstractNum w:abstractNumId="6" w15:restartNumberingAfterBreak="0">
    <w:nsid w:val="5A721B30"/>
    <w:multiLevelType w:val="multilevel"/>
    <w:tmpl w:val="CC0EC25A"/>
    <w:styleLink w:val="List-Number"/>
    <w:lvl w:ilvl="0">
      <w:start w:val="1"/>
      <w:numFmt w:val="decimal"/>
      <w:pStyle w:val="ELW12ptTextNumberedLevel1"/>
      <w:lvlText w:val="%1."/>
      <w:lvlJc w:val="left"/>
      <w:pPr>
        <w:ind w:left="360" w:hanging="360"/>
      </w:pPr>
      <w:rPr>
        <w:rFonts w:hint="default"/>
      </w:rPr>
    </w:lvl>
    <w:lvl w:ilvl="1">
      <w:start w:val="1"/>
      <w:numFmt w:val="upperLetter"/>
      <w:pStyle w:val="ELW12ptTextNumberedLevel2"/>
      <w:lvlText w:val="%2."/>
      <w:lvlJc w:val="left"/>
      <w:pPr>
        <w:ind w:left="720" w:hanging="360"/>
      </w:pPr>
      <w:rPr>
        <w:rFonts w:hint="default"/>
      </w:rPr>
    </w:lvl>
    <w:lvl w:ilvl="2">
      <w:start w:val="1"/>
      <w:numFmt w:val="lowerRoman"/>
      <w:pStyle w:val="ELW12ptTextNumberedLeve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A7A496C"/>
    <w:multiLevelType w:val="multilevel"/>
    <w:tmpl w:val="3F54F500"/>
    <w:styleLink w:val="List-LearningTarget"/>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BFA4949"/>
    <w:multiLevelType w:val="multilevel"/>
    <w:tmpl w:val="E904F6F4"/>
    <w:styleLink w:val="List-Lettered"/>
    <w:lvl w:ilvl="0">
      <w:start w:val="1"/>
      <w:numFmt w:val="upperLetter"/>
      <w:pStyle w:val="ELW12ptTextLetteredLevel1"/>
      <w:lvlText w:val="%1."/>
      <w:lvlJc w:val="left"/>
      <w:pPr>
        <w:ind w:left="720" w:hanging="720"/>
      </w:pPr>
      <w:rPr>
        <w:rFonts w:hint="default"/>
      </w:rPr>
    </w:lvl>
    <w:lvl w:ilvl="1">
      <w:start w:val="1"/>
      <w:numFmt w:val="decimal"/>
      <w:pStyle w:val="ELW12ptTextLetteredLevel2"/>
      <w:lvlText w:val="%2."/>
      <w:lvlJc w:val="left"/>
      <w:pPr>
        <w:ind w:left="1080" w:hanging="720"/>
      </w:pPr>
      <w:rPr>
        <w:rFonts w:hint="default"/>
      </w:rPr>
    </w:lvl>
    <w:lvl w:ilvl="2">
      <w:start w:val="1"/>
      <w:numFmt w:val="lowerLetter"/>
      <w:pStyle w:val="ELW12ptTextLetteredLevel3"/>
      <w:lvlText w:val="%3."/>
      <w:lvlJc w:val="left"/>
      <w:pPr>
        <w:ind w:left="1440" w:hanging="72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61F372E9"/>
    <w:multiLevelType w:val="multilevel"/>
    <w:tmpl w:val="CC0EC25A"/>
    <w:numStyleLink w:val="List-Number"/>
  </w:abstractNum>
  <w:abstractNum w:abstractNumId="10" w15:restartNumberingAfterBreak="0">
    <w:nsid w:val="70C61EEA"/>
    <w:multiLevelType w:val="multilevel"/>
    <w:tmpl w:val="E904F6F4"/>
    <w:numStyleLink w:val="List-Lettered"/>
  </w:abstractNum>
  <w:abstractNum w:abstractNumId="11" w15:restartNumberingAfterBreak="0">
    <w:nsid w:val="720F7091"/>
    <w:multiLevelType w:val="multilevel"/>
    <w:tmpl w:val="3F54F500"/>
    <w:numStyleLink w:val="List-LearningTarget"/>
  </w:abstractNum>
  <w:abstractNum w:abstractNumId="12" w15:restartNumberingAfterBreak="0">
    <w:nsid w:val="79767FDB"/>
    <w:multiLevelType w:val="multilevel"/>
    <w:tmpl w:val="F350EE3E"/>
    <w:numStyleLink w:val="List-Bullet"/>
  </w:abstractNum>
  <w:num w:numId="1" w16cid:durableId="1974946735">
    <w:abstractNumId w:val="5"/>
  </w:num>
  <w:num w:numId="2" w16cid:durableId="1225220146">
    <w:abstractNumId w:val="2"/>
  </w:num>
  <w:num w:numId="3" w16cid:durableId="230193994">
    <w:abstractNumId w:val="12"/>
  </w:num>
  <w:num w:numId="4" w16cid:durableId="1342119981">
    <w:abstractNumId w:val="9"/>
  </w:num>
  <w:num w:numId="5" w16cid:durableId="1764182901">
    <w:abstractNumId w:val="11"/>
  </w:num>
  <w:num w:numId="6" w16cid:durableId="1672367716">
    <w:abstractNumId w:val="10"/>
  </w:num>
  <w:num w:numId="7" w16cid:durableId="264655198">
    <w:abstractNumId w:val="0"/>
  </w:num>
  <w:num w:numId="8" w16cid:durableId="1551384880">
    <w:abstractNumId w:val="1"/>
  </w:num>
  <w:num w:numId="9" w16cid:durableId="318969627">
    <w:abstractNumId w:val="3"/>
  </w:num>
  <w:num w:numId="10" w16cid:durableId="1734817754">
    <w:abstractNumId w:val="6"/>
  </w:num>
  <w:num w:numId="11" w16cid:durableId="736055497">
    <w:abstractNumId w:val="7"/>
  </w:num>
  <w:num w:numId="12" w16cid:durableId="756243735">
    <w:abstractNumId w:val="8"/>
  </w:num>
  <w:num w:numId="13" w16cid:durableId="341516179">
    <w:abstractNumId w:val="4"/>
  </w:num>
  <w:num w:numId="14" w16cid:durableId="1840550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7351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37045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05463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552573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5654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624039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60743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94444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5466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52351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8F"/>
    <w:rsid w:val="0000055D"/>
    <w:rsid w:val="00002B7C"/>
    <w:rsid w:val="00004773"/>
    <w:rsid w:val="0001082D"/>
    <w:rsid w:val="000115D7"/>
    <w:rsid w:val="00013A4B"/>
    <w:rsid w:val="00020C52"/>
    <w:rsid w:val="00023341"/>
    <w:rsid w:val="000233B4"/>
    <w:rsid w:val="00031F0B"/>
    <w:rsid w:val="00034EA8"/>
    <w:rsid w:val="0004178C"/>
    <w:rsid w:val="000421DF"/>
    <w:rsid w:val="0004732B"/>
    <w:rsid w:val="00047363"/>
    <w:rsid w:val="00053E8C"/>
    <w:rsid w:val="00055BCD"/>
    <w:rsid w:val="00060C50"/>
    <w:rsid w:val="00060F34"/>
    <w:rsid w:val="0006177E"/>
    <w:rsid w:val="00065A9D"/>
    <w:rsid w:val="00071222"/>
    <w:rsid w:val="00072151"/>
    <w:rsid w:val="0007325C"/>
    <w:rsid w:val="000751F2"/>
    <w:rsid w:val="00075BD0"/>
    <w:rsid w:val="00075EB2"/>
    <w:rsid w:val="000838F5"/>
    <w:rsid w:val="00084363"/>
    <w:rsid w:val="00087594"/>
    <w:rsid w:val="00087763"/>
    <w:rsid w:val="0009357D"/>
    <w:rsid w:val="000957D1"/>
    <w:rsid w:val="000958FF"/>
    <w:rsid w:val="00095BDF"/>
    <w:rsid w:val="000A0186"/>
    <w:rsid w:val="000A3004"/>
    <w:rsid w:val="000A3857"/>
    <w:rsid w:val="000B0C81"/>
    <w:rsid w:val="000D4600"/>
    <w:rsid w:val="000D601D"/>
    <w:rsid w:val="000E1645"/>
    <w:rsid w:val="000E20DF"/>
    <w:rsid w:val="000E2A2B"/>
    <w:rsid w:val="000E300D"/>
    <w:rsid w:val="000E3A43"/>
    <w:rsid w:val="000E6F7F"/>
    <w:rsid w:val="000F154B"/>
    <w:rsid w:val="000F5304"/>
    <w:rsid w:val="000F7F8F"/>
    <w:rsid w:val="00102091"/>
    <w:rsid w:val="0010685E"/>
    <w:rsid w:val="001122C8"/>
    <w:rsid w:val="001124AC"/>
    <w:rsid w:val="0011476F"/>
    <w:rsid w:val="00122BA3"/>
    <w:rsid w:val="001269C6"/>
    <w:rsid w:val="001331A4"/>
    <w:rsid w:val="001350E7"/>
    <w:rsid w:val="0014038A"/>
    <w:rsid w:val="0014168A"/>
    <w:rsid w:val="00141A0E"/>
    <w:rsid w:val="001514F5"/>
    <w:rsid w:val="00170EA8"/>
    <w:rsid w:val="0017372B"/>
    <w:rsid w:val="001848C6"/>
    <w:rsid w:val="00192317"/>
    <w:rsid w:val="00194A76"/>
    <w:rsid w:val="001A7DF3"/>
    <w:rsid w:val="001A7ED0"/>
    <w:rsid w:val="001B489D"/>
    <w:rsid w:val="001C4160"/>
    <w:rsid w:val="001C4B4D"/>
    <w:rsid w:val="001D3FEE"/>
    <w:rsid w:val="001D503B"/>
    <w:rsid w:val="001D5EE2"/>
    <w:rsid w:val="001E059C"/>
    <w:rsid w:val="001E78F2"/>
    <w:rsid w:val="001F4ADD"/>
    <w:rsid w:val="00206C90"/>
    <w:rsid w:val="0020783B"/>
    <w:rsid w:val="0021002E"/>
    <w:rsid w:val="00212D74"/>
    <w:rsid w:val="00213D33"/>
    <w:rsid w:val="00214832"/>
    <w:rsid w:val="0022422E"/>
    <w:rsid w:val="00234A0B"/>
    <w:rsid w:val="00235C71"/>
    <w:rsid w:val="00236D39"/>
    <w:rsid w:val="00242DD4"/>
    <w:rsid w:val="00242DDA"/>
    <w:rsid w:val="002508A1"/>
    <w:rsid w:val="00250E4F"/>
    <w:rsid w:val="00251180"/>
    <w:rsid w:val="002520A4"/>
    <w:rsid w:val="002643A5"/>
    <w:rsid w:val="00272D8B"/>
    <w:rsid w:val="002739A9"/>
    <w:rsid w:val="00273AA2"/>
    <w:rsid w:val="00274A95"/>
    <w:rsid w:val="00281DDC"/>
    <w:rsid w:val="00284744"/>
    <w:rsid w:val="00284B02"/>
    <w:rsid w:val="00285324"/>
    <w:rsid w:val="00285F8E"/>
    <w:rsid w:val="002A64ED"/>
    <w:rsid w:val="002A7A77"/>
    <w:rsid w:val="002B188F"/>
    <w:rsid w:val="002B210E"/>
    <w:rsid w:val="002B42E6"/>
    <w:rsid w:val="002B5E77"/>
    <w:rsid w:val="002D4186"/>
    <w:rsid w:val="002D5861"/>
    <w:rsid w:val="002E6C5E"/>
    <w:rsid w:val="002E7E1A"/>
    <w:rsid w:val="002F167B"/>
    <w:rsid w:val="002F289F"/>
    <w:rsid w:val="002F3298"/>
    <w:rsid w:val="002F3780"/>
    <w:rsid w:val="002F72A6"/>
    <w:rsid w:val="003008AD"/>
    <w:rsid w:val="00301241"/>
    <w:rsid w:val="00302C28"/>
    <w:rsid w:val="0031528B"/>
    <w:rsid w:val="00323756"/>
    <w:rsid w:val="003311CD"/>
    <w:rsid w:val="00334F3D"/>
    <w:rsid w:val="00334FEE"/>
    <w:rsid w:val="00340B0A"/>
    <w:rsid w:val="003430CD"/>
    <w:rsid w:val="00347BFF"/>
    <w:rsid w:val="003501B7"/>
    <w:rsid w:val="00355C3C"/>
    <w:rsid w:val="0035625A"/>
    <w:rsid w:val="00356E63"/>
    <w:rsid w:val="00363C9C"/>
    <w:rsid w:val="00365BB8"/>
    <w:rsid w:val="003721F4"/>
    <w:rsid w:val="00373346"/>
    <w:rsid w:val="00376D87"/>
    <w:rsid w:val="00382BBE"/>
    <w:rsid w:val="003869DA"/>
    <w:rsid w:val="00386E15"/>
    <w:rsid w:val="00391D19"/>
    <w:rsid w:val="00392E69"/>
    <w:rsid w:val="003930FA"/>
    <w:rsid w:val="00393FA7"/>
    <w:rsid w:val="00394571"/>
    <w:rsid w:val="00395B58"/>
    <w:rsid w:val="00395BF4"/>
    <w:rsid w:val="00395E11"/>
    <w:rsid w:val="0039694C"/>
    <w:rsid w:val="003A3072"/>
    <w:rsid w:val="003A4F3B"/>
    <w:rsid w:val="003A6E81"/>
    <w:rsid w:val="003B2557"/>
    <w:rsid w:val="003C0084"/>
    <w:rsid w:val="003C5A7A"/>
    <w:rsid w:val="003D0AB6"/>
    <w:rsid w:val="003D3A10"/>
    <w:rsid w:val="003D3A52"/>
    <w:rsid w:val="003D4F93"/>
    <w:rsid w:val="003D7C93"/>
    <w:rsid w:val="003D7CA6"/>
    <w:rsid w:val="003E3F7A"/>
    <w:rsid w:val="003F50C2"/>
    <w:rsid w:val="00400D05"/>
    <w:rsid w:val="00403305"/>
    <w:rsid w:val="004045F4"/>
    <w:rsid w:val="00404C99"/>
    <w:rsid w:val="00405F99"/>
    <w:rsid w:val="00411CE2"/>
    <w:rsid w:val="00413A53"/>
    <w:rsid w:val="00427B12"/>
    <w:rsid w:val="004317E5"/>
    <w:rsid w:val="0043293A"/>
    <w:rsid w:val="0043489E"/>
    <w:rsid w:val="00436A24"/>
    <w:rsid w:val="00442988"/>
    <w:rsid w:val="00443B0E"/>
    <w:rsid w:val="004458CC"/>
    <w:rsid w:val="0044698A"/>
    <w:rsid w:val="00450606"/>
    <w:rsid w:val="004550EB"/>
    <w:rsid w:val="0046299B"/>
    <w:rsid w:val="00466E6B"/>
    <w:rsid w:val="00471405"/>
    <w:rsid w:val="004716CB"/>
    <w:rsid w:val="00473B63"/>
    <w:rsid w:val="00474F8B"/>
    <w:rsid w:val="00483E46"/>
    <w:rsid w:val="0048620A"/>
    <w:rsid w:val="004879DB"/>
    <w:rsid w:val="00497E1A"/>
    <w:rsid w:val="004A014A"/>
    <w:rsid w:val="004A38C6"/>
    <w:rsid w:val="004A3AD2"/>
    <w:rsid w:val="004A4818"/>
    <w:rsid w:val="004A53C6"/>
    <w:rsid w:val="004A65E9"/>
    <w:rsid w:val="004C58BD"/>
    <w:rsid w:val="004D42FA"/>
    <w:rsid w:val="004D79C9"/>
    <w:rsid w:val="004E10E0"/>
    <w:rsid w:val="004E4733"/>
    <w:rsid w:val="004F5579"/>
    <w:rsid w:val="00504248"/>
    <w:rsid w:val="00511B01"/>
    <w:rsid w:val="00512FBF"/>
    <w:rsid w:val="00517A20"/>
    <w:rsid w:val="0052046A"/>
    <w:rsid w:val="005205D8"/>
    <w:rsid w:val="00520EBC"/>
    <w:rsid w:val="00527FF5"/>
    <w:rsid w:val="00535957"/>
    <w:rsid w:val="00536707"/>
    <w:rsid w:val="00544A18"/>
    <w:rsid w:val="0054693F"/>
    <w:rsid w:val="005728E3"/>
    <w:rsid w:val="00574E49"/>
    <w:rsid w:val="00583A89"/>
    <w:rsid w:val="005852D1"/>
    <w:rsid w:val="00586DFD"/>
    <w:rsid w:val="00586FED"/>
    <w:rsid w:val="00594D7E"/>
    <w:rsid w:val="0059512F"/>
    <w:rsid w:val="0059550A"/>
    <w:rsid w:val="005A0437"/>
    <w:rsid w:val="005A1274"/>
    <w:rsid w:val="005A2724"/>
    <w:rsid w:val="005A2959"/>
    <w:rsid w:val="005A3AF1"/>
    <w:rsid w:val="005A70DC"/>
    <w:rsid w:val="005A7A32"/>
    <w:rsid w:val="005B01F6"/>
    <w:rsid w:val="005B2598"/>
    <w:rsid w:val="005D0E61"/>
    <w:rsid w:val="005D49AB"/>
    <w:rsid w:val="005D49C5"/>
    <w:rsid w:val="005E248A"/>
    <w:rsid w:val="005E59E0"/>
    <w:rsid w:val="005E7974"/>
    <w:rsid w:val="00600FD1"/>
    <w:rsid w:val="006021F1"/>
    <w:rsid w:val="00602969"/>
    <w:rsid w:val="00613206"/>
    <w:rsid w:val="00613EED"/>
    <w:rsid w:val="0063179D"/>
    <w:rsid w:val="00632353"/>
    <w:rsid w:val="0063545A"/>
    <w:rsid w:val="00635499"/>
    <w:rsid w:val="0063761E"/>
    <w:rsid w:val="006422CC"/>
    <w:rsid w:val="0064302E"/>
    <w:rsid w:val="00643A4B"/>
    <w:rsid w:val="00654EFE"/>
    <w:rsid w:val="00655074"/>
    <w:rsid w:val="0066121E"/>
    <w:rsid w:val="00662C08"/>
    <w:rsid w:val="00662EFA"/>
    <w:rsid w:val="00665B17"/>
    <w:rsid w:val="006717AB"/>
    <w:rsid w:val="00671979"/>
    <w:rsid w:val="006755BE"/>
    <w:rsid w:val="00675D2F"/>
    <w:rsid w:val="00682F7A"/>
    <w:rsid w:val="00692B7D"/>
    <w:rsid w:val="006A0F30"/>
    <w:rsid w:val="006A22D4"/>
    <w:rsid w:val="006B1A21"/>
    <w:rsid w:val="006B4676"/>
    <w:rsid w:val="006B5EFE"/>
    <w:rsid w:val="006B6F0D"/>
    <w:rsid w:val="006B7157"/>
    <w:rsid w:val="006C1A46"/>
    <w:rsid w:val="006C5D67"/>
    <w:rsid w:val="006D432E"/>
    <w:rsid w:val="006D474F"/>
    <w:rsid w:val="006E0C56"/>
    <w:rsid w:val="006E5666"/>
    <w:rsid w:val="006F1687"/>
    <w:rsid w:val="006F7287"/>
    <w:rsid w:val="007047DE"/>
    <w:rsid w:val="00705409"/>
    <w:rsid w:val="00710991"/>
    <w:rsid w:val="0071442D"/>
    <w:rsid w:val="0071764A"/>
    <w:rsid w:val="00723EA1"/>
    <w:rsid w:val="00726E43"/>
    <w:rsid w:val="00727BCC"/>
    <w:rsid w:val="00732A4E"/>
    <w:rsid w:val="007371BB"/>
    <w:rsid w:val="00737C89"/>
    <w:rsid w:val="0074086B"/>
    <w:rsid w:val="00740C21"/>
    <w:rsid w:val="007447CC"/>
    <w:rsid w:val="00744DD4"/>
    <w:rsid w:val="00744F3C"/>
    <w:rsid w:val="00745381"/>
    <w:rsid w:val="00750B8F"/>
    <w:rsid w:val="007636B9"/>
    <w:rsid w:val="00764510"/>
    <w:rsid w:val="0076643E"/>
    <w:rsid w:val="007674AA"/>
    <w:rsid w:val="007738A3"/>
    <w:rsid w:val="00776318"/>
    <w:rsid w:val="0078233E"/>
    <w:rsid w:val="00784E31"/>
    <w:rsid w:val="00792344"/>
    <w:rsid w:val="007930FE"/>
    <w:rsid w:val="00794BEC"/>
    <w:rsid w:val="00796E7F"/>
    <w:rsid w:val="00796F94"/>
    <w:rsid w:val="007A02B8"/>
    <w:rsid w:val="007A4265"/>
    <w:rsid w:val="007A5817"/>
    <w:rsid w:val="007B2215"/>
    <w:rsid w:val="007B5DE1"/>
    <w:rsid w:val="007B60D6"/>
    <w:rsid w:val="007C0706"/>
    <w:rsid w:val="007C186F"/>
    <w:rsid w:val="007C3D43"/>
    <w:rsid w:val="007C46DF"/>
    <w:rsid w:val="007D1282"/>
    <w:rsid w:val="007E10B3"/>
    <w:rsid w:val="007E4B64"/>
    <w:rsid w:val="007E7300"/>
    <w:rsid w:val="007F2C0B"/>
    <w:rsid w:val="007F2FA4"/>
    <w:rsid w:val="007F3B59"/>
    <w:rsid w:val="00805BB8"/>
    <w:rsid w:val="008103E9"/>
    <w:rsid w:val="00813BAC"/>
    <w:rsid w:val="00821902"/>
    <w:rsid w:val="008238F2"/>
    <w:rsid w:val="00824ABE"/>
    <w:rsid w:val="008275EA"/>
    <w:rsid w:val="00827910"/>
    <w:rsid w:val="00832CA6"/>
    <w:rsid w:val="00833C77"/>
    <w:rsid w:val="0084306A"/>
    <w:rsid w:val="00847E42"/>
    <w:rsid w:val="008626DB"/>
    <w:rsid w:val="0086698C"/>
    <w:rsid w:val="008708E6"/>
    <w:rsid w:val="00871BF5"/>
    <w:rsid w:val="00872305"/>
    <w:rsid w:val="00881BE8"/>
    <w:rsid w:val="00881CD7"/>
    <w:rsid w:val="0089592A"/>
    <w:rsid w:val="008A0245"/>
    <w:rsid w:val="008A28D5"/>
    <w:rsid w:val="008A7912"/>
    <w:rsid w:val="008A7CAF"/>
    <w:rsid w:val="008B2309"/>
    <w:rsid w:val="008B2B84"/>
    <w:rsid w:val="008B2C6A"/>
    <w:rsid w:val="008B2E63"/>
    <w:rsid w:val="008B6CAE"/>
    <w:rsid w:val="008C42C2"/>
    <w:rsid w:val="008C5824"/>
    <w:rsid w:val="008D22E6"/>
    <w:rsid w:val="008D7AAD"/>
    <w:rsid w:val="008E2748"/>
    <w:rsid w:val="008E448F"/>
    <w:rsid w:val="008E762C"/>
    <w:rsid w:val="008F09CD"/>
    <w:rsid w:val="00900E7D"/>
    <w:rsid w:val="009016F0"/>
    <w:rsid w:val="00902747"/>
    <w:rsid w:val="0090316E"/>
    <w:rsid w:val="00903B44"/>
    <w:rsid w:val="009065D6"/>
    <w:rsid w:val="0090700C"/>
    <w:rsid w:val="009175FA"/>
    <w:rsid w:val="00922A0E"/>
    <w:rsid w:val="0093166D"/>
    <w:rsid w:val="00931F80"/>
    <w:rsid w:val="00932661"/>
    <w:rsid w:val="0094378B"/>
    <w:rsid w:val="009444AC"/>
    <w:rsid w:val="00945485"/>
    <w:rsid w:val="009504D6"/>
    <w:rsid w:val="00950912"/>
    <w:rsid w:val="00954A22"/>
    <w:rsid w:val="009561AA"/>
    <w:rsid w:val="009578F3"/>
    <w:rsid w:val="009678B4"/>
    <w:rsid w:val="00967DA0"/>
    <w:rsid w:val="00973618"/>
    <w:rsid w:val="0097440B"/>
    <w:rsid w:val="00974DFB"/>
    <w:rsid w:val="00975D07"/>
    <w:rsid w:val="009821B1"/>
    <w:rsid w:val="00982ABD"/>
    <w:rsid w:val="009869EF"/>
    <w:rsid w:val="009A1C14"/>
    <w:rsid w:val="009A2C51"/>
    <w:rsid w:val="009A2CB0"/>
    <w:rsid w:val="009A38D8"/>
    <w:rsid w:val="009A578D"/>
    <w:rsid w:val="009A6293"/>
    <w:rsid w:val="009B1043"/>
    <w:rsid w:val="009B3447"/>
    <w:rsid w:val="009B4D9A"/>
    <w:rsid w:val="009C2B6C"/>
    <w:rsid w:val="009C3C8A"/>
    <w:rsid w:val="009C5649"/>
    <w:rsid w:val="009D24CA"/>
    <w:rsid w:val="009D4C63"/>
    <w:rsid w:val="009D4F55"/>
    <w:rsid w:val="009D5518"/>
    <w:rsid w:val="009D5990"/>
    <w:rsid w:val="009D6A50"/>
    <w:rsid w:val="009E3B6C"/>
    <w:rsid w:val="009E4E8B"/>
    <w:rsid w:val="009E7604"/>
    <w:rsid w:val="009F14C7"/>
    <w:rsid w:val="009F259B"/>
    <w:rsid w:val="009F66D0"/>
    <w:rsid w:val="00A00B1B"/>
    <w:rsid w:val="00A02C27"/>
    <w:rsid w:val="00A06F11"/>
    <w:rsid w:val="00A10144"/>
    <w:rsid w:val="00A10F44"/>
    <w:rsid w:val="00A14D55"/>
    <w:rsid w:val="00A34A4E"/>
    <w:rsid w:val="00A354E6"/>
    <w:rsid w:val="00A44821"/>
    <w:rsid w:val="00A452DC"/>
    <w:rsid w:val="00A50327"/>
    <w:rsid w:val="00A51966"/>
    <w:rsid w:val="00A52350"/>
    <w:rsid w:val="00A53B4B"/>
    <w:rsid w:val="00A5773D"/>
    <w:rsid w:val="00A57FF1"/>
    <w:rsid w:val="00A618E7"/>
    <w:rsid w:val="00A628FA"/>
    <w:rsid w:val="00A62CA3"/>
    <w:rsid w:val="00A6409B"/>
    <w:rsid w:val="00A76082"/>
    <w:rsid w:val="00A80634"/>
    <w:rsid w:val="00A86F0C"/>
    <w:rsid w:val="00A9010F"/>
    <w:rsid w:val="00A937D8"/>
    <w:rsid w:val="00A96339"/>
    <w:rsid w:val="00AA02D1"/>
    <w:rsid w:val="00AA4556"/>
    <w:rsid w:val="00AA597A"/>
    <w:rsid w:val="00AB62AE"/>
    <w:rsid w:val="00AC104E"/>
    <w:rsid w:val="00AC1C68"/>
    <w:rsid w:val="00AD15FD"/>
    <w:rsid w:val="00AD48E5"/>
    <w:rsid w:val="00AE1EE1"/>
    <w:rsid w:val="00AE6C21"/>
    <w:rsid w:val="00AF040E"/>
    <w:rsid w:val="00AF20EB"/>
    <w:rsid w:val="00B00EC5"/>
    <w:rsid w:val="00B1456B"/>
    <w:rsid w:val="00B208BD"/>
    <w:rsid w:val="00B213CF"/>
    <w:rsid w:val="00B233EA"/>
    <w:rsid w:val="00B31E0F"/>
    <w:rsid w:val="00B326E5"/>
    <w:rsid w:val="00B34511"/>
    <w:rsid w:val="00B4440A"/>
    <w:rsid w:val="00B55C37"/>
    <w:rsid w:val="00B60062"/>
    <w:rsid w:val="00B62D8A"/>
    <w:rsid w:val="00B647B7"/>
    <w:rsid w:val="00B658D7"/>
    <w:rsid w:val="00B701D6"/>
    <w:rsid w:val="00B70FEF"/>
    <w:rsid w:val="00B73AF7"/>
    <w:rsid w:val="00B73F9C"/>
    <w:rsid w:val="00B81F7B"/>
    <w:rsid w:val="00B83F42"/>
    <w:rsid w:val="00B87660"/>
    <w:rsid w:val="00B918C1"/>
    <w:rsid w:val="00B93A4D"/>
    <w:rsid w:val="00B95368"/>
    <w:rsid w:val="00BA2B9C"/>
    <w:rsid w:val="00BA5058"/>
    <w:rsid w:val="00BC04CD"/>
    <w:rsid w:val="00BC526C"/>
    <w:rsid w:val="00BD3D1C"/>
    <w:rsid w:val="00BE1941"/>
    <w:rsid w:val="00BE24BA"/>
    <w:rsid w:val="00BE6449"/>
    <w:rsid w:val="00BE6B60"/>
    <w:rsid w:val="00BE7268"/>
    <w:rsid w:val="00BF5F54"/>
    <w:rsid w:val="00BF73BA"/>
    <w:rsid w:val="00C0043B"/>
    <w:rsid w:val="00C03195"/>
    <w:rsid w:val="00C03502"/>
    <w:rsid w:val="00C04C3D"/>
    <w:rsid w:val="00C058CF"/>
    <w:rsid w:val="00C0603D"/>
    <w:rsid w:val="00C071A1"/>
    <w:rsid w:val="00C14B3D"/>
    <w:rsid w:val="00C14DAC"/>
    <w:rsid w:val="00C17038"/>
    <w:rsid w:val="00C25B61"/>
    <w:rsid w:val="00C32A65"/>
    <w:rsid w:val="00C34568"/>
    <w:rsid w:val="00C357C4"/>
    <w:rsid w:val="00C35A80"/>
    <w:rsid w:val="00C41071"/>
    <w:rsid w:val="00C41C02"/>
    <w:rsid w:val="00C44AAD"/>
    <w:rsid w:val="00C45799"/>
    <w:rsid w:val="00C53004"/>
    <w:rsid w:val="00C53DB2"/>
    <w:rsid w:val="00C73BC7"/>
    <w:rsid w:val="00C768D5"/>
    <w:rsid w:val="00C82A7F"/>
    <w:rsid w:val="00C840F3"/>
    <w:rsid w:val="00C90A41"/>
    <w:rsid w:val="00C94B86"/>
    <w:rsid w:val="00C976DB"/>
    <w:rsid w:val="00CA0331"/>
    <w:rsid w:val="00CA6C54"/>
    <w:rsid w:val="00CB58CE"/>
    <w:rsid w:val="00CB6AAD"/>
    <w:rsid w:val="00CC47CF"/>
    <w:rsid w:val="00CC6218"/>
    <w:rsid w:val="00CD4826"/>
    <w:rsid w:val="00CE24D3"/>
    <w:rsid w:val="00CE2854"/>
    <w:rsid w:val="00CF0218"/>
    <w:rsid w:val="00CF3FC5"/>
    <w:rsid w:val="00CF6046"/>
    <w:rsid w:val="00CF6624"/>
    <w:rsid w:val="00D017D2"/>
    <w:rsid w:val="00D01D9E"/>
    <w:rsid w:val="00D03389"/>
    <w:rsid w:val="00D07CD2"/>
    <w:rsid w:val="00D1143F"/>
    <w:rsid w:val="00D13335"/>
    <w:rsid w:val="00D178D1"/>
    <w:rsid w:val="00D276AE"/>
    <w:rsid w:val="00D3185D"/>
    <w:rsid w:val="00D31E9F"/>
    <w:rsid w:val="00D46213"/>
    <w:rsid w:val="00D51336"/>
    <w:rsid w:val="00D55359"/>
    <w:rsid w:val="00D62123"/>
    <w:rsid w:val="00D6269C"/>
    <w:rsid w:val="00D62EA2"/>
    <w:rsid w:val="00D75714"/>
    <w:rsid w:val="00D772A6"/>
    <w:rsid w:val="00D87FC3"/>
    <w:rsid w:val="00D90946"/>
    <w:rsid w:val="00D93532"/>
    <w:rsid w:val="00D9460A"/>
    <w:rsid w:val="00D96EB9"/>
    <w:rsid w:val="00DA1C9F"/>
    <w:rsid w:val="00DA443A"/>
    <w:rsid w:val="00DA48D4"/>
    <w:rsid w:val="00DA5825"/>
    <w:rsid w:val="00DB20B3"/>
    <w:rsid w:val="00DB7D79"/>
    <w:rsid w:val="00DC768D"/>
    <w:rsid w:val="00DC7810"/>
    <w:rsid w:val="00DD0E5C"/>
    <w:rsid w:val="00DD1B58"/>
    <w:rsid w:val="00DD1F93"/>
    <w:rsid w:val="00DD72CD"/>
    <w:rsid w:val="00DE691C"/>
    <w:rsid w:val="00DF7445"/>
    <w:rsid w:val="00E10A4E"/>
    <w:rsid w:val="00E25213"/>
    <w:rsid w:val="00E3324D"/>
    <w:rsid w:val="00E33BE9"/>
    <w:rsid w:val="00E365A2"/>
    <w:rsid w:val="00E423E2"/>
    <w:rsid w:val="00E468DA"/>
    <w:rsid w:val="00E54C8B"/>
    <w:rsid w:val="00E55481"/>
    <w:rsid w:val="00E600E3"/>
    <w:rsid w:val="00E61322"/>
    <w:rsid w:val="00E64236"/>
    <w:rsid w:val="00E65F3B"/>
    <w:rsid w:val="00E664BF"/>
    <w:rsid w:val="00E67B6A"/>
    <w:rsid w:val="00E8495E"/>
    <w:rsid w:val="00E91A36"/>
    <w:rsid w:val="00EA19DE"/>
    <w:rsid w:val="00EA1D6E"/>
    <w:rsid w:val="00EA2FBA"/>
    <w:rsid w:val="00EA3243"/>
    <w:rsid w:val="00EA5A61"/>
    <w:rsid w:val="00EA7B28"/>
    <w:rsid w:val="00EB6CB4"/>
    <w:rsid w:val="00EC2B3C"/>
    <w:rsid w:val="00EC5C61"/>
    <w:rsid w:val="00ED5859"/>
    <w:rsid w:val="00EE1080"/>
    <w:rsid w:val="00EE2650"/>
    <w:rsid w:val="00EE3443"/>
    <w:rsid w:val="00EE695D"/>
    <w:rsid w:val="00EF0B19"/>
    <w:rsid w:val="00EF4149"/>
    <w:rsid w:val="00EF4B2A"/>
    <w:rsid w:val="00F042E3"/>
    <w:rsid w:val="00F056E5"/>
    <w:rsid w:val="00F069DC"/>
    <w:rsid w:val="00F10774"/>
    <w:rsid w:val="00F1179E"/>
    <w:rsid w:val="00F152EB"/>
    <w:rsid w:val="00F215C6"/>
    <w:rsid w:val="00F21895"/>
    <w:rsid w:val="00F24D58"/>
    <w:rsid w:val="00F25200"/>
    <w:rsid w:val="00F2630E"/>
    <w:rsid w:val="00F44B48"/>
    <w:rsid w:val="00F507C7"/>
    <w:rsid w:val="00F55FA3"/>
    <w:rsid w:val="00F56197"/>
    <w:rsid w:val="00F63C98"/>
    <w:rsid w:val="00F64020"/>
    <w:rsid w:val="00F659A8"/>
    <w:rsid w:val="00F741E1"/>
    <w:rsid w:val="00F7646C"/>
    <w:rsid w:val="00F80A7E"/>
    <w:rsid w:val="00F835ED"/>
    <w:rsid w:val="00F83EA3"/>
    <w:rsid w:val="00F9535C"/>
    <w:rsid w:val="00FA072D"/>
    <w:rsid w:val="00FA60FF"/>
    <w:rsid w:val="00FC2647"/>
    <w:rsid w:val="00FC5307"/>
    <w:rsid w:val="00FC5F89"/>
    <w:rsid w:val="00FD24FB"/>
    <w:rsid w:val="00FE09E8"/>
    <w:rsid w:val="00FE5889"/>
    <w:rsid w:val="00FE6FB9"/>
    <w:rsid w:val="00FF41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A1257B6-BE25-4C6F-89F0-158CEB8A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paragraph" w:styleId="Footer">
    <w:name w:val="footer"/>
    <w:basedOn w:val="Normal"/>
    <w:link w:val="FooterChar"/>
    <w:uiPriority w:val="99"/>
    <w:unhideWhenUsed/>
    <w:rsid w:val="007E7300"/>
    <w:pPr>
      <w:tabs>
        <w:tab w:val="center" w:pos="4680"/>
        <w:tab w:val="right" w:pos="9360"/>
      </w:tabs>
    </w:pPr>
  </w:style>
  <w:style w:type="paragraph" w:customStyle="1" w:styleId="ELWPageHeader">
    <w:name w:val="ELW PageHeader"/>
    <w:link w:val="ELWPageHeaderChar"/>
    <w:qFormat/>
    <w:rsid w:val="00EA19DE"/>
    <w:rPr>
      <w:rFonts w:eastAsia="SimSun"/>
      <w:b/>
      <w:sz w:val="21"/>
      <w:szCs w:val="21"/>
    </w:rPr>
  </w:style>
  <w:style w:type="paragraph" w:customStyle="1" w:styleId="ELWSubheadStyle1">
    <w:name w:val="ELW Subhead Style1"/>
    <w:qFormat/>
    <w:rsid w:val="00473B63"/>
    <w:pPr>
      <w:spacing w:before="240" w:after="120"/>
    </w:pPr>
    <w:rPr>
      <w:rFonts w:eastAsia="SimSun"/>
      <w:b/>
      <w:color w:val="D71149"/>
      <w:sz w:val="36"/>
      <w:szCs w:val="28"/>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themeColor="text1"/>
      <w:sz w:val="21"/>
      <w:szCs w:val="17"/>
    </w:rPr>
  </w:style>
  <w:style w:type="paragraph" w:customStyle="1" w:styleId="ELWPageFooter-PageNumber">
    <w:name w:val="ELW PageFooter-PageNumber"/>
    <w:link w:val="ELWPageFooter-PageNumberChar"/>
    <w:qFormat/>
    <w:rsid w:val="00EA19DE"/>
    <w:rPr>
      <w:rFonts w:ascii="Calibri" w:eastAsia="SimSun" w:hAnsi="Calibri"/>
      <w:b/>
      <w:sz w:val="21"/>
      <w:szCs w:val="21"/>
    </w:rPr>
  </w:style>
  <w:style w:type="paragraph" w:customStyle="1" w:styleId="ELW12ptTableColumnHeads">
    <w:name w:val="ELW 12pt TableColumnHeads"/>
    <w:qFormat/>
    <w:rsid w:val="00FE09E8"/>
    <w:pPr>
      <w:spacing w:before="60" w:after="60" w:line="240" w:lineRule="exact"/>
    </w:pPr>
    <w:rPr>
      <w:rFonts w:eastAsia="SimSun" w:cstheme="minorHAnsi"/>
      <w:color w:val="FFFFFF" w:themeColor="background1"/>
    </w:rPr>
  </w:style>
  <w:style w:type="paragraph" w:customStyle="1" w:styleId="ELW12ptTableColumnHeadsCentered">
    <w:name w:val="ELW 12pt TableColumnHeads Centered"/>
    <w:basedOn w:val="ELW12ptTableColumnHeads"/>
    <w:qFormat/>
    <w:rsid w:val="00784E31"/>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theme="minorHAnsi"/>
      <w:color w:val="000000" w:themeColor="text1"/>
    </w:rPr>
  </w:style>
  <w:style w:type="paragraph" w:customStyle="1" w:styleId="ELW12ptText">
    <w:name w:val="ELW 12pt Text"/>
    <w:qFormat/>
    <w:rsid w:val="003C5A7A"/>
    <w:pPr>
      <w:spacing w:before="120" w:after="120"/>
    </w:pPr>
    <w:rPr>
      <w:rFonts w:ascii="Garamond" w:eastAsia="SimSun" w:hAnsi="Garamond"/>
      <w:color w:val="000000" w:themeColor="text1"/>
    </w:rPr>
  </w:style>
  <w:style w:type="paragraph" w:customStyle="1" w:styleId="ELW12ptTextBulletedLevel1">
    <w:name w:val="ELW 12pt Text Bulleted Level1"/>
    <w:rsid w:val="00A9010F"/>
    <w:pPr>
      <w:numPr>
        <w:numId w:val="9"/>
      </w:numPr>
      <w:spacing w:before="120" w:after="120"/>
    </w:pPr>
    <w:rPr>
      <w:rFonts w:ascii="Garamond" w:eastAsia="SimSun" w:hAnsi="Garamond"/>
      <w:color w:val="000000" w:themeColor="text1"/>
    </w:rPr>
  </w:style>
  <w:style w:type="paragraph" w:customStyle="1" w:styleId="ELW12ptTextBulletedLevel2">
    <w:name w:val="ELW 12pt Text Bulleted Level2"/>
    <w:basedOn w:val="ELW12ptTextBulletedLevel1"/>
    <w:qFormat/>
    <w:rsid w:val="00A9010F"/>
    <w:pPr>
      <w:numPr>
        <w:ilvl w:val="1"/>
      </w:numPr>
    </w:pPr>
  </w:style>
  <w:style w:type="paragraph" w:customStyle="1" w:styleId="ELW12ptTextBulletedLevel3">
    <w:name w:val="ELW 12pt Text Bulleted Level3"/>
    <w:basedOn w:val="ELW12ptTextBulletedLevel2"/>
    <w:qFormat/>
    <w:rsid w:val="00A9010F"/>
    <w:pPr>
      <w:numPr>
        <w:ilvl w:val="2"/>
      </w:numPr>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1C4160"/>
    <w:pPr>
      <w:numPr>
        <w:numId w:val="12"/>
      </w:numPr>
      <w:spacing w:after="0"/>
    </w:pPr>
  </w:style>
  <w:style w:type="paragraph" w:customStyle="1" w:styleId="ELW12ptTextLetteredLevel2">
    <w:name w:val="ELW 12pt Text Lettered Level2"/>
    <w:basedOn w:val="ELW12ptTextLetteredLevel1"/>
    <w:qFormat/>
    <w:rsid w:val="00CF0218"/>
    <w:pPr>
      <w:numPr>
        <w:ilvl w:val="1"/>
      </w:numPr>
      <w:ind w:left="720" w:hanging="360"/>
    </w:pPr>
  </w:style>
  <w:style w:type="paragraph" w:customStyle="1" w:styleId="ELW12ptTextLetteredLevel3">
    <w:name w:val="ELW 12pt Text Lettered Level3"/>
    <w:basedOn w:val="ELW12ptTextLetteredLevel2"/>
    <w:qFormat/>
    <w:rsid w:val="00CF0218"/>
    <w:pPr>
      <w:numPr>
        <w:ilvl w:val="2"/>
      </w:numPr>
      <w:ind w:left="1080" w:hanging="360"/>
    </w:pPr>
    <w:rPr>
      <w:shd w:val="clear" w:color="auto" w:fill="FFFFFF"/>
    </w:rPr>
  </w:style>
  <w:style w:type="paragraph" w:customStyle="1" w:styleId="ELW12ptTextListParagraph1">
    <w:name w:val="ELW 12pt Text List Paragraph1"/>
    <w:qFormat/>
    <w:rsid w:val="00B93A4D"/>
    <w:pPr>
      <w:spacing w:before="120" w:after="120" w:line="276" w:lineRule="auto"/>
      <w:ind w:left="360"/>
    </w:pPr>
    <w:rPr>
      <w:rFonts w:ascii="Garamond" w:eastAsia="SimSun" w:hAnsi="Garamond"/>
      <w:szCs w:val="22"/>
    </w:rPr>
  </w:style>
  <w:style w:type="paragraph" w:customStyle="1" w:styleId="ELW12ptTextListParagraph2">
    <w:name w:val="ELW 12pt Text List Paragraph2"/>
    <w:basedOn w:val="ELW12ptTextListParagraph1"/>
    <w:qFormat/>
    <w:rsid w:val="00B93A4D"/>
    <w:pPr>
      <w:ind w:left="720"/>
    </w:pPr>
    <w:rPr>
      <w:shd w:val="clear" w:color="auto" w:fill="FFFFFF"/>
    </w:rPr>
  </w:style>
  <w:style w:type="paragraph" w:customStyle="1" w:styleId="ELW12ptTextListParagraph3">
    <w:name w:val="ELW 12pt Text List Paragraph3"/>
    <w:basedOn w:val="ELW12ptTextListParagraph2"/>
    <w:qFormat/>
    <w:rsid w:val="00B93A4D"/>
    <w:pPr>
      <w:ind w:left="1080"/>
    </w:pPr>
  </w:style>
  <w:style w:type="paragraph" w:customStyle="1" w:styleId="ELW12ptTextNumberedLevel1">
    <w:name w:val="ELW 12pt Text Numbered Level1"/>
    <w:qFormat/>
    <w:rsid w:val="009E3B6C"/>
    <w:pPr>
      <w:numPr>
        <w:numId w:val="10"/>
      </w:numPr>
      <w:spacing w:before="120" w:after="120"/>
    </w:pPr>
    <w:rPr>
      <w:rFonts w:ascii="Garamond" w:eastAsia="SimSun" w:hAnsi="Garamond"/>
      <w:color w:val="000000" w:themeColor="text1"/>
    </w:rPr>
  </w:style>
  <w:style w:type="paragraph" w:customStyle="1" w:styleId="ELW12ptTextNumberedLevel2">
    <w:name w:val="ELW 12pt Text Numbered Level2"/>
    <w:basedOn w:val="ELW12ptTextNumberedLevel1"/>
    <w:qFormat/>
    <w:rsid w:val="00B93A4D"/>
    <w:pPr>
      <w:numPr>
        <w:ilvl w:val="1"/>
      </w:numPr>
    </w:pPr>
  </w:style>
  <w:style w:type="paragraph" w:customStyle="1" w:styleId="ELW12ptTextNumberedLevel3">
    <w:name w:val="ELW 12pt Text Numbered Level3"/>
    <w:basedOn w:val="ELW12ptTextNumberedLevel1"/>
    <w:qFormat/>
    <w:rsid w:val="00B93A4D"/>
    <w:pPr>
      <w:numPr>
        <w:ilvl w:val="2"/>
      </w:numPr>
    </w:pPr>
  </w:style>
  <w:style w:type="paragraph" w:customStyle="1" w:styleId="ELWBlankLine">
    <w:name w:val="ELW Blank Line"/>
    <w:qFormat/>
    <w:rsid w:val="00EA19DE"/>
    <w:pPr>
      <w:tabs>
        <w:tab w:val="right" w:leader="underscore" w:pos="9360"/>
      </w:tabs>
      <w:spacing w:before="240" w:after="200" w:line="276" w:lineRule="auto"/>
    </w:pPr>
    <w:rPr>
      <w:rFonts w:eastAsia="Calibri" w:cs="Arial"/>
      <w:color w:val="000000"/>
      <w:szCs w:val="28"/>
      <w:u w:val="single" w:color="000000" w:themeColor="text1"/>
    </w:rPr>
  </w:style>
  <w:style w:type="paragraph" w:customStyle="1" w:styleId="ELWText">
    <w:name w:val="ELW Text"/>
    <w:qFormat/>
    <w:rsid w:val="009561AA"/>
    <w:pPr>
      <w:spacing w:before="120" w:after="120"/>
    </w:pPr>
    <w:rPr>
      <w:rFonts w:eastAsia="SimSun"/>
      <w:color w:val="000000" w:themeColor="text1"/>
      <w:sz w:val="32"/>
      <w:szCs w:val="28"/>
    </w:rPr>
  </w:style>
  <w:style w:type="paragraph" w:customStyle="1" w:styleId="ELWHandwriting">
    <w:name w:val="ELW Handwriting"/>
    <w:qFormat/>
    <w:rsid w:val="00FA60FF"/>
    <w:pPr>
      <w:spacing w:before="120" w:after="120"/>
    </w:pPr>
    <w:rPr>
      <w:rFonts w:ascii="Ink Free" w:eastAsia="SimSun" w:hAnsi="Ink Free"/>
      <w:color w:val="000000" w:themeColor="text1"/>
      <w:sz w:val="28"/>
      <w:szCs w:val="28"/>
    </w:rPr>
  </w:style>
  <w:style w:type="paragraph" w:customStyle="1" w:styleId="ELWImage">
    <w:name w:val="ELW Image"/>
    <w:qFormat/>
    <w:rsid w:val="00EA19DE"/>
    <w:pPr>
      <w:jc w:val="center"/>
    </w:pPr>
    <w:rPr>
      <w:rFonts w:eastAsia="SimSun"/>
      <w:noProof/>
      <w:color w:val="000000" w:themeColor="text1"/>
      <w:sz w:val="28"/>
      <w:szCs w:val="28"/>
    </w:rPr>
  </w:style>
  <w:style w:type="paragraph" w:customStyle="1" w:styleId="ELWSentenceFrame">
    <w:name w:val="ELW Sentence Frame"/>
    <w:qFormat/>
    <w:rsid w:val="00CD4826"/>
    <w:pPr>
      <w:spacing w:before="300" w:after="120"/>
      <w:ind w:left="360"/>
    </w:pPr>
    <w:rPr>
      <w:rFonts w:eastAsia="SimSun" w:cs="Times New Roman"/>
      <w:color w:val="000000" w:themeColor="text1"/>
      <w:sz w:val="32"/>
      <w:lang w:eastAsia="zh-CN"/>
    </w:rPr>
  </w:style>
  <w:style w:type="paragraph" w:customStyle="1" w:styleId="ELWTeacherAnswer">
    <w:name w:val="ELW Teacher Answer"/>
    <w:qFormat/>
    <w:rsid w:val="001D3FEE"/>
    <w:pPr>
      <w:spacing w:before="120" w:after="200" w:line="276" w:lineRule="auto"/>
      <w:ind w:left="360"/>
    </w:pPr>
    <w:rPr>
      <w:rFonts w:eastAsia="Calibri" w:cs="Arial"/>
      <w:b/>
      <w:color w:val="808080" w:themeColor="background1" w:themeShade="80"/>
      <w:szCs w:val="28"/>
    </w:rPr>
  </w:style>
  <w:style w:type="paragraph" w:customStyle="1" w:styleId="ELWSentenceFrameTeacherAnswer">
    <w:name w:val="ELW Sentence Frame Teacher Answer"/>
    <w:qFormat/>
    <w:rsid w:val="006B6F0D"/>
    <w:pPr>
      <w:spacing w:before="240" w:after="60"/>
      <w:ind w:left="360"/>
    </w:pPr>
    <w:rPr>
      <w:rFonts w:eastAsia="Calibri" w:cs="Arial"/>
      <w:b/>
      <w:color w:val="808080"/>
      <w:sz w:val="32"/>
      <w:szCs w:val="28"/>
    </w:rPr>
  </w:style>
  <w:style w:type="paragraph" w:customStyle="1" w:styleId="ELWStandard">
    <w:name w:val="ELW Standard"/>
    <w:qFormat/>
    <w:rsid w:val="003D3A10"/>
    <w:pPr>
      <w:spacing w:after="200" w:line="276" w:lineRule="auto"/>
    </w:pPr>
    <w:rPr>
      <w:rFonts w:eastAsia="SimSun"/>
      <w:b/>
      <w:sz w:val="32"/>
      <w:szCs w:val="22"/>
    </w:rPr>
  </w:style>
  <w:style w:type="paragraph" w:customStyle="1" w:styleId="ELWSubheadStyle2">
    <w:name w:val="ELW Subhead Style2"/>
    <w:qFormat/>
    <w:rsid w:val="00473B63"/>
    <w:pPr>
      <w:spacing w:before="240" w:after="120"/>
    </w:pPr>
    <w:rPr>
      <w:rFonts w:eastAsia="SimSun"/>
      <w:b/>
      <w:color w:val="000000" w:themeColor="text1"/>
      <w:sz w:val="32"/>
      <w:szCs w:val="28"/>
    </w:rPr>
  </w:style>
  <w:style w:type="paragraph" w:customStyle="1" w:styleId="ELWSubheadStyle3">
    <w:name w:val="ELW Subhead Style3"/>
    <w:qFormat/>
    <w:rsid w:val="00473B63"/>
    <w:pPr>
      <w:spacing w:before="240" w:after="120"/>
    </w:pPr>
    <w:rPr>
      <w:rFonts w:eastAsia="SimSun"/>
      <w:b/>
      <w:color w:val="717073"/>
      <w:sz w:val="28"/>
      <w:szCs w:val="28"/>
    </w:rPr>
  </w:style>
  <w:style w:type="paragraph" w:customStyle="1" w:styleId="ELWTextCentered">
    <w:name w:val="ELW Text Centered"/>
    <w:qFormat/>
    <w:rsid w:val="00386E15"/>
    <w:pPr>
      <w:spacing w:before="120" w:after="120"/>
      <w:jc w:val="center"/>
    </w:pPr>
    <w:rPr>
      <w:rFonts w:eastAsia="SimSun"/>
      <w:color w:val="000000" w:themeColor="text1"/>
      <w:sz w:val="32"/>
      <w:szCs w:val="28"/>
    </w:rPr>
  </w:style>
  <w:style w:type="paragraph" w:customStyle="1" w:styleId="ELWTextIndented">
    <w:name w:val="ELW Text Indented"/>
    <w:qFormat/>
    <w:rsid w:val="00F056E5"/>
    <w:pPr>
      <w:spacing w:before="120" w:after="120"/>
      <w:ind w:left="360"/>
    </w:pPr>
    <w:rPr>
      <w:rFonts w:eastAsia="SimSun"/>
      <w:color w:val="000000" w:themeColor="text1"/>
      <w:sz w:val="32"/>
      <w:szCs w:val="28"/>
    </w:rPr>
  </w:style>
  <w:style w:type="paragraph" w:customStyle="1" w:styleId="ELWTextIndentedBulletList">
    <w:name w:val="ELW Text Indented Bullet List"/>
    <w:qFormat/>
    <w:rsid w:val="005B2598"/>
    <w:pPr>
      <w:numPr>
        <w:numId w:val="13"/>
      </w:numPr>
      <w:spacing w:before="120" w:after="120"/>
      <w:contextualSpacing/>
    </w:pPr>
    <w:rPr>
      <w:rFonts w:eastAsia="SimSun"/>
      <w:color w:val="000000" w:themeColor="text1"/>
      <w:sz w:val="32"/>
      <w:szCs w:val="28"/>
    </w:rPr>
  </w:style>
  <w:style w:type="paragraph" w:customStyle="1" w:styleId="ELWTextLetteredLevel1">
    <w:name w:val="ELW Text Lettered Level1"/>
    <w:basedOn w:val="ELW12ptTextLetteredLevel1"/>
    <w:qFormat/>
    <w:rsid w:val="005B2598"/>
    <w:rPr>
      <w:rFonts w:ascii="Calibri" w:hAnsi="Calibri"/>
      <w:sz w:val="32"/>
      <w:szCs w:val="28"/>
    </w:rPr>
  </w:style>
  <w:style w:type="paragraph" w:customStyle="1" w:styleId="ELWTextLetteredLevel2">
    <w:name w:val="ELW Text Lettered Level2"/>
    <w:basedOn w:val="ELWTextLetteredLevel1"/>
    <w:qFormat/>
    <w:rsid w:val="005B2598"/>
    <w:pPr>
      <w:numPr>
        <w:numId w:val="0"/>
      </w:numPr>
      <w:tabs>
        <w:tab w:val="num" w:pos="720"/>
      </w:tabs>
      <w:ind w:left="720" w:hanging="720"/>
    </w:pPr>
  </w:style>
  <w:style w:type="paragraph" w:customStyle="1" w:styleId="ELWTextLetteredLevel3">
    <w:name w:val="ELW Text Lettered Level3"/>
    <w:basedOn w:val="ELWTextLetteredLevel2"/>
    <w:qFormat/>
    <w:rsid w:val="005B2598"/>
    <w:pPr>
      <w:numPr>
        <w:numId w:val="9"/>
      </w:numPr>
      <w:ind w:left="1080"/>
    </w:pPr>
  </w:style>
  <w:style w:type="paragraph" w:customStyle="1" w:styleId="ELWTextListParagraph1">
    <w:name w:val="ELW Text List Paragraph1"/>
    <w:qFormat/>
    <w:rsid w:val="005B2598"/>
    <w:pPr>
      <w:spacing w:before="120" w:after="120"/>
      <w:ind w:left="360"/>
    </w:pPr>
    <w:rPr>
      <w:rFonts w:eastAsia="SimSun"/>
      <w:color w:val="000000" w:themeColor="text1"/>
      <w:sz w:val="32"/>
      <w:szCs w:val="28"/>
    </w:rPr>
  </w:style>
  <w:style w:type="paragraph" w:customStyle="1" w:styleId="ELWTextListParagraph2">
    <w:name w:val="ELW Text List Paragraph2"/>
    <w:basedOn w:val="ELWTextListParagraph1"/>
    <w:qFormat/>
    <w:rsid w:val="005B2598"/>
    <w:pPr>
      <w:ind w:left="720"/>
    </w:pPr>
    <w:rPr>
      <w:shd w:val="clear" w:color="auto" w:fill="FFFFFF"/>
    </w:rPr>
  </w:style>
  <w:style w:type="paragraph" w:customStyle="1" w:styleId="ELWTextListParagraph3">
    <w:name w:val="ELW Text List Paragraph3"/>
    <w:basedOn w:val="ELWTextListParagraph2"/>
    <w:qFormat/>
    <w:rsid w:val="005B2598"/>
    <w:pPr>
      <w:ind w:left="1080"/>
    </w:pPr>
  </w:style>
  <w:style w:type="paragraph" w:styleId="ListParagraph">
    <w:name w:val="List Paragraph"/>
    <w:basedOn w:val="Normal"/>
    <w:uiPriority w:val="34"/>
    <w:qFormat/>
    <w:rsid w:val="00EA19DE"/>
    <w:pPr>
      <w:ind w:left="720"/>
      <w:contextualSpacing/>
    </w:pPr>
  </w:style>
  <w:style w:type="paragraph" w:customStyle="1" w:styleId="ELWTextVerseFirstLine">
    <w:name w:val="ELW Text Verse First Line"/>
    <w:qFormat/>
    <w:rsid w:val="00170EA8"/>
    <w:pPr>
      <w:spacing w:before="240"/>
      <w:ind w:left="720"/>
    </w:pPr>
    <w:rPr>
      <w:rFonts w:eastAsia="SimSun"/>
      <w:color w:val="000000" w:themeColor="text1"/>
      <w:sz w:val="32"/>
      <w:szCs w:val="28"/>
    </w:rPr>
  </w:style>
  <w:style w:type="paragraph" w:customStyle="1" w:styleId="ELWTextVerseMiddleLines">
    <w:name w:val="ELW Text Verse Middle Lines"/>
    <w:qFormat/>
    <w:rsid w:val="00170EA8"/>
    <w:pPr>
      <w:ind w:left="720"/>
    </w:pPr>
    <w:rPr>
      <w:rFonts w:eastAsia="SimSun"/>
      <w:color w:val="000000" w:themeColor="text1"/>
      <w:sz w:val="32"/>
      <w:szCs w:val="28"/>
    </w:rPr>
  </w:style>
  <w:style w:type="paragraph" w:customStyle="1" w:styleId="ELWTextVerseLastLine">
    <w:name w:val="ELW Text Verse Last Line"/>
    <w:qFormat/>
    <w:rsid w:val="00170EA8"/>
    <w:pPr>
      <w:spacing w:after="240"/>
      <w:ind w:left="720"/>
    </w:pPr>
    <w:rPr>
      <w:rFonts w:eastAsia="SimSun"/>
      <w:color w:val="000000" w:themeColor="text1"/>
      <w:sz w:val="32"/>
      <w:szCs w:val="28"/>
    </w:rPr>
  </w:style>
  <w:style w:type="paragraph" w:customStyle="1" w:styleId="ELWTextVerseOnlyLine">
    <w:name w:val="ELW Text Verse Only Line"/>
    <w:qFormat/>
    <w:rsid w:val="00170EA8"/>
    <w:pPr>
      <w:spacing w:before="240" w:after="240"/>
      <w:ind w:left="720"/>
    </w:pPr>
    <w:rPr>
      <w:rFonts w:eastAsia="SimSun"/>
      <w:color w:val="000000" w:themeColor="text1"/>
      <w:sz w:val="32"/>
      <w:szCs w:val="28"/>
    </w:rPr>
  </w:style>
  <w:style w:type="paragraph" w:customStyle="1" w:styleId="ELWTextwithwidemargin">
    <w:name w:val="ELW Text with wide margin"/>
    <w:qFormat/>
    <w:rsid w:val="00170EA8"/>
    <w:pPr>
      <w:spacing w:before="120" w:after="120"/>
      <w:ind w:right="3960"/>
    </w:pPr>
    <w:rPr>
      <w:rFonts w:eastAsia="Calibri" w:cs="Times New Roman"/>
      <w:color w:val="000000"/>
      <w:sz w:val="32"/>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themeColor="text1"/>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paragraph" w:customStyle="1" w:styleId="ELWFootnote-Copyright-Source">
    <w:name w:val="ELW Footnote-Copyright-Source"/>
    <w:qFormat/>
    <w:rsid w:val="006A22D4"/>
    <w:pPr>
      <w:spacing w:before="360" w:after="120"/>
    </w:pPr>
    <w:rPr>
      <w:rFonts w:eastAsia="SimSun"/>
      <w:color w:val="000000" w:themeColor="text1"/>
      <w:sz w:val="21"/>
      <w:szCs w:val="21"/>
    </w:rPr>
  </w:style>
  <w:style w:type="paragraph" w:customStyle="1" w:styleId="ELWImageCaption-Source">
    <w:name w:val="ELW ImageCaption-Source"/>
    <w:qFormat/>
    <w:rsid w:val="00A628FA"/>
    <w:pPr>
      <w:spacing w:before="120" w:after="120"/>
    </w:pPr>
    <w:rPr>
      <w:rFonts w:eastAsia="SimSun"/>
      <w:color w:val="000000" w:themeColor="text1"/>
      <w:sz w:val="21"/>
      <w:szCs w:val="21"/>
    </w:rPr>
  </w:style>
  <w:style w:type="paragraph" w:customStyle="1" w:styleId="ELWName-Date">
    <w:name w:val="ELW Name-Date"/>
    <w:qFormat/>
    <w:rsid w:val="0063179D"/>
    <w:pPr>
      <w:tabs>
        <w:tab w:val="left" w:leader="underscore" w:pos="5760"/>
        <w:tab w:val="right" w:leader="underscore" w:pos="9360"/>
      </w:tabs>
      <w:spacing w:after="200" w:line="276" w:lineRule="auto"/>
    </w:pPr>
    <w:rPr>
      <w:rFonts w:eastAsia="Calibri" w:cs="Arial"/>
      <w:color w:val="000000"/>
      <w:sz w:val="28"/>
      <w:szCs w:val="28"/>
    </w:rPr>
  </w:style>
  <w:style w:type="paragraph" w:customStyle="1" w:styleId="ELWPageTitle">
    <w:name w:val="ELW PageTitle"/>
    <w:qFormat/>
    <w:rsid w:val="006D432E"/>
    <w:pPr>
      <w:spacing w:before="360" w:after="600" w:line="440" w:lineRule="exact"/>
      <w:jc w:val="center"/>
    </w:pPr>
    <w:rPr>
      <w:rFonts w:eastAsia="SimSun"/>
      <w:b/>
      <w:color w:val="D71149"/>
      <w:sz w:val="44"/>
      <w:szCs w:val="44"/>
    </w:rPr>
  </w:style>
  <w:style w:type="paragraph" w:customStyle="1" w:styleId="ELWQuote">
    <w:name w:val="ELW Quote"/>
    <w:qFormat/>
    <w:rsid w:val="0063179D"/>
    <w:pPr>
      <w:spacing w:after="200" w:line="276" w:lineRule="auto"/>
    </w:pPr>
    <w:rPr>
      <w:sz w:val="32"/>
      <w:szCs w:val="22"/>
    </w:rPr>
  </w:style>
  <w:style w:type="paragraph" w:customStyle="1" w:styleId="ELWSidebar">
    <w:name w:val="ELW Sidebar"/>
    <w:qFormat/>
    <w:rsid w:val="00EA19DE"/>
    <w:pPr>
      <w:framePr w:w="3600" w:hSpace="432" w:wrap="around" w:hAnchor="margin" w:xAlign="right" w:y="1"/>
      <w:spacing w:after="40"/>
    </w:pPr>
    <w:rPr>
      <w:rFonts w:eastAsia="Calibri" w:cs="Times New Roman"/>
      <w:color w:val="000000"/>
      <w:sz w:val="18"/>
    </w:rPr>
  </w:style>
  <w:style w:type="paragraph" w:customStyle="1" w:styleId="ELWTBLBodyTextLarge">
    <w:name w:val="ELW TBL Body Text Large"/>
    <w:qFormat/>
    <w:rsid w:val="00872305"/>
    <w:rPr>
      <w:rFonts w:eastAsia="SimSun" w:cs="Times New Roman"/>
      <w:sz w:val="36"/>
      <w:szCs w:val="20"/>
    </w:rPr>
  </w:style>
  <w:style w:type="paragraph" w:customStyle="1" w:styleId="ELWTBLHandwriting">
    <w:name w:val="ELW TBL Handwriting"/>
    <w:qFormat/>
    <w:rsid w:val="003930FA"/>
    <w:pPr>
      <w:tabs>
        <w:tab w:val="right" w:pos="14400"/>
      </w:tabs>
    </w:pPr>
    <w:rPr>
      <w:rFonts w:ascii="Ink Free" w:eastAsia="Calibri" w:hAnsi="Ink Free" w:cs="Calibri"/>
      <w:color w:val="000000" w:themeColor="text1"/>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qFormat/>
    <w:rsid w:val="00170EA8"/>
    <w:pPr>
      <w:spacing w:before="120" w:after="120"/>
    </w:pPr>
    <w:rPr>
      <w:rFonts w:eastAsia="SimSun"/>
      <w:i/>
      <w:color w:val="000000" w:themeColor="text1"/>
      <w:sz w:val="32"/>
      <w:szCs w:val="28"/>
    </w:rPr>
  </w:style>
  <w:style w:type="paragraph" w:customStyle="1" w:styleId="ELWTeacherSpeak2">
    <w:name w:val="ELW Teacher Speak 2"/>
    <w:qFormat/>
    <w:rsid w:val="00400D05"/>
    <w:pPr>
      <w:spacing w:before="120" w:after="120"/>
      <w:ind w:left="360"/>
    </w:pPr>
    <w:rPr>
      <w:rFonts w:ascii="Garamond" w:eastAsia="SimSun" w:hAnsi="Garamond" w:cs="Times New Roman"/>
      <w:b/>
      <w:color w:val="D71149"/>
      <w:sz w:val="32"/>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170EA8"/>
    <w:pPr>
      <w:spacing w:after="200" w:line="276" w:lineRule="auto"/>
    </w:pPr>
    <w:rPr>
      <w:rFonts w:eastAsia="SimSun" w:cstheme="minorHAnsi"/>
      <w:b/>
      <w:i/>
      <w:color w:val="D71149"/>
      <w:sz w:val="32"/>
    </w:rPr>
  </w:style>
  <w:style w:type="paragraph" w:customStyle="1" w:styleId="ELWUnitTitle">
    <w:name w:val="ELW Unit Title"/>
    <w:uiPriority w:val="5"/>
    <w:qFormat/>
    <w:rsid w:val="00FA072D"/>
    <w:rPr>
      <w:b/>
      <w:sz w:val="48"/>
      <w:szCs w:val="22"/>
    </w:rPr>
  </w:style>
  <w:style w:type="paragraph" w:customStyle="1" w:styleId="ELW12ptTextActionBullet1">
    <w:name w:val="ELW 12pt Text Action Bullet1"/>
    <w:qFormat/>
    <w:rsid w:val="009D4F55"/>
    <w:pPr>
      <w:tabs>
        <w:tab w:val="num" w:pos="720"/>
      </w:tabs>
      <w:spacing w:before="120"/>
      <w:ind w:left="360" w:hanging="720"/>
    </w:pPr>
    <w:rPr>
      <w:rFonts w:ascii="Garamond" w:eastAsia="SimSun" w:hAnsi="Garamond"/>
      <w:color w:val="000000" w:themeColor="text1"/>
      <w:szCs w:val="28"/>
    </w: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rPr>
      <w:rFonts w:ascii="Calibri" w:hAnsi="Calibri"/>
    </w:rPr>
  </w:style>
  <w:style w:type="paragraph" w:styleId="BalloonText">
    <w:name w:val="Balloon Text"/>
    <w:basedOn w:val="Normal"/>
    <w:link w:val="BalloonTextChar"/>
    <w:uiPriority w:val="99"/>
    <w:semiHidden/>
    <w:unhideWhenUsed/>
    <w:rsid w:val="00EC2B3C"/>
    <w:rPr>
      <w:rFonts w:ascii="Times New Roman" w:hAnsi="Times New Roman" w:cs="Times New Roman"/>
      <w:sz w:val="18"/>
      <w:szCs w:val="18"/>
    </w:rPr>
  </w:style>
  <w:style w:type="paragraph" w:customStyle="1" w:styleId="ELW12ptTableTextBulletedLevel1">
    <w:name w:val="ELW 12pt TableText Bulleted Level1"/>
    <w:basedOn w:val="ELW12ptTextBulletedLevel1"/>
    <w:qFormat/>
    <w:rsid w:val="006E0C56"/>
    <w:pPr>
      <w:tabs>
        <w:tab w:val="num" w:pos="720"/>
      </w:tabs>
      <w:spacing w:line="240" w:lineRule="exact"/>
      <w:ind w:left="720"/>
    </w:pPr>
    <w:rPr>
      <w:rFonts w:ascii="Calibri" w:hAnsi="Calibri" w:cstheme="minorHAnsi"/>
    </w:rPr>
  </w:style>
  <w:style w:type="paragraph" w:customStyle="1" w:styleId="ELWTBLBlankLineText">
    <w:name w:val="ELW TBL Blank Line Text"/>
    <w:qFormat/>
    <w:rsid w:val="00170EA8"/>
    <w:pPr>
      <w:spacing w:after="120"/>
    </w:pPr>
    <w:rPr>
      <w:rFonts w:eastAsia="Calibri" w:cs="Arial"/>
      <w:color w:val="2F5496" w:themeColor="accent1" w:themeShade="BF"/>
      <w:sz w:val="32"/>
      <w:szCs w:val="28"/>
      <w:u w:color="A6A6A6" w:themeColor="background1" w:themeShade="A6"/>
    </w:rPr>
  </w:style>
  <w:style w:type="paragraph" w:customStyle="1" w:styleId="ELWTBLHeadingBlank">
    <w:name w:val="ELW TBL Heading Blank"/>
    <w:qFormat/>
    <w:rsid w:val="003930FA"/>
    <w:pPr>
      <w:shd w:val="clear" w:color="auto" w:fill="FFFFFF" w:themeFill="background1"/>
      <w:spacing w:before="120" w:after="120"/>
    </w:pPr>
    <w:rPr>
      <w:rFonts w:ascii="Times New Roman" w:eastAsia="SimSun" w:hAnsi="Times New Roman" w:cs="Times New Roman"/>
      <w:b/>
      <w:color w:val="A6A6A6" w:themeColor="background1" w:themeShade="A6"/>
      <w:szCs w:val="20"/>
    </w:rPr>
  </w:style>
  <w:style w:type="paragraph" w:customStyle="1" w:styleId="ELWTBLTallCell">
    <w:name w:val="ELW TBL Tall Cell"/>
    <w:qFormat/>
    <w:rsid w:val="00504248"/>
    <w:pPr>
      <w:spacing w:after="600" w:line="480" w:lineRule="auto"/>
    </w:pPr>
    <w:rPr>
      <w:rFonts w:eastAsia="SimSun"/>
      <w:sz w:val="48"/>
      <w:szCs w:val="22"/>
    </w:rPr>
  </w:style>
  <w:style w:type="paragraph" w:customStyle="1" w:styleId="ELWTBLXTallCell">
    <w:name w:val="ELW TBL XTall Cell"/>
    <w:qFormat/>
    <w:rsid w:val="00FE6FB9"/>
    <w:pPr>
      <w:spacing w:after="1200" w:line="480" w:lineRule="auto"/>
    </w:pPr>
    <w:rPr>
      <w:rFonts w:eastAsia="SimSun"/>
      <w:sz w:val="96"/>
      <w:szCs w:val="22"/>
    </w:rPr>
  </w:style>
  <w:style w:type="paragraph" w:customStyle="1" w:styleId="ELWTBLBlankLineTextBlack">
    <w:name w:val="ELW TBL Blank Line Text Black"/>
    <w:basedOn w:val="ELWTBLBlankLineText"/>
    <w:qFormat/>
    <w:rsid w:val="0090700C"/>
    <w:rPr>
      <w:color w:val="000000" w:themeColor="text1"/>
    </w:rPr>
  </w:style>
  <w:style w:type="paragraph" w:customStyle="1" w:styleId="ELW12ptTableText">
    <w:name w:val="ELW 12pt TableText"/>
    <w:qFormat/>
    <w:rsid w:val="00A62CA3"/>
    <w:pPr>
      <w:spacing w:before="120" w:after="120" w:line="240" w:lineRule="exact"/>
    </w:pPr>
    <w:rPr>
      <w:rFonts w:eastAsia="SimSun" w:cstheme="minorHAnsi"/>
      <w:color w:val="000000" w:themeColor="text1"/>
    </w:rPr>
  </w:style>
  <w:style w:type="paragraph" w:customStyle="1" w:styleId="ELWBlankLineText">
    <w:name w:val="ELW Blank Line Text"/>
    <w:qFormat/>
    <w:rsid w:val="00544A18"/>
    <w:pPr>
      <w:spacing w:before="240" w:after="200" w:line="276" w:lineRule="auto"/>
    </w:pPr>
    <w:rPr>
      <w:rFonts w:eastAsia="Calibri" w:cs="Arial"/>
      <w:color w:val="2F5496" w:themeColor="accent1" w:themeShade="BF"/>
      <w:szCs w:val="28"/>
      <w:u w:val="single" w:color="000000" w:themeColor="text1"/>
    </w:rPr>
  </w:style>
  <w:style w:type="paragraph" w:customStyle="1" w:styleId="ELWBlankLineTextBlack">
    <w:name w:val="ELW Blank Line Text Black"/>
    <w:basedOn w:val="ELWBlankLineText"/>
    <w:qFormat/>
    <w:rsid w:val="00EE2650"/>
    <w:rPr>
      <w:color w:val="000000" w:themeColor="text1"/>
    </w:rPr>
  </w:style>
  <w:style w:type="paragraph" w:customStyle="1" w:styleId="ELW12ptTableTextBulletedLevel2">
    <w:name w:val="ELW 12pt TableText Bulleted Level2"/>
    <w:basedOn w:val="ELW12ptTableTextBulletedLevel1"/>
    <w:qFormat/>
    <w:rsid w:val="006E0C56"/>
    <w:pPr>
      <w:numPr>
        <w:numId w:val="0"/>
      </w:numPr>
      <w:tabs>
        <w:tab w:val="num" w:pos="720"/>
      </w:tabs>
      <w:ind w:left="720" w:hanging="720"/>
    </w:pPr>
  </w:style>
  <w:style w:type="paragraph" w:customStyle="1" w:styleId="ELW12ptTableTextBulletedLevel3">
    <w:name w:val="ELW 12pt TableText Bulleted Level3"/>
    <w:basedOn w:val="ELW12ptTableTextBulletedLevel2"/>
    <w:qFormat/>
    <w:rsid w:val="006E0C56"/>
    <w:pPr>
      <w:ind w:left="1080"/>
    </w:pPr>
  </w:style>
  <w:style w:type="paragraph" w:customStyle="1" w:styleId="ELW12ptTableTextLetteredLevel1">
    <w:name w:val="ELW 12pt TableText Lettered Level1"/>
    <w:basedOn w:val="ELW12ptTextLetteredLevel1"/>
    <w:qFormat/>
    <w:rsid w:val="002D5861"/>
    <w:pPr>
      <w:numPr>
        <w:numId w:val="0"/>
      </w:numPr>
    </w:pPr>
    <w:rPr>
      <w:rFonts w:ascii="Calibri" w:hAnsi="Calibri" w:cstheme="minorHAnsi"/>
    </w:rPr>
  </w:style>
  <w:style w:type="paragraph" w:customStyle="1" w:styleId="ELW12ptTableTextLetteredLevel2">
    <w:name w:val="ELW 12pt TableText Lettered Level2"/>
    <w:basedOn w:val="ELW12ptTextLetteredLevel2"/>
    <w:qFormat/>
    <w:rsid w:val="002D5861"/>
    <w:pPr>
      <w:numPr>
        <w:ilvl w:val="0"/>
        <w:numId w:val="0"/>
      </w:numPr>
    </w:pPr>
    <w:rPr>
      <w:rFonts w:ascii="Calibri" w:hAnsi="Calibri" w:cstheme="minorHAnsi"/>
    </w:rPr>
  </w:style>
  <w:style w:type="paragraph" w:customStyle="1" w:styleId="ELW12ptTableTextListParagraph1">
    <w:name w:val="ELW 12pt TableText List Paragraph1"/>
    <w:qFormat/>
    <w:rsid w:val="0046299B"/>
    <w:pPr>
      <w:spacing w:before="120"/>
      <w:ind w:left="360"/>
    </w:pPr>
    <w:rPr>
      <w:rFonts w:eastAsia="SimSun" w:cstheme="minorHAnsi"/>
      <w:color w:val="000000" w:themeColor="text1"/>
    </w:rPr>
  </w:style>
  <w:style w:type="paragraph" w:customStyle="1" w:styleId="ELW12ptTableTextNumberedLevel1">
    <w:name w:val="ELW 12pt TableText Numbered Level1"/>
    <w:basedOn w:val="ELW12ptTextNumberedLevel1"/>
    <w:qFormat/>
    <w:rsid w:val="007C0706"/>
    <w:pPr>
      <w:tabs>
        <w:tab w:val="num" w:pos="720"/>
      </w:tabs>
      <w:ind w:left="720" w:hanging="720"/>
    </w:pPr>
    <w:rPr>
      <w:rFonts w:ascii="Calibri" w:hAnsi="Calibri" w:cs="Times New Roman"/>
      <w:szCs w:val="20"/>
    </w:rPr>
  </w:style>
  <w:style w:type="paragraph" w:customStyle="1" w:styleId="ELW12ptTableTextNumberedLevel2">
    <w:name w:val="ELW 12pt TableText Numbered Level2"/>
    <w:basedOn w:val="ELW12ptTextNumberedLevel2"/>
    <w:qFormat/>
    <w:rsid w:val="007C0706"/>
    <w:pPr>
      <w:numPr>
        <w:ilvl w:val="0"/>
        <w:numId w:val="0"/>
      </w:numPr>
      <w:tabs>
        <w:tab w:val="num" w:pos="720"/>
      </w:tabs>
      <w:ind w:left="720" w:hanging="720"/>
    </w:pPr>
    <w:rPr>
      <w:rFonts w:ascii="Calibri" w:hAnsi="Calibri" w:cs="Times New Roman"/>
      <w:szCs w:val="20"/>
    </w:rPr>
  </w:style>
  <w:style w:type="paragraph" w:customStyle="1" w:styleId="ELW12ptTableTextListParagraph2">
    <w:name w:val="ELW 12pt TableText List Paragraph2"/>
    <w:qFormat/>
    <w:rsid w:val="009C5649"/>
    <w:pPr>
      <w:spacing w:before="120"/>
      <w:ind w:left="720"/>
    </w:pPr>
    <w:rPr>
      <w:rFonts w:eastAsia="SimSun" w:cstheme="minorHAnsi"/>
      <w:color w:val="000000" w:themeColor="text1"/>
      <w:sz w:val="22"/>
      <w:szCs w:val="22"/>
    </w:rPr>
  </w:style>
  <w:style w:type="paragraph" w:customStyle="1" w:styleId="ELW12ptTableTextTeacherSpeak2">
    <w:name w:val="ELW 12pt TableText Teacher Speak 2"/>
    <w:qFormat/>
    <w:rsid w:val="00392E69"/>
    <w:pPr>
      <w:spacing w:before="120" w:after="120"/>
      <w:ind w:left="360"/>
    </w:pPr>
    <w:rPr>
      <w:rFonts w:eastAsia="SimSun" w:cstheme="minorHAnsi"/>
      <w:color w:val="D71149"/>
      <w:sz w:val="22"/>
      <w:szCs w:val="22"/>
    </w:rPr>
  </w:style>
  <w:style w:type="paragraph" w:customStyle="1" w:styleId="ELW12ptTableTextTeacherSpeak3">
    <w:name w:val="ELW 12pt TableText Teacher Speak 3"/>
    <w:qFormat/>
    <w:rsid w:val="00392E69"/>
    <w:pPr>
      <w:spacing w:before="120" w:after="120"/>
      <w:ind w:left="720"/>
    </w:pPr>
    <w:rPr>
      <w:rFonts w:eastAsia="SimSun" w:cstheme="minorHAnsi"/>
      <w:color w:val="D71149"/>
      <w:sz w:val="22"/>
      <w:szCs w:val="22"/>
    </w:rPr>
  </w:style>
  <w:style w:type="paragraph" w:customStyle="1" w:styleId="ELWTextCheckList">
    <w:name w:val="ELW Text Check List"/>
    <w:qFormat/>
    <w:rsid w:val="00443B0E"/>
    <w:pPr>
      <w:tabs>
        <w:tab w:val="num" w:pos="720"/>
      </w:tabs>
      <w:spacing w:before="120"/>
      <w:ind w:left="720" w:hanging="720"/>
    </w:pPr>
    <w:rPr>
      <w:rFonts w:eastAsia="SimSun"/>
      <w:color w:val="000000" w:themeColor="text1"/>
      <w:sz w:val="32"/>
      <w:szCs w:val="28"/>
    </w:rPr>
  </w:style>
  <w:style w:type="paragraph" w:styleId="CommentText">
    <w:name w:val="annotation text"/>
    <w:basedOn w:val="Normal"/>
    <w:link w:val="CommentTextChar"/>
    <w:uiPriority w:val="99"/>
    <w:semiHidden/>
    <w:unhideWhenUsed/>
    <w:rsid w:val="00A937D8"/>
    <w:rPr>
      <w:sz w:val="20"/>
      <w:szCs w:val="20"/>
    </w:rPr>
  </w:style>
  <w:style w:type="paragraph" w:customStyle="1" w:styleId="ELWSCTableText">
    <w:name w:val="ELW SC TableText"/>
    <w:qFormat/>
    <w:rsid w:val="00D03389"/>
    <w:pPr>
      <w:spacing w:before="120" w:after="120"/>
    </w:pPr>
    <w:rPr>
      <w:rFonts w:eastAsia="SimSun" w:cstheme="minorHAnsi"/>
      <w:sz w:val="32"/>
    </w:rPr>
  </w:style>
  <w:style w:type="paragraph" w:customStyle="1" w:styleId="ELWSCTableColumnHeads">
    <w:name w:val="ELW SC TableColumnHeads"/>
    <w:autoRedefine/>
    <w:qFormat/>
    <w:rsid w:val="00DA5825"/>
    <w:pPr>
      <w:spacing w:before="60" w:after="60"/>
    </w:pPr>
    <w:rPr>
      <w:rFonts w:eastAsia="SimSun" w:cstheme="minorHAnsi"/>
      <w:color w:val="FFFFFF" w:themeColor="background1"/>
      <w:sz w:val="32"/>
    </w:rPr>
  </w:style>
  <w:style w:type="paragraph" w:customStyle="1" w:styleId="ELWSCTableColumnHeadsCentered">
    <w:name w:val="ELW SC TableColumnHeads Centered"/>
    <w:basedOn w:val="ELWSCTableColumnHeads"/>
    <w:autoRedefine/>
    <w:qFormat/>
    <w:rsid w:val="00E423E2"/>
    <w:pPr>
      <w:jc w:val="center"/>
    </w:pPr>
  </w:style>
  <w:style w:type="paragraph" w:customStyle="1" w:styleId="ELWSCTableColumnSubheads">
    <w:name w:val="ELW SC TableColumnSubheads"/>
    <w:basedOn w:val="ELWSCTableColumnHeads"/>
    <w:qFormat/>
    <w:rsid w:val="00DA5825"/>
    <w:rPr>
      <w:sz w:val="28"/>
    </w:rPr>
  </w:style>
  <w:style w:type="paragraph" w:customStyle="1" w:styleId="ELWSCTableColumnSubheadsCentered">
    <w:name w:val="ELW SC TableColumnSubheads Centered"/>
    <w:basedOn w:val="ELWSCTableColumnHeadsCentered"/>
    <w:qFormat/>
    <w:rsid w:val="00DA5825"/>
    <w:rPr>
      <w:sz w:val="28"/>
    </w:rPr>
  </w:style>
  <w:style w:type="paragraph" w:customStyle="1" w:styleId="ELWSCTableTextManualList">
    <w:name w:val="ELW SC TableText ManualList"/>
    <w:basedOn w:val="Normal"/>
    <w:qFormat/>
    <w:rsid w:val="003E3F7A"/>
    <w:pPr>
      <w:spacing w:after="120"/>
      <w:ind w:left="360" w:hanging="360"/>
    </w:pPr>
    <w:rPr>
      <w:color w:val="000000" w:themeColor="text1"/>
      <w:sz w:val="32"/>
    </w:rPr>
  </w:style>
  <w:style w:type="paragraph" w:customStyle="1" w:styleId="ELWSCTableTextTeacherSpeak2">
    <w:name w:val="ELW SC TableText Teacher Speak 2"/>
    <w:basedOn w:val="Normal"/>
    <w:qFormat/>
    <w:rsid w:val="00CA0331"/>
    <w:pPr>
      <w:spacing w:before="120" w:after="120"/>
      <w:ind w:left="360"/>
    </w:pPr>
    <w:rPr>
      <w:b/>
      <w:color w:val="D71149"/>
      <w:sz w:val="28"/>
    </w:rPr>
  </w:style>
  <w:style w:type="paragraph" w:customStyle="1" w:styleId="ELWSCTableTextTeacherSpeak3">
    <w:name w:val="ELW SC TableText Teacher Speak 3"/>
    <w:qFormat/>
    <w:rsid w:val="00CA0331"/>
    <w:pPr>
      <w:spacing w:before="120" w:after="120"/>
      <w:ind w:left="720"/>
    </w:pPr>
    <w:rPr>
      <w:b/>
      <w:color w:val="D71149"/>
      <w:sz w:val="28"/>
    </w:rPr>
  </w:style>
  <w:style w:type="paragraph" w:customStyle="1" w:styleId="ELWSCTableTextBulletedLevel1">
    <w:name w:val="ELW SC TableText Bulleted Level1"/>
    <w:basedOn w:val="ELW12ptTableTextBulletedLevel1"/>
    <w:qFormat/>
    <w:rsid w:val="00EF4149"/>
    <w:pPr>
      <w:ind w:left="360"/>
    </w:pPr>
    <w:rPr>
      <w:sz w:val="32"/>
    </w:rPr>
  </w:style>
  <w:style w:type="paragraph" w:customStyle="1" w:styleId="ELWSCTableTextBulletedLevel2">
    <w:name w:val="ELW SC TableText Bulleted Level2"/>
    <w:basedOn w:val="ELWSCTableTextBulletedLevel1"/>
    <w:qFormat/>
    <w:rsid w:val="00EF4149"/>
    <w:pPr>
      <w:numPr>
        <w:numId w:val="0"/>
      </w:numPr>
      <w:tabs>
        <w:tab w:val="num" w:pos="720"/>
      </w:tabs>
      <w:ind w:left="720" w:hanging="720"/>
    </w:pPr>
  </w:style>
  <w:style w:type="paragraph" w:customStyle="1" w:styleId="ELWSCTableTextBulletedLevel3">
    <w:name w:val="ELW SC TableText Bulleted Level3"/>
    <w:basedOn w:val="ELWSCTableTextBulletedLevel2"/>
    <w:qFormat/>
    <w:rsid w:val="00796E7F"/>
    <w:pPr>
      <w:ind w:firstLine="0"/>
    </w:pPr>
  </w:style>
  <w:style w:type="paragraph" w:customStyle="1" w:styleId="ELWSCTableTextLetteredLevel1">
    <w:name w:val="ELW SC TableText Lettered Level1"/>
    <w:basedOn w:val="ELW12ptTableTextLetteredLevel1"/>
    <w:qFormat/>
    <w:rsid w:val="00497E1A"/>
    <w:rPr>
      <w:sz w:val="32"/>
    </w:rPr>
  </w:style>
  <w:style w:type="paragraph" w:customStyle="1" w:styleId="ELWSCTableTextLetteredLevel2">
    <w:name w:val="ELW SC TableText Lettered Level2"/>
    <w:basedOn w:val="ELW12ptTableTextLetteredLevel2"/>
    <w:qFormat/>
    <w:rsid w:val="00497E1A"/>
    <w:pPr>
      <w:ind w:hanging="360"/>
    </w:pPr>
    <w:rPr>
      <w:sz w:val="32"/>
    </w:rPr>
  </w:style>
  <w:style w:type="paragraph" w:customStyle="1" w:styleId="ELWSCTableTextListParagraph1">
    <w:name w:val="ELW SC TableText List Paragraph1"/>
    <w:qFormat/>
    <w:rsid w:val="00E468DA"/>
    <w:pPr>
      <w:spacing w:before="120"/>
      <w:ind w:left="360"/>
    </w:pPr>
    <w:rPr>
      <w:color w:val="000000" w:themeColor="text1"/>
      <w:sz w:val="32"/>
    </w:rPr>
  </w:style>
  <w:style w:type="paragraph" w:customStyle="1" w:styleId="ELWSCTableTextListParagraph2">
    <w:name w:val="ELW SC TableText List Paragraph2"/>
    <w:qFormat/>
    <w:rsid w:val="003E3F7A"/>
    <w:pPr>
      <w:spacing w:before="120"/>
      <w:ind w:left="720"/>
    </w:pPr>
    <w:rPr>
      <w:color w:val="000000" w:themeColor="text1"/>
      <w:sz w:val="28"/>
    </w:rPr>
  </w:style>
  <w:style w:type="paragraph" w:customStyle="1" w:styleId="ELWSCTableTextNumberedLevel1">
    <w:name w:val="ELW SC TableText Numbered Level1"/>
    <w:basedOn w:val="ELW12ptTableTextNumberedLevel1"/>
    <w:qFormat/>
    <w:rsid w:val="00497E1A"/>
    <w:pPr>
      <w:ind w:left="360"/>
    </w:pPr>
    <w:rPr>
      <w:sz w:val="32"/>
    </w:rPr>
  </w:style>
  <w:style w:type="paragraph" w:customStyle="1" w:styleId="ELWSCTableTextNumberedLevel2">
    <w:name w:val="ELW SC TableText Numbered Level2"/>
    <w:basedOn w:val="ELW12ptTableTextNumberedLevel2"/>
    <w:qFormat/>
    <w:rsid w:val="00497E1A"/>
    <w:rPr>
      <w:sz w:val="32"/>
    </w:rPr>
  </w:style>
  <w:style w:type="paragraph" w:customStyle="1" w:styleId="ELWSubTopic">
    <w:name w:val="ELW SubTopic"/>
    <w:qFormat/>
    <w:rsid w:val="00302C28"/>
    <w:pPr>
      <w:spacing w:after="120"/>
    </w:pPr>
    <w:rPr>
      <w:rFonts w:eastAsia="SimSun"/>
      <w:b/>
      <w:color w:val="7F7F7F" w:themeColor="text1" w:themeTint="80"/>
      <w:sz w:val="40"/>
      <w:szCs w:val="44"/>
    </w:rPr>
  </w:style>
  <w:style w:type="paragraph" w:customStyle="1" w:styleId="ELWSCTableTextCentered">
    <w:name w:val="ELW SC TableText Centered"/>
    <w:basedOn w:val="ELWSCTableText"/>
    <w:qFormat/>
    <w:rsid w:val="002B210E"/>
    <w:pPr>
      <w:jc w:val="center"/>
    </w:pPr>
  </w:style>
  <w:style w:type="paragraph" w:customStyle="1" w:styleId="ELW12ptTableTextCentered">
    <w:name w:val="ELW 12pt TableText Centered"/>
    <w:basedOn w:val="ELW12ptTableText"/>
    <w:qFormat/>
    <w:rsid w:val="00932661"/>
    <w:pPr>
      <w:jc w:val="center"/>
    </w:pPr>
  </w:style>
  <w:style w:type="paragraph" w:customStyle="1" w:styleId="ELWTBLBodyTextLargeCentered">
    <w:name w:val="ELW TBL Body Text Large Centered"/>
    <w:basedOn w:val="ELWTBLBodyTextLarge"/>
    <w:qFormat/>
    <w:rsid w:val="000A3004"/>
    <w:pPr>
      <w:jc w:val="center"/>
    </w:pPr>
  </w:style>
  <w:style w:type="paragraph" w:customStyle="1" w:styleId="ELW12ptTextCheckedBoxList">
    <w:name w:val="ELW 12pt Text CheckedBox List"/>
    <w:qFormat/>
    <w:rsid w:val="00A6409B"/>
    <w:pPr>
      <w:numPr>
        <w:numId w:val="8"/>
      </w:numPr>
      <w:spacing w:before="120"/>
    </w:pPr>
    <w:rPr>
      <w:rFonts w:ascii="Garamond" w:eastAsia="SimSun" w:hAnsi="Garamond"/>
      <w:color w:val="000000" w:themeColor="text1"/>
    </w:rPr>
  </w:style>
  <w:style w:type="paragraph" w:customStyle="1" w:styleId="ELWTextCheckedBoxList">
    <w:name w:val="ELW Text CheckedBox List"/>
    <w:basedOn w:val="ELW12ptTextCheckedBoxList"/>
    <w:qFormat/>
    <w:rsid w:val="00F056E5"/>
    <w:pPr>
      <w:tabs>
        <w:tab w:val="num" w:pos="720"/>
      </w:tabs>
      <w:ind w:hanging="720"/>
    </w:pPr>
    <w:rPr>
      <w:rFonts w:ascii="Calibri" w:hAnsi="Calibri"/>
      <w:sz w:val="32"/>
    </w:rPr>
  </w:style>
  <w:style w:type="paragraph" w:customStyle="1" w:styleId="ELW12ptTextActionBullet2">
    <w:name w:val="ELW 12pt Text Action Bullet2"/>
    <w:basedOn w:val="ELW12ptTextActionBullet1"/>
    <w:qFormat/>
    <w:rsid w:val="00023341"/>
    <w:pPr>
      <w:ind w:left="720"/>
    </w:pPr>
  </w:style>
  <w:style w:type="paragraph" w:customStyle="1" w:styleId="ELW12ptTextActionBullet3">
    <w:name w:val="ELW 12pt Text Action Bullet3"/>
    <w:basedOn w:val="ELW12ptTextActionBullet2"/>
    <w:qFormat/>
    <w:rsid w:val="00023341"/>
    <w:pPr>
      <w:ind w:left="1080"/>
    </w:pPr>
  </w:style>
  <w:style w:type="paragraph" w:customStyle="1" w:styleId="ELW12ptTextSpokenBullet1">
    <w:name w:val="ELW 12pt Text Spoken Bullet1"/>
    <w:qFormat/>
    <w:rsid w:val="0011476F"/>
    <w:pPr>
      <w:tabs>
        <w:tab w:val="num" w:pos="720"/>
      </w:tabs>
      <w:spacing w:before="120"/>
      <w:ind w:left="720" w:hanging="720"/>
    </w:pPr>
    <w:rPr>
      <w:rFonts w:ascii="Garamond" w:eastAsia="SimSun" w:hAnsi="Garamond" w:cs="Arial"/>
      <w:color w:val="000000" w:themeColor="text1"/>
      <w:szCs w:val="22"/>
    </w:rPr>
  </w:style>
  <w:style w:type="paragraph" w:customStyle="1" w:styleId="ELW12ptTextSpokenBullet2">
    <w:name w:val="ELW 12pt Text Spoken Bullet2"/>
    <w:basedOn w:val="ELW12ptTextSpokenBullet1"/>
    <w:qFormat/>
    <w:rsid w:val="004A38C6"/>
    <w:pPr>
      <w:ind w:left="1080"/>
    </w:pPr>
  </w:style>
  <w:style w:type="paragraph" w:customStyle="1" w:styleId="ELW12ptTextSpokenBullet3">
    <w:name w:val="ELW 12pt Text Spoken Bullet3"/>
    <w:basedOn w:val="ELW12ptTextSpokenBullet2"/>
    <w:qFormat/>
    <w:rsid w:val="004A38C6"/>
    <w:pPr>
      <w:ind w:left="1440"/>
    </w:pPr>
  </w:style>
  <w:style w:type="paragraph" w:customStyle="1" w:styleId="ELPageFooter">
    <w:name w:val="_EL PageFooter"/>
    <w:link w:val="ELPageFooterChar"/>
    <w:qFormat/>
    <w:rsid w:val="002739A9"/>
    <w:rPr>
      <w:rFonts w:ascii="Calibri" w:eastAsia="Calibri" w:hAnsi="Calibri" w:cs="Times New Roman"/>
      <w:color w:val="000000"/>
      <w:sz w:val="21"/>
      <w:szCs w:val="17"/>
    </w:rPr>
  </w:style>
  <w:style w:type="paragraph" w:customStyle="1" w:styleId="ELPageFooter-PageNumber">
    <w:name w:val="_EL PageFooter-PageNumber"/>
    <w:link w:val="ELPageFooter-PageNumberChar"/>
    <w:qFormat/>
    <w:rsid w:val="00340B0A"/>
    <w:rPr>
      <w:rFonts w:ascii="Calibri" w:eastAsia="Calibri" w:hAnsi="Calibri" w:cs="Times New Roman"/>
      <w:b/>
      <w:sz w:val="21"/>
      <w:szCs w:val="21"/>
    </w:rPr>
  </w:style>
  <w:style w:type="paragraph" w:styleId="ListNumber">
    <w:name w:val="List Number"/>
    <w:basedOn w:val="Normal"/>
    <w:link w:val="ListNumberChar"/>
    <w:uiPriority w:val="99"/>
    <w:semiHidden/>
    <w:unhideWhenUsed/>
    <w:rsid w:val="008E448F"/>
    <w:pPr>
      <w:tabs>
        <w:tab w:val="num" w:pos="720"/>
      </w:tabs>
      <w:ind w:left="720" w:hanging="720"/>
      <w:contextualSpacing/>
    </w:pPr>
  </w:style>
  <w:style w:type="paragraph" w:customStyle="1" w:styleId="ELWTextNumberedLevel1">
    <w:name w:val="ELW Text Numbered Level1"/>
    <w:basedOn w:val="ELW12ptTextNumberedLevel1"/>
    <w:qFormat/>
    <w:rsid w:val="005B2598"/>
    <w:rPr>
      <w:rFonts w:asciiTheme="minorHAnsi" w:hAnsiTheme="minorHAnsi"/>
      <w:sz w:val="32"/>
    </w:rPr>
  </w:style>
  <w:style w:type="paragraph" w:customStyle="1" w:styleId="ELWTextNumberedLevel2">
    <w:name w:val="ELW Text Numbered Level2"/>
    <w:basedOn w:val="ELWTextNumberedLevel1"/>
    <w:qFormat/>
    <w:rsid w:val="005B2598"/>
    <w:pPr>
      <w:numPr>
        <w:numId w:val="0"/>
      </w:numPr>
      <w:tabs>
        <w:tab w:val="num" w:pos="720"/>
      </w:tabs>
      <w:ind w:left="720" w:hanging="720"/>
    </w:pPr>
  </w:style>
  <w:style w:type="paragraph" w:customStyle="1" w:styleId="ELWTextNumberedLevel3">
    <w:name w:val="ELW Text Numbered Level3"/>
    <w:basedOn w:val="ELWTextNumberedLevel2"/>
    <w:qFormat/>
    <w:rsid w:val="005B2598"/>
  </w:style>
  <w:style w:type="paragraph" w:customStyle="1" w:styleId="ELWHiddenHeaderLeft">
    <w:name w:val="ELW Hidden Header Left"/>
    <w:basedOn w:val="Normal"/>
    <w:qFormat/>
    <w:rsid w:val="00FD24FB"/>
    <w:pPr>
      <w:jc w:val="center"/>
    </w:pPr>
    <w:rPr>
      <w:color w:val="FFFFFF" w:themeColor="background1"/>
      <w:sz w:val="2"/>
    </w:rPr>
  </w:style>
  <w:style w:type="paragraph" w:customStyle="1" w:styleId="ELWHiddenHeaderRight">
    <w:name w:val="ELW Hidden Header Right"/>
    <w:basedOn w:val="ELWHiddenHeaderLeft"/>
    <w:qFormat/>
    <w:rsid w:val="002508A1"/>
  </w:style>
  <w:style w:type="paragraph" w:customStyle="1" w:styleId="ELWTextBulletedLevel1">
    <w:name w:val="ELW Text Bulleted Level1"/>
    <w:basedOn w:val="ELW12ptTextBulletedLevel1"/>
    <w:qFormat/>
    <w:rsid w:val="00796E7F"/>
    <w:rPr>
      <w:rFonts w:ascii="Calibri" w:hAnsi="Calibri"/>
      <w:sz w:val="32"/>
    </w:rPr>
  </w:style>
  <w:style w:type="paragraph" w:styleId="ListBullet">
    <w:name w:val="List Bullet"/>
    <w:basedOn w:val="Normal"/>
    <w:uiPriority w:val="99"/>
    <w:semiHidden/>
    <w:unhideWhenUsed/>
    <w:rsid w:val="00E33BE9"/>
    <w:pPr>
      <w:tabs>
        <w:tab w:val="num" w:pos="720"/>
      </w:tabs>
      <w:ind w:left="720" w:hanging="720"/>
      <w:contextualSpacing/>
    </w:pPr>
  </w:style>
  <w:style w:type="paragraph" w:customStyle="1" w:styleId="ELWTextBulletedLevel2">
    <w:name w:val="ELW Text Bulleted Level2"/>
    <w:basedOn w:val="ELWTextBulletedLevel1"/>
    <w:qFormat/>
    <w:rsid w:val="00796E7F"/>
    <w:pPr>
      <w:numPr>
        <w:numId w:val="0"/>
      </w:numPr>
      <w:tabs>
        <w:tab w:val="num" w:pos="720"/>
      </w:tabs>
      <w:ind w:left="720" w:hanging="720"/>
    </w:pPr>
  </w:style>
  <w:style w:type="paragraph" w:customStyle="1" w:styleId="ELWTextBulletedLevel3">
    <w:name w:val="ELW Text Bulleted Level3"/>
    <w:basedOn w:val="ELWTextBulletedLevel2"/>
    <w:qFormat/>
    <w:rsid w:val="00443B0E"/>
    <w:pPr>
      <w:ind w:left="2160"/>
    </w:pPr>
  </w:style>
  <w:style w:type="paragraph" w:customStyle="1" w:styleId="ELW12ptTextTeacherSpeak2">
    <w:name w:val="ELW 12pt Text Teacher Speak 2"/>
    <w:basedOn w:val="ELW12ptText"/>
    <w:qFormat/>
    <w:rsid w:val="00692B7D"/>
    <w:pPr>
      <w:ind w:left="360"/>
    </w:pPr>
    <w:rPr>
      <w:color w:val="D71149"/>
    </w:rPr>
  </w:style>
  <w:style w:type="paragraph" w:customStyle="1" w:styleId="ELW12ptTextTeacherSpeak3">
    <w:name w:val="ELW 12pt Text Teacher Speak 3"/>
    <w:basedOn w:val="ELW12ptTextTeacherSpeak2"/>
    <w:qFormat/>
    <w:rsid w:val="000A3857"/>
    <w:pPr>
      <w:ind w:left="720"/>
    </w:pPr>
  </w:style>
  <w:style w:type="paragraph" w:customStyle="1" w:styleId="ELW12ptTextBulletNumberLevel1">
    <w:name w:val="ELW 12pt Text Bullet Number Level1"/>
    <w:qFormat/>
    <w:rsid w:val="007636B9"/>
    <w:pPr>
      <w:numPr>
        <w:numId w:val="7"/>
      </w:numPr>
      <w:spacing w:before="120" w:after="120"/>
      <w:ind w:left="360" w:hanging="360"/>
    </w:pPr>
    <w:rPr>
      <w:rFonts w:ascii="Garamond" w:hAnsi="Garamond"/>
    </w:rPr>
  </w:style>
  <w:style w:type="paragraph" w:customStyle="1" w:styleId="ELW12ptTextBulletNumberLevel2">
    <w:name w:val="ELW 12pt Text Bullet Number Level2"/>
    <w:basedOn w:val="ELW12ptTextBulletNumberLevel1"/>
    <w:qFormat/>
    <w:rsid w:val="007636B9"/>
    <w:pPr>
      <w:numPr>
        <w:ilvl w:val="1"/>
      </w:numPr>
      <w:ind w:left="720" w:hanging="360"/>
    </w:pPr>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LWDashedTable">
    <w:name w:val="ELW Dashed Table"/>
    <w:basedOn w:val="TableNormal"/>
    <w:uiPriority w:val="99"/>
    <w:rsid w:val="00BE24BA"/>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rPr>
      <w:cantSplit/>
    </w:trPr>
    <w:tcPr>
      <w:vAlign w:val="center"/>
    </w:tcPr>
  </w:style>
  <w:style w:type="table" w:customStyle="1" w:styleId="ELWStudentBasicTable">
    <w:name w:val="ELW Student Basic Table"/>
    <w:basedOn w:val="TableNormal"/>
    <w:uiPriority w:val="99"/>
    <w:rsid w:val="002520A4"/>
    <w:rPr>
      <w:rFonts w:eastAsia="SimSu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rPr>
      <w:cantSplit/>
    </w:trPr>
    <w:tcPr>
      <w:shd w:val="clear" w:color="auto" w:fill="auto"/>
    </w:tcPr>
    <w:tblStylePr w:type="firstRow">
      <w:pPr>
        <w:jc w:val="left"/>
      </w:pPr>
      <w:rPr>
        <w:rFonts w:asciiTheme="minorHAnsi" w:hAnsiTheme="minorHAnsi"/>
        <w:b/>
        <w:color w:val="FFFFFF" w:themeColor="background1"/>
      </w:rPr>
      <w:tblPr/>
      <w:tcPr>
        <w:shd w:val="clear" w:color="auto" w:fill="D71149"/>
      </w:tcPr>
    </w:tblStylePr>
  </w:style>
  <w:style w:type="table" w:customStyle="1" w:styleId="ELW4TsTable">
    <w:name w:val="ELW 4 Ts Table"/>
    <w:basedOn w:val="TableNormal"/>
    <w:uiPriority w:val="99"/>
    <w:rsid w:val="00BE24BA"/>
    <w:tblPr>
      <w:tblBorders>
        <w:top w:val="single" w:sz="4" w:space="0" w:color="D71149"/>
        <w:left w:val="single" w:sz="4" w:space="0" w:color="D71149"/>
        <w:bottom w:val="single" w:sz="4" w:space="0" w:color="D71149"/>
        <w:right w:val="single" w:sz="4" w:space="0" w:color="D71149"/>
        <w:insideH w:val="single" w:sz="4" w:space="0" w:color="D71149"/>
        <w:insideV w:val="single" w:sz="4" w:space="0" w:color="D71149"/>
      </w:tblBorders>
      <w:tblCellMar>
        <w:top w:w="86" w:type="dxa"/>
        <w:left w:w="86" w:type="dxa"/>
        <w:bottom w:w="86" w:type="dxa"/>
        <w:right w:w="86" w:type="dxa"/>
      </w:tblCellMar>
    </w:tblPr>
    <w:trPr>
      <w:cantSplit/>
    </w:trPr>
    <w:tcPr>
      <w:shd w:val="clear" w:color="auto" w:fill="auto"/>
      <w:vAlign w:val="center"/>
    </w:tcPr>
  </w:style>
  <w:style w:type="table" w:customStyle="1" w:styleId="ELWTeacherBasicTable">
    <w:name w:val="ELW Teacher Basic Table"/>
    <w:basedOn w:val="TableNormal"/>
    <w:uiPriority w:val="99"/>
    <w:rsid w:val="002520A4"/>
    <w:rPr>
      <w:color w:val="000000" w:themeColor="text1"/>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color w:val="FFFFFF" w:themeColor="background1"/>
      </w:rPr>
      <w:tblPr/>
      <w:tcPr>
        <w:shd w:val="clear" w:color="auto" w:fill="D71149"/>
      </w:tcPr>
    </w:tblStylePr>
  </w:style>
  <w:style w:type="table" w:styleId="TableGridLight">
    <w:name w:val="Grid Table Light"/>
    <w:basedOn w:val="TableNormal"/>
    <w:uiPriority w:val="40"/>
    <w:rsid w:val="004348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LWTeacherHeaderlessTable">
    <w:name w:val="ELW Teacher Headerless Table"/>
    <w:basedOn w:val="TableNormal"/>
    <w:uiPriority w:val="99"/>
    <w:rsid w:val="003A3072"/>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val="0"/>
        <w:color w:val="auto"/>
      </w:rPr>
    </w:tblStylePr>
  </w:style>
  <w:style w:type="table" w:customStyle="1" w:styleId="ELWStudentHeaderlessTable">
    <w:name w:val="ELW Student Headerless Table"/>
    <w:basedOn w:val="TableNormal"/>
    <w:uiPriority w:val="99"/>
    <w:rsid w:val="00F83EA3"/>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blStylePr w:type="firstRow">
      <w:pPr>
        <w:jc w:val="left"/>
      </w:pPr>
      <w:rPr>
        <w:rFonts w:asciiTheme="minorHAnsi" w:hAnsiTheme="minorHAnsi"/>
        <w:b w:val="0"/>
        <w:color w:val="auto"/>
      </w:rPr>
    </w:tblStylePr>
  </w:style>
  <w:style w:type="numbering" w:customStyle="1" w:styleId="List-Bullet">
    <w:name w:val="List - Bullet"/>
    <w:basedOn w:val="NoList"/>
    <w:uiPriority w:val="99"/>
    <w:rsid w:val="00C41071"/>
    <w:pPr>
      <w:numPr>
        <w:numId w:val="9"/>
      </w:numPr>
    </w:pPr>
  </w:style>
  <w:style w:type="numbering" w:customStyle="1" w:styleId="List-Number">
    <w:name w:val="List - Number"/>
    <w:basedOn w:val="NoList"/>
    <w:uiPriority w:val="99"/>
    <w:rsid w:val="009E3B6C"/>
    <w:pPr>
      <w:numPr>
        <w:numId w:val="10"/>
      </w:numPr>
    </w:pPr>
  </w:style>
  <w:style w:type="numbering" w:customStyle="1" w:styleId="List-Checkbox">
    <w:name w:val="List - Checkbox"/>
    <w:basedOn w:val="NoList"/>
    <w:uiPriority w:val="99"/>
    <w:rsid w:val="00C41071"/>
    <w:pPr>
      <w:numPr>
        <w:numId w:val="8"/>
      </w:numPr>
    </w:pPr>
  </w:style>
  <w:style w:type="numbering" w:customStyle="1" w:styleId="List-LearningTarget">
    <w:name w:val="List - Learning Target"/>
    <w:basedOn w:val="NoList"/>
    <w:uiPriority w:val="99"/>
    <w:rsid w:val="00C41071"/>
    <w:pPr>
      <w:numPr>
        <w:numId w:val="11"/>
      </w:numPr>
    </w:pPr>
  </w:style>
  <w:style w:type="numbering" w:customStyle="1" w:styleId="List-Lettered">
    <w:name w:val="List - Lettered"/>
    <w:basedOn w:val="NoList"/>
    <w:uiPriority w:val="99"/>
    <w:rsid w:val="001C4160"/>
    <w:pPr>
      <w:numPr>
        <w:numId w:val="12"/>
      </w:numPr>
    </w:pPr>
  </w:style>
  <w:style w:type="numbering" w:customStyle="1" w:styleId="List-BulletNumber">
    <w:name w:val="List - Bullet Number"/>
    <w:basedOn w:val="NoList"/>
    <w:uiPriority w:val="99"/>
    <w:rsid w:val="0071442D"/>
    <w:pPr>
      <w:numPr>
        <w:numId w:val="7"/>
      </w:numPr>
    </w:pPr>
  </w:style>
  <w:style w:type="character" w:customStyle="1" w:styleId="HeaderChar">
    <w:name w:val="Header Char"/>
    <w:basedOn w:val="DefaultParagraphFont"/>
    <w:link w:val="Header"/>
    <w:uiPriority w:val="99"/>
    <w:rsid w:val="007E7300"/>
  </w:style>
  <w:style w:type="character" w:customStyle="1" w:styleId="FooterChar">
    <w:name w:val="Footer Char"/>
    <w:basedOn w:val="DefaultParagraphFont"/>
    <w:link w:val="Footer"/>
    <w:uiPriority w:val="99"/>
    <w:rsid w:val="007E7300"/>
  </w:style>
  <w:style w:type="character" w:customStyle="1" w:styleId="ELWPageHeaderChar">
    <w:name w:val="ELW PageHeader Char"/>
    <w:basedOn w:val="DefaultParagraphFont"/>
    <w:link w:val="ELWPageHeader"/>
    <w:rsid w:val="00EA19DE"/>
    <w:rPr>
      <w:rFonts w:eastAsia="SimSun"/>
      <w:b/>
      <w:sz w:val="21"/>
      <w:szCs w:val="21"/>
    </w:rPr>
  </w:style>
  <w:style w:type="character" w:customStyle="1" w:styleId="ELWPageFooterChar">
    <w:name w:val="ELW PageFooter Char"/>
    <w:basedOn w:val="DefaultParagraphFont"/>
    <w:link w:val="ELWPageFooter"/>
    <w:rsid w:val="00EA19DE"/>
    <w:rPr>
      <w:rFonts w:eastAsia="SimSun"/>
      <w:color w:val="000000" w:themeColor="text1"/>
      <w:sz w:val="21"/>
      <w:szCs w:val="17"/>
    </w:rPr>
  </w:style>
  <w:style w:type="character" w:customStyle="1" w:styleId="ELWPageFooter-PageNumberChar">
    <w:name w:val="ELW PageFooter-PageNumber Char"/>
    <w:basedOn w:val="DefaultParagraphFont"/>
    <w:link w:val="ELWPageFooter-PageNumber"/>
    <w:rsid w:val="00EA19DE"/>
    <w:rPr>
      <w:rFonts w:ascii="Calibri" w:eastAsia="SimSun" w:hAnsi="Calibri"/>
      <w:b/>
      <w:sz w:val="21"/>
      <w:szCs w:val="21"/>
    </w:rPr>
  </w:style>
  <w:style w:type="character" w:customStyle="1" w:styleId="ELWAnswer">
    <w:name w:val="ELW Answer"/>
    <w:basedOn w:val="DefaultParagraphFont"/>
    <w:uiPriority w:val="1"/>
    <w:qFormat/>
    <w:rsid w:val="006B6F0D"/>
    <w:rPr>
      <w:rFonts w:asciiTheme="minorHAnsi" w:hAnsiTheme="minorHAnsi"/>
      <w:b/>
      <w:color w:val="808080" w:themeColor="background1" w:themeShade="80"/>
      <w:u w:val="none"/>
    </w:rPr>
  </w:style>
  <w:style w:type="character" w:customStyle="1" w:styleId="ELWAnswerHighlight">
    <w:name w:val="ELW Answer Highlight"/>
    <w:basedOn w:val="DefaultParagraphFont"/>
    <w:uiPriority w:val="1"/>
    <w:qFormat/>
    <w:rsid w:val="00635499"/>
    <w:rPr>
      <w:b/>
      <w:color w:val="808080" w:themeColor="background1" w:themeShade="80"/>
      <w:u w:val="none"/>
      <w:bdr w:val="none" w:sz="0" w:space="0" w:color="auto"/>
      <w:shd w:val="clear" w:color="auto" w:fill="FFFF00"/>
    </w:rPr>
  </w:style>
  <w:style w:type="character" w:customStyle="1" w:styleId="ELWELLDifferentiated">
    <w:name w:val="ELW ELL Differentiated"/>
    <w:uiPriority w:val="1"/>
    <w:qFormat/>
    <w:rsid w:val="00EA19DE"/>
    <w:rPr>
      <w:color w:val="2F5496" w:themeColor="accent1" w:themeShade="BF"/>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character" w:customStyle="1" w:styleId="ELWRed">
    <w:name w:val="ELW Red"/>
    <w:basedOn w:val="DefaultParagraphFont"/>
    <w:uiPriority w:val="1"/>
    <w:qFormat/>
    <w:rsid w:val="00B70FEF"/>
    <w:rPr>
      <w:b w:val="0"/>
      <w:color w:val="D71149"/>
    </w:rPr>
  </w:style>
  <w:style w:type="character" w:customStyle="1" w:styleId="ELWSubscriptText">
    <w:name w:val="ELW Subscript Text"/>
    <w:uiPriority w:val="1"/>
    <w:qFormat/>
    <w:rsid w:val="00EA19DE"/>
    <w:rPr>
      <w:sz w:val="20"/>
      <w:vertAlign w:val="baseline"/>
    </w:rPr>
  </w:style>
  <w:style w:type="character" w:customStyle="1" w:styleId="BalloonTextChar">
    <w:name w:val="Balloon Text Char"/>
    <w:basedOn w:val="DefaultParagraphFont"/>
    <w:link w:val="BalloonText"/>
    <w:uiPriority w:val="99"/>
    <w:semiHidden/>
    <w:rsid w:val="00EC2B3C"/>
    <w:rPr>
      <w:rFonts w:ascii="Times New Roman" w:hAnsi="Times New Roman" w:cs="Times New Roman"/>
      <w:sz w:val="18"/>
      <w:szCs w:val="18"/>
    </w:rPr>
  </w:style>
  <w:style w:type="character" w:customStyle="1" w:styleId="ELWAnswerTable">
    <w:name w:val="ELW Answer Table"/>
    <w:uiPriority w:val="1"/>
    <w:qFormat/>
    <w:rsid w:val="00974DFB"/>
    <w:rPr>
      <w:rFonts w:asciiTheme="minorHAnsi" w:hAnsiTheme="minorHAnsi"/>
      <w:b/>
      <w:color w:val="808080" w:themeColor="background1" w:themeShade="80"/>
      <w:sz w:val="24"/>
      <w:u w:val="none"/>
    </w:rPr>
  </w:style>
  <w:style w:type="character" w:customStyle="1" w:styleId="ELWBold">
    <w:name w:val="ELW Bold"/>
    <w:uiPriority w:val="1"/>
    <w:qFormat/>
    <w:rsid w:val="006C1A46"/>
    <w:rPr>
      <w:b/>
    </w:rPr>
  </w:style>
  <w:style w:type="character" w:customStyle="1" w:styleId="ELWELLDifferentiatedBold">
    <w:name w:val="ELW ELL Differentiated Bold"/>
    <w:uiPriority w:val="1"/>
    <w:qFormat/>
    <w:rsid w:val="006C1A46"/>
    <w:rPr>
      <w:rFonts w:cstheme="minorHAnsi"/>
      <w:b/>
      <w:color w:val="2F5496" w:themeColor="accent1" w:themeShade="BF"/>
      <w:sz w:val="24"/>
      <w:szCs w:val="24"/>
    </w:rPr>
  </w:style>
  <w:style w:type="character" w:customStyle="1" w:styleId="ELWItalic">
    <w:name w:val="ELW Italic"/>
    <w:uiPriority w:val="1"/>
    <w:qFormat/>
    <w:rsid w:val="006C1A46"/>
    <w:rPr>
      <w:i/>
    </w:rPr>
  </w:style>
  <w:style w:type="character" w:customStyle="1" w:styleId="ELWUnderline">
    <w:name w:val="ELW Underline"/>
    <w:uiPriority w:val="1"/>
    <w:qFormat/>
    <w:rsid w:val="006C1A46"/>
    <w:rPr>
      <w:u w:val="single"/>
    </w:rPr>
  </w:style>
  <w:style w:type="character" w:customStyle="1" w:styleId="ELWBoldItalic">
    <w:name w:val="ELW Bold Italic"/>
    <w:uiPriority w:val="1"/>
    <w:qFormat/>
    <w:rsid w:val="002F3780"/>
    <w:rPr>
      <w:b/>
      <w:i/>
    </w:rPr>
  </w:style>
  <w:style w:type="character" w:customStyle="1" w:styleId="ELWBoldItalicUnderline">
    <w:name w:val="ELW Bold Italic Underline"/>
    <w:uiPriority w:val="1"/>
    <w:qFormat/>
    <w:rsid w:val="004550EB"/>
    <w:rPr>
      <w:b/>
      <w:i/>
      <w:u w:val="single"/>
    </w:rPr>
  </w:style>
  <w:style w:type="character" w:customStyle="1" w:styleId="ELWBoldUnderline">
    <w:name w:val="ELW Bold Underline"/>
    <w:uiPriority w:val="1"/>
    <w:qFormat/>
    <w:rsid w:val="004550EB"/>
    <w:rPr>
      <w:b/>
      <w:u w:val="single"/>
    </w:rPr>
  </w:style>
  <w:style w:type="character" w:customStyle="1" w:styleId="ELWELLDifferentiatedItalic">
    <w:name w:val="ELW ELL Differentiated Italic"/>
    <w:uiPriority w:val="1"/>
    <w:qFormat/>
    <w:rsid w:val="000751F2"/>
    <w:rPr>
      <w:i/>
      <w:color w:val="2F5496" w:themeColor="accent1" w:themeShade="BF"/>
    </w:rPr>
  </w:style>
  <w:style w:type="character" w:customStyle="1" w:styleId="ELWELLDifferentiatedUnderline">
    <w:name w:val="ELW ELL Differentiated Underline"/>
    <w:uiPriority w:val="1"/>
    <w:qFormat/>
    <w:rsid w:val="000751F2"/>
    <w:rPr>
      <w:color w:val="2F5496" w:themeColor="accent1" w:themeShade="BF"/>
      <w:u w:val="single"/>
    </w:rPr>
  </w:style>
  <w:style w:type="character" w:customStyle="1" w:styleId="ELWELLDifferentiatedBlack">
    <w:name w:val="ELW ELL Differentiated Black"/>
    <w:uiPriority w:val="1"/>
    <w:qFormat/>
    <w:rsid w:val="000751F2"/>
    <w:rPr>
      <w:color w:val="000000" w:themeColor="text1"/>
    </w:rPr>
  </w:style>
  <w:style w:type="character" w:customStyle="1" w:styleId="ELWAnswerHighlightUnderline">
    <w:name w:val="ELW Answer Highlight Underline"/>
    <w:basedOn w:val="ELWAnswerHighlight"/>
    <w:uiPriority w:val="1"/>
    <w:qFormat/>
    <w:rsid w:val="007D1282"/>
    <w:rPr>
      <w:rFonts w:asciiTheme="minorHAnsi" w:hAnsiTheme="minorHAnsi"/>
      <w:b/>
      <w:color w:val="808080" w:themeColor="background1" w:themeShade="80"/>
      <w:sz w:val="24"/>
      <w:u w:val="single"/>
      <w:bdr w:val="none" w:sz="0" w:space="0" w:color="auto"/>
      <w:shd w:val="clear" w:color="auto" w:fill="FFFF00"/>
    </w:rPr>
  </w:style>
  <w:style w:type="character" w:customStyle="1" w:styleId="ELWAnswerInline">
    <w:name w:val="ELW Answer Inline"/>
    <w:basedOn w:val="ELWAnswer"/>
    <w:uiPriority w:val="1"/>
    <w:qFormat/>
    <w:rsid w:val="00974DFB"/>
    <w:rPr>
      <w:rFonts w:asciiTheme="minorHAnsi" w:hAnsiTheme="minorHAnsi"/>
      <w:b/>
      <w:color w:val="808080"/>
      <w:u w:val="single"/>
    </w:rPr>
  </w:style>
  <w:style w:type="character" w:customStyle="1" w:styleId="ELWAnswerItalic">
    <w:name w:val="ELW Answer Italic"/>
    <w:basedOn w:val="ELWAnswer"/>
    <w:uiPriority w:val="1"/>
    <w:qFormat/>
    <w:rsid w:val="00EE2650"/>
    <w:rPr>
      <w:rFonts w:asciiTheme="minorHAnsi" w:hAnsiTheme="minorHAnsi"/>
      <w:b/>
      <w:i/>
      <w:color w:val="808080" w:themeColor="background1" w:themeShade="80"/>
      <w:u w:val="none"/>
    </w:rPr>
  </w:style>
  <w:style w:type="character" w:customStyle="1" w:styleId="ELWLayout">
    <w:name w:val="ELW Layout"/>
    <w:uiPriority w:val="1"/>
    <w:qFormat/>
    <w:rsid w:val="00EE2650"/>
    <w:rPr>
      <w:b/>
      <w:color w:val="000000"/>
      <w:sz w:val="32"/>
      <w:bdr w:val="none" w:sz="0" w:space="0" w:color="auto"/>
      <w:shd w:val="clear" w:color="auto" w:fill="FF8AD8"/>
    </w:rPr>
  </w:style>
  <w:style w:type="character" w:customStyle="1" w:styleId="ELWStrikethrough">
    <w:name w:val="ELW Strikethrough"/>
    <w:uiPriority w:val="1"/>
    <w:qFormat/>
    <w:rsid w:val="00EE2650"/>
    <w:rPr>
      <w:caps w:val="0"/>
      <w:smallCaps w:val="0"/>
      <w:strike/>
      <w:dstrike w:val="0"/>
      <w:vanish w:val="0"/>
      <w:vertAlign w:val="baseline"/>
    </w:rPr>
  </w:style>
  <w:style w:type="character" w:styleId="CommentReference">
    <w:name w:val="annotation reference"/>
    <w:basedOn w:val="DefaultParagraphFont"/>
    <w:uiPriority w:val="99"/>
    <w:semiHidden/>
    <w:unhideWhenUsed/>
    <w:rsid w:val="00A937D8"/>
    <w:rPr>
      <w:sz w:val="16"/>
      <w:szCs w:val="16"/>
    </w:rPr>
  </w:style>
  <w:style w:type="character" w:customStyle="1" w:styleId="CommentTextChar">
    <w:name w:val="Comment Text Char"/>
    <w:basedOn w:val="DefaultParagraphFont"/>
    <w:link w:val="CommentText"/>
    <w:uiPriority w:val="99"/>
    <w:semiHidden/>
    <w:rsid w:val="00A937D8"/>
    <w:rPr>
      <w:sz w:val="20"/>
      <w:szCs w:val="20"/>
    </w:rPr>
  </w:style>
  <w:style w:type="character" w:customStyle="1" w:styleId="ELWStudentResponse">
    <w:name w:val="ELW Student Response"/>
    <w:uiPriority w:val="1"/>
    <w:qFormat/>
    <w:rsid w:val="00692B7D"/>
    <w:rPr>
      <w:b w:val="0"/>
      <w:color w:val="7F7F7F" w:themeColor="text1" w:themeTint="80"/>
    </w:rPr>
  </w:style>
  <w:style w:type="character" w:customStyle="1" w:styleId="ELWStudentResponseItalic">
    <w:name w:val="ELW Student Response Italic"/>
    <w:basedOn w:val="ELWStudentResponse"/>
    <w:uiPriority w:val="1"/>
    <w:qFormat/>
    <w:rsid w:val="00692B7D"/>
    <w:rPr>
      <w:b w:val="0"/>
      <w:i/>
      <w:color w:val="7F7F7F" w:themeColor="text1" w:themeTint="80"/>
    </w:rPr>
  </w:style>
  <w:style w:type="character" w:customStyle="1" w:styleId="ELWSubscript">
    <w:name w:val="ELW Subscript"/>
    <w:uiPriority w:val="1"/>
    <w:qFormat/>
    <w:rsid w:val="00900E7D"/>
    <w:rPr>
      <w:vertAlign w:val="subscript"/>
    </w:rPr>
  </w:style>
  <w:style w:type="character" w:customStyle="1" w:styleId="ELWSuperscript">
    <w:name w:val="ELW Superscript"/>
    <w:uiPriority w:val="1"/>
    <w:qFormat/>
    <w:rsid w:val="00900E7D"/>
    <w:rPr>
      <w:vertAlign w:val="superscript"/>
    </w:rPr>
  </w:style>
  <w:style w:type="character" w:customStyle="1" w:styleId="ELPageFooterChar">
    <w:name w:val="_EL PageFooter Char"/>
    <w:link w:val="ELPageFooter"/>
    <w:rsid w:val="002739A9"/>
    <w:rPr>
      <w:rFonts w:ascii="Calibri" w:eastAsia="Calibri" w:hAnsi="Calibri" w:cs="Times New Roman"/>
      <w:color w:val="000000"/>
      <w:sz w:val="21"/>
      <w:szCs w:val="17"/>
    </w:rPr>
  </w:style>
  <w:style w:type="character" w:customStyle="1" w:styleId="ELPageFooter-PageNumberChar">
    <w:name w:val="_EL PageFooter-PageNumber Char"/>
    <w:link w:val="ELPageFooter-PageNumber"/>
    <w:rsid w:val="00340B0A"/>
    <w:rPr>
      <w:rFonts w:ascii="Calibri" w:eastAsia="Calibri" w:hAnsi="Calibri" w:cs="Times New Roman"/>
      <w:b/>
      <w:sz w:val="21"/>
      <w:szCs w:val="21"/>
    </w:rPr>
  </w:style>
  <w:style w:type="character" w:customStyle="1" w:styleId="ListNumberChar">
    <w:name w:val="List Number Char"/>
    <w:basedOn w:val="DefaultParagraphFont"/>
    <w:link w:val="ListNumber"/>
    <w:uiPriority w:val="99"/>
    <w:semiHidden/>
    <w:rsid w:val="008E4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aur\Downloads\word%20templates\6-8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6-8_publication_template.dotx</Template>
  <TotalTime>338</TotalTime>
  <Pages>3</Pages>
  <Words>2450</Words>
  <Characters>13967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Egidijus Paurys</dc:creator>
  <cp:keywords/>
  <dc:description/>
  <cp:lastModifiedBy>Randy Heller</cp:lastModifiedBy>
  <cp:revision>82</cp:revision>
  <dcterms:created xsi:type="dcterms:W3CDTF">2023-05-31T19:19:00Z</dcterms:created>
  <dcterms:modified xsi:type="dcterms:W3CDTF">2023-08-07T00:49:00Z</dcterms:modified>
</cp:coreProperties>
</file>