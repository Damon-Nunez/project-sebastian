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608AC" w14:textId="77777777" w:rsidR="007E7CD5" w:rsidRPr="0006537B" w:rsidRDefault="007E7CD5" w:rsidP="0006537B">
      <w:pPr>
        <w:pStyle w:val="ELWPageTitle"/>
      </w:pPr>
      <w:r w:rsidRPr="0006537B">
        <w:t xml:space="preserve">Homework: Unfamiliar Vocabulary: </w:t>
      </w:r>
      <w:r w:rsidRPr="0006537B">
        <w:br/>
      </w:r>
      <w:r w:rsidRPr="0006537B">
        <w:rPr>
          <w:i/>
        </w:rPr>
        <w:t>Summer of the Mariposas</w:t>
      </w:r>
      <w:r w:rsidRPr="0006537B">
        <w:t>, Chapter 5</w:t>
      </w:r>
    </w:p>
    <w:p w14:paraId="3BD79703" w14:textId="77777777" w:rsidR="007E7CD5" w:rsidRPr="0006537B" w:rsidRDefault="007E7CD5" w:rsidP="0006537B">
      <w:pPr>
        <w:pStyle w:val="ELWName-Date"/>
      </w:pPr>
      <w:r w:rsidRPr="0006537B">
        <w:rPr>
          <w:rStyle w:val="ELWRed"/>
        </w:rPr>
        <w:t>Name:</w:t>
      </w:r>
      <w:r w:rsidRPr="0006537B">
        <w:tab/>
      </w:r>
      <w:r w:rsidRPr="0006537B">
        <w:rPr>
          <w:rStyle w:val="ELWRed"/>
        </w:rPr>
        <w:t>Date:</w:t>
      </w:r>
      <w:r w:rsidRPr="0006537B">
        <w:tab/>
      </w:r>
    </w:p>
    <w:p w14:paraId="58C9107A" w14:textId="77777777" w:rsidR="00741F96" w:rsidRDefault="00741F96" w:rsidP="00741F96">
      <w:pPr>
        <w:pStyle w:val="ELW6-8Text"/>
        <w:spacing w:before="360"/>
        <w:rPr>
          <w:rStyle w:val="x"/>
        </w:rPr>
      </w:pPr>
      <w:r w:rsidRPr="00937DCF">
        <w:rPr>
          <w:b/>
        </w:rPr>
        <w:t>Directions:</w:t>
      </w:r>
      <w:r w:rsidRPr="00937DCF">
        <w:t xml:space="preserve"> Reread each excerpt from chapter 5 of </w:t>
      </w:r>
      <w:r w:rsidRPr="00937DCF">
        <w:rPr>
          <w:i/>
        </w:rPr>
        <w:t>Summer of the Mariposas</w:t>
      </w:r>
      <w:r w:rsidRPr="00937DCF">
        <w:t>. Using strategies for determining unfamiliar vocabulary, answer the questions below.</w:t>
      </w:r>
    </w:p>
    <w:p w14:paraId="3489EF9D" w14:textId="77777777" w:rsidR="00741F96" w:rsidRDefault="00741F96" w:rsidP="00741F96">
      <w:pPr>
        <w:pStyle w:val="ELW6-8TextNumberedLevel1"/>
        <w:numPr>
          <w:ilvl w:val="0"/>
          <w:numId w:val="24"/>
        </w:numPr>
        <w:spacing w:before="360"/>
        <w:rPr>
          <w:rStyle w:val="x"/>
        </w:rPr>
      </w:pPr>
      <w:r w:rsidRPr="00937DCF">
        <w:t xml:space="preserve">“‘The permit is in the glove box, remember?’ She continued, arching an eyebrow to </w:t>
      </w:r>
      <w:r w:rsidRPr="00937DCF">
        <w:rPr>
          <w:b/>
        </w:rPr>
        <w:t>emphasize</w:t>
      </w:r>
      <w:r w:rsidRPr="00937DCF">
        <w:t xml:space="preserve"> her point” (71).</w:t>
      </w:r>
    </w:p>
    <w:p w14:paraId="2ABA24F7" w14:textId="77777777" w:rsidR="00741F96" w:rsidRDefault="00741F96" w:rsidP="00741F96">
      <w:pPr>
        <w:pStyle w:val="ELW6-8TextListParagraph1"/>
        <w:spacing w:before="240" w:after="240"/>
        <w:rPr>
          <w:rStyle w:val="x"/>
        </w:rPr>
      </w:pPr>
      <w:r w:rsidRPr="00937DCF">
        <w:t xml:space="preserve">What does </w:t>
      </w:r>
      <w:r w:rsidRPr="00937DCF">
        <w:rPr>
          <w:b/>
        </w:rPr>
        <w:t>emphasize</w:t>
      </w:r>
      <w:r w:rsidRPr="00937DCF">
        <w:t xml:space="preserve"> most likely mean in this sentence? (</w:t>
      </w:r>
      <w:r>
        <w:t>L.8.4a</w:t>
      </w:r>
      <w:r w:rsidRPr="00937DCF">
        <w:t>)</w:t>
      </w:r>
    </w:p>
    <w:p w14:paraId="4228E3C8" w14:textId="77777777" w:rsidR="00741F96" w:rsidRDefault="00741F96" w:rsidP="00741F96">
      <w:pPr>
        <w:pStyle w:val="ELW6-8TextNumberedLevel2"/>
        <w:numPr>
          <w:ilvl w:val="1"/>
          <w:numId w:val="24"/>
        </w:numPr>
        <w:spacing w:after="120"/>
        <w:rPr>
          <w:rStyle w:val="x"/>
        </w:rPr>
      </w:pPr>
      <w:r w:rsidRPr="00937DCF">
        <w:t>remember</w:t>
      </w:r>
    </w:p>
    <w:p w14:paraId="35B75782" w14:textId="77777777" w:rsidR="00741F96" w:rsidRDefault="00741F96" w:rsidP="00741F96">
      <w:pPr>
        <w:pStyle w:val="ELW6-8TextNumberedLevel2"/>
        <w:numPr>
          <w:ilvl w:val="1"/>
          <w:numId w:val="24"/>
        </w:numPr>
        <w:spacing w:after="120"/>
        <w:rPr>
          <w:rStyle w:val="x"/>
        </w:rPr>
      </w:pPr>
      <w:r w:rsidRPr="00937DCF">
        <w:t>downplay</w:t>
      </w:r>
    </w:p>
    <w:p w14:paraId="55A4E6A0" w14:textId="77777777" w:rsidR="00741F96" w:rsidRDefault="00741F96" w:rsidP="00741F96">
      <w:pPr>
        <w:pStyle w:val="ELW6-8TextNumberedLevel2"/>
        <w:numPr>
          <w:ilvl w:val="1"/>
          <w:numId w:val="24"/>
        </w:numPr>
        <w:spacing w:after="120"/>
        <w:rPr>
          <w:rStyle w:val="x"/>
        </w:rPr>
      </w:pPr>
      <w:r w:rsidRPr="00937DCF">
        <w:t>hide</w:t>
      </w:r>
    </w:p>
    <w:p w14:paraId="32305E25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240"/>
        <w:rPr>
          <w:rStyle w:val="x"/>
        </w:rPr>
      </w:pPr>
      <w:r w:rsidRPr="00741F96">
        <w:t>highlight</w:t>
      </w:r>
    </w:p>
    <w:p w14:paraId="04987900" w14:textId="77777777" w:rsidR="00741F96" w:rsidRDefault="00741F96" w:rsidP="00741F96">
      <w:pPr>
        <w:pStyle w:val="ELW6-8TextNumberedLevel1"/>
        <w:numPr>
          <w:ilvl w:val="0"/>
          <w:numId w:val="24"/>
        </w:numPr>
        <w:spacing w:before="360"/>
        <w:rPr>
          <w:rStyle w:val="x"/>
        </w:rPr>
      </w:pPr>
      <w:r w:rsidRPr="00937DCF">
        <w:t xml:space="preserve">“He pretended to read the piece of paper as he </w:t>
      </w:r>
      <w:r w:rsidRPr="00937DCF">
        <w:rPr>
          <w:b/>
        </w:rPr>
        <w:t>discreetly</w:t>
      </w:r>
      <w:r w:rsidRPr="00937DCF">
        <w:t xml:space="preserve"> stuffed the twenty dollars into the cuff of his long-sleeved shirt” (72).</w:t>
      </w:r>
    </w:p>
    <w:p w14:paraId="6866BA62" w14:textId="77777777" w:rsidR="00741F96" w:rsidRDefault="00741F96" w:rsidP="00741F96">
      <w:pPr>
        <w:pStyle w:val="ELW6-8TextListParagraph1"/>
        <w:spacing w:before="240" w:after="240"/>
        <w:rPr>
          <w:rStyle w:val="x"/>
        </w:rPr>
      </w:pPr>
      <w:r w:rsidRPr="00937DCF">
        <w:t xml:space="preserve">What does </w:t>
      </w:r>
      <w:r w:rsidRPr="00937DCF">
        <w:rPr>
          <w:b/>
        </w:rPr>
        <w:t>discreetly</w:t>
      </w:r>
      <w:r w:rsidRPr="00937DCF">
        <w:t xml:space="preserve"> most likely mean in this sentence? (</w:t>
      </w:r>
      <w:r>
        <w:t>L.8.4a</w:t>
      </w:r>
      <w:r w:rsidRPr="00937DCF">
        <w:t>)</w:t>
      </w:r>
    </w:p>
    <w:p w14:paraId="48092315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</w:pPr>
      <w:r w:rsidRPr="00937DCF">
        <w:t>obviously and clearly</w:t>
      </w:r>
    </w:p>
    <w:p w14:paraId="2193C289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</w:pPr>
      <w:r w:rsidRPr="00741F96">
        <w:t>without drawing attention</w:t>
      </w:r>
    </w:p>
    <w:p w14:paraId="3C9AB672" w14:textId="77777777" w:rsidR="00741F96" w:rsidRDefault="00741F96" w:rsidP="00741F96">
      <w:pPr>
        <w:pStyle w:val="ELW6-8TextNumberedLevel2"/>
        <w:numPr>
          <w:ilvl w:val="1"/>
          <w:numId w:val="24"/>
        </w:numPr>
        <w:spacing w:after="120"/>
        <w:rPr>
          <w:rStyle w:val="x"/>
        </w:rPr>
      </w:pPr>
      <w:r w:rsidRPr="00937DCF">
        <w:t>dramatically</w:t>
      </w:r>
    </w:p>
    <w:p w14:paraId="1656017E" w14:textId="77777777" w:rsidR="00741F96" w:rsidRDefault="00741F96" w:rsidP="00741F96">
      <w:pPr>
        <w:pStyle w:val="ELW6-8TextNumberedLevel2"/>
        <w:numPr>
          <w:ilvl w:val="1"/>
          <w:numId w:val="24"/>
        </w:numPr>
        <w:spacing w:after="240"/>
        <w:rPr>
          <w:rStyle w:val="x"/>
        </w:rPr>
      </w:pPr>
      <w:r w:rsidRPr="00937DCF">
        <w:t>without paying attention</w:t>
      </w:r>
    </w:p>
    <w:p w14:paraId="7C83FC96" w14:textId="77777777" w:rsidR="00741F96" w:rsidRDefault="00741F96" w:rsidP="00741F96">
      <w:pPr>
        <w:pStyle w:val="ELW6-8TextNumberedLevel1"/>
        <w:numPr>
          <w:ilvl w:val="0"/>
          <w:numId w:val="24"/>
        </w:numPr>
        <w:spacing w:before="360"/>
        <w:rPr>
          <w:rStyle w:val="x"/>
        </w:rPr>
      </w:pPr>
      <w:r w:rsidRPr="00937DCF">
        <w:t xml:space="preserve">“At the first signs of civilization, we </w:t>
      </w:r>
      <w:r w:rsidRPr="00937DCF">
        <w:rPr>
          <w:b/>
        </w:rPr>
        <w:t>veered</w:t>
      </w:r>
      <w:r w:rsidRPr="00937DCF">
        <w:t xml:space="preserve"> off the road and stopped at an old gas station just south of Monclova” (72).</w:t>
      </w:r>
    </w:p>
    <w:p w14:paraId="6E7E0113" w14:textId="77777777" w:rsidR="00741F96" w:rsidRDefault="00741F96" w:rsidP="00741F96">
      <w:pPr>
        <w:pStyle w:val="ELW6-8TextListParagraph1"/>
        <w:spacing w:before="240" w:after="240"/>
        <w:rPr>
          <w:rStyle w:val="x"/>
        </w:rPr>
      </w:pPr>
      <w:r w:rsidRPr="00937DCF">
        <w:t xml:space="preserve">What phrase in this sentence </w:t>
      </w:r>
      <w:r w:rsidRPr="00937DCF">
        <w:rPr>
          <w:u w:val="single"/>
        </w:rPr>
        <w:t>best</w:t>
      </w:r>
      <w:r w:rsidRPr="00937DCF">
        <w:t xml:space="preserve"> helps in understanding the meaning of </w:t>
      </w:r>
      <w:r w:rsidRPr="00937DCF">
        <w:rPr>
          <w:b/>
        </w:rPr>
        <w:t>veered</w:t>
      </w:r>
      <w:r w:rsidRPr="00937DCF">
        <w:t>? (</w:t>
      </w:r>
      <w:r>
        <w:t>L.8.5b</w:t>
      </w:r>
      <w:r w:rsidRPr="00937DCF">
        <w:t>)</w:t>
      </w:r>
    </w:p>
    <w:p w14:paraId="72FC1608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</w:pPr>
      <w:r w:rsidRPr="00937DCF">
        <w:t>At the first signs</w:t>
      </w:r>
    </w:p>
    <w:p w14:paraId="4BE632E8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</w:pPr>
      <w:r w:rsidRPr="00937DCF">
        <w:t>stopped at an old gas station</w:t>
      </w:r>
    </w:p>
    <w:p w14:paraId="593BCDD0" w14:textId="77777777" w:rsidR="00741F96" w:rsidRDefault="00741F96" w:rsidP="00741F96">
      <w:pPr>
        <w:pStyle w:val="ELW6-8TextNumberedLevel2"/>
        <w:numPr>
          <w:ilvl w:val="1"/>
          <w:numId w:val="24"/>
        </w:numPr>
        <w:spacing w:after="120"/>
        <w:rPr>
          <w:rStyle w:val="x"/>
        </w:rPr>
      </w:pPr>
      <w:r w:rsidRPr="00937DCF">
        <w:t>just south of Monclova</w:t>
      </w:r>
    </w:p>
    <w:p w14:paraId="6653951A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240"/>
        <w:rPr>
          <w:rStyle w:val="x"/>
        </w:rPr>
      </w:pPr>
      <w:r w:rsidRPr="00741F96">
        <w:t>off the road</w:t>
      </w:r>
    </w:p>
    <w:p w14:paraId="2F8BFFE8" w14:textId="77777777" w:rsidR="00741F96" w:rsidRDefault="00741F96" w:rsidP="00741F96">
      <w:pPr>
        <w:pStyle w:val="ELW6-8TextNumberedLevel1"/>
        <w:numPr>
          <w:ilvl w:val="0"/>
          <w:numId w:val="24"/>
        </w:numPr>
        <w:rPr>
          <w:rStyle w:val="x"/>
        </w:rPr>
      </w:pPr>
      <w:r>
        <w:br w:type="page"/>
      </w:r>
      <w:r w:rsidRPr="00937DCF">
        <w:lastRenderedPageBreak/>
        <w:t xml:space="preserve">“After they’d had their share of the food, they slid a tray over to our end of the blanket, their faces </w:t>
      </w:r>
      <w:r w:rsidRPr="00937DCF">
        <w:rPr>
          <w:b/>
        </w:rPr>
        <w:t>contrite</w:t>
      </w:r>
      <w:r w:rsidRPr="00937DCF">
        <w:t>. It was their way. They were often hotheaded but also fast to regret their harsh words; this was their peace offering of sort” (79).</w:t>
      </w:r>
    </w:p>
    <w:p w14:paraId="28E52B9E" w14:textId="77777777" w:rsidR="00741F96" w:rsidRDefault="00741F96" w:rsidP="00741F96">
      <w:pPr>
        <w:pStyle w:val="ELW6-8TextListParagraph1"/>
        <w:spacing w:before="240" w:after="240"/>
        <w:rPr>
          <w:rStyle w:val="x"/>
        </w:rPr>
      </w:pPr>
      <w:r w:rsidRPr="00937DCF">
        <w:t xml:space="preserve">What phrase in this sentence </w:t>
      </w:r>
      <w:r w:rsidRPr="00937DCF">
        <w:rPr>
          <w:u w:val="single"/>
        </w:rPr>
        <w:t>best</w:t>
      </w:r>
      <w:r w:rsidRPr="00937DCF">
        <w:t xml:space="preserve"> helps in understanding the meaning of </w:t>
      </w:r>
      <w:r w:rsidRPr="00937DCF">
        <w:rPr>
          <w:b/>
        </w:rPr>
        <w:t>contrite</w:t>
      </w:r>
      <w:r w:rsidRPr="00937DCF">
        <w:t>? (</w:t>
      </w:r>
      <w:r>
        <w:t>L.8.5b</w:t>
      </w:r>
      <w:r w:rsidRPr="00937DCF">
        <w:t>)</w:t>
      </w:r>
    </w:p>
    <w:p w14:paraId="7AC7190C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</w:pPr>
      <w:r w:rsidRPr="00741F96">
        <w:t>regret their harsh words</w:t>
      </w:r>
    </w:p>
    <w:p w14:paraId="4318DA98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</w:pPr>
      <w:r w:rsidRPr="00937DCF">
        <w:t>often hotheaded</w:t>
      </w:r>
    </w:p>
    <w:p w14:paraId="2B86CF2A" w14:textId="77777777" w:rsidR="00741F96" w:rsidRDefault="00741F96" w:rsidP="00741F96">
      <w:pPr>
        <w:pStyle w:val="ELW6-8TextNumberedLevel2"/>
        <w:numPr>
          <w:ilvl w:val="1"/>
          <w:numId w:val="24"/>
        </w:numPr>
        <w:spacing w:after="120"/>
        <w:rPr>
          <w:rStyle w:val="x"/>
        </w:rPr>
      </w:pPr>
      <w:r w:rsidRPr="00937DCF">
        <w:t>had their share of the food</w:t>
      </w:r>
    </w:p>
    <w:p w14:paraId="6DC63ED8" w14:textId="77777777" w:rsidR="00741F96" w:rsidRDefault="00741F96" w:rsidP="00741F96">
      <w:pPr>
        <w:pStyle w:val="ELW6-8TextNumberedLevel2"/>
        <w:numPr>
          <w:ilvl w:val="1"/>
          <w:numId w:val="24"/>
        </w:numPr>
        <w:spacing w:after="240"/>
        <w:rPr>
          <w:rStyle w:val="x"/>
        </w:rPr>
      </w:pPr>
      <w:r w:rsidRPr="00937DCF">
        <w:t>they slid the tray over</w:t>
      </w:r>
    </w:p>
    <w:p w14:paraId="6965D456" w14:textId="77777777" w:rsidR="00741F96" w:rsidRDefault="00741F96" w:rsidP="00741F96">
      <w:pPr>
        <w:pStyle w:val="ELW6-8TextNumberedLevel1"/>
        <w:numPr>
          <w:ilvl w:val="0"/>
          <w:numId w:val="24"/>
        </w:numPr>
        <w:spacing w:before="360"/>
        <w:rPr>
          <w:rStyle w:val="x"/>
        </w:rPr>
      </w:pPr>
      <w:r w:rsidRPr="00937DCF">
        <w:t>“Pita squirmed miserably beside me like a cocooned butterfly trying to break free” (78).</w:t>
      </w:r>
    </w:p>
    <w:p w14:paraId="028FC86E" w14:textId="77777777" w:rsidR="00741F96" w:rsidRDefault="00741F96" w:rsidP="00741F96">
      <w:pPr>
        <w:pStyle w:val="ELW6-8TextListParagraph1"/>
        <w:spacing w:before="240" w:after="240"/>
        <w:rPr>
          <w:rStyle w:val="x"/>
        </w:rPr>
      </w:pPr>
      <w:r w:rsidRPr="00937DCF">
        <w:t>Why does the author compare Pita to a cocooned butterfly? (</w:t>
      </w:r>
      <w:r>
        <w:t>RL.8.4</w:t>
      </w:r>
      <w:r w:rsidRPr="00937DCF">
        <w:t>)</w:t>
      </w:r>
    </w:p>
    <w:p w14:paraId="6108C7A0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</w:pPr>
      <w:r w:rsidRPr="00937DCF">
        <w:t xml:space="preserve">to emphasize how </w:t>
      </w:r>
      <w:proofErr w:type="gramStart"/>
      <w:r w:rsidRPr="00937DCF">
        <w:t>beautiful</w:t>
      </w:r>
      <w:proofErr w:type="gramEnd"/>
      <w:r w:rsidRPr="00937DCF">
        <w:t xml:space="preserve"> she is</w:t>
      </w:r>
    </w:p>
    <w:p w14:paraId="28DF30A7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</w:pPr>
      <w:r w:rsidRPr="00937DCF">
        <w:t>to emphasize that she is still growing</w:t>
      </w:r>
    </w:p>
    <w:p w14:paraId="155A33E3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  <w:rPr>
          <w:rStyle w:val="x"/>
        </w:rPr>
      </w:pPr>
      <w:r w:rsidRPr="00741F96">
        <w:t>to emphasize how trapped she feels</w:t>
      </w:r>
    </w:p>
    <w:p w14:paraId="40854E4D" w14:textId="77777777" w:rsidR="00741F96" w:rsidRDefault="00741F96" w:rsidP="00741F96">
      <w:pPr>
        <w:pStyle w:val="ELW6-8TextNumberedLevel2"/>
        <w:numPr>
          <w:ilvl w:val="1"/>
          <w:numId w:val="24"/>
        </w:numPr>
        <w:spacing w:after="240"/>
        <w:rPr>
          <w:rStyle w:val="x"/>
        </w:rPr>
      </w:pPr>
      <w:r w:rsidRPr="00937DCF">
        <w:t>to emphasize that she will soon transform</w:t>
      </w:r>
    </w:p>
    <w:p w14:paraId="5519BAB6" w14:textId="77777777" w:rsidR="00741F96" w:rsidRDefault="00741F96" w:rsidP="00741F96">
      <w:pPr>
        <w:pStyle w:val="ELW6-8TextNumberedLevel1"/>
        <w:numPr>
          <w:ilvl w:val="0"/>
          <w:numId w:val="24"/>
        </w:numPr>
        <w:spacing w:before="360"/>
        <w:rPr>
          <w:rStyle w:val="x"/>
        </w:rPr>
      </w:pPr>
      <w:r w:rsidRPr="00937DCF">
        <w:t>“The mariposas swirled and twirled around us like dark snowflakes in the surreal light of dusk, making the moment almost magical in its beauty” (80).</w:t>
      </w:r>
    </w:p>
    <w:p w14:paraId="571CB0AE" w14:textId="77777777" w:rsidR="00741F96" w:rsidRDefault="00741F96" w:rsidP="00741F96">
      <w:pPr>
        <w:pStyle w:val="ELW6-8TextListParagraph1"/>
        <w:spacing w:before="240" w:after="240"/>
        <w:rPr>
          <w:rStyle w:val="x"/>
        </w:rPr>
      </w:pPr>
      <w:r w:rsidRPr="00937DCF">
        <w:t>Why does the author compare the butterflies to snowflakes? (</w:t>
      </w:r>
      <w:r>
        <w:t>RL.8.4</w:t>
      </w:r>
      <w:r w:rsidRPr="00937DCF">
        <w:t>)</w:t>
      </w:r>
    </w:p>
    <w:p w14:paraId="02B2F7E1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</w:pPr>
      <w:r w:rsidRPr="00937DCF">
        <w:t xml:space="preserve">to highlight how </w:t>
      </w:r>
      <w:proofErr w:type="gramStart"/>
      <w:r w:rsidRPr="00937DCF">
        <w:t>cold</w:t>
      </w:r>
      <w:proofErr w:type="gramEnd"/>
      <w:r w:rsidRPr="00937DCF">
        <w:t xml:space="preserve"> it is outside</w:t>
      </w:r>
    </w:p>
    <w:p w14:paraId="26DC1F19" w14:textId="77777777" w:rsidR="00741F96" w:rsidRPr="00741F96" w:rsidRDefault="00741F96" w:rsidP="00741F96">
      <w:pPr>
        <w:pStyle w:val="ELW6-8TextNumberedLevel2"/>
        <w:numPr>
          <w:ilvl w:val="1"/>
          <w:numId w:val="24"/>
        </w:numPr>
        <w:spacing w:after="120"/>
      </w:pPr>
      <w:r w:rsidRPr="00741F96">
        <w:t>to highlight the beauty of the moment</w:t>
      </w:r>
    </w:p>
    <w:p w14:paraId="65A1C9F0" w14:textId="77777777" w:rsidR="00741F96" w:rsidRDefault="00741F96" w:rsidP="00741F96">
      <w:pPr>
        <w:pStyle w:val="ELW6-8TextNumberedLevel2"/>
        <w:numPr>
          <w:ilvl w:val="1"/>
          <w:numId w:val="24"/>
        </w:numPr>
        <w:spacing w:after="120"/>
        <w:rPr>
          <w:rStyle w:val="x"/>
        </w:rPr>
      </w:pPr>
      <w:r w:rsidRPr="00937DCF">
        <w:t>to highlight how tiny the butterflies are</w:t>
      </w:r>
    </w:p>
    <w:p w14:paraId="0ACCF473" w14:textId="77777777" w:rsidR="00741F96" w:rsidRPr="0078233E" w:rsidRDefault="00741F96" w:rsidP="00741F96">
      <w:pPr>
        <w:pStyle w:val="ELW6-8TextNumberedLevel2"/>
        <w:numPr>
          <w:ilvl w:val="1"/>
          <w:numId w:val="24"/>
        </w:numPr>
      </w:pPr>
      <w:r w:rsidRPr="00937DCF">
        <w:t>to highlight how confused the girls are</w:t>
      </w:r>
    </w:p>
    <w:p w14:paraId="73CAA7B5" w14:textId="77777777" w:rsidR="00536707" w:rsidRPr="0078233E" w:rsidRDefault="00536707" w:rsidP="00741F96">
      <w:pPr>
        <w:pStyle w:val="ELW6-8TextNumberedLevel2"/>
        <w:numPr>
          <w:ilvl w:val="0"/>
          <w:numId w:val="0"/>
        </w:numPr>
      </w:pPr>
    </w:p>
    <w:sectPr w:rsidR="00536707" w:rsidRPr="0078233E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78869" w14:textId="77777777" w:rsidR="006C0363" w:rsidRDefault="006C0363" w:rsidP="007E7300">
      <w:r>
        <w:separator/>
      </w:r>
    </w:p>
  </w:endnote>
  <w:endnote w:type="continuationSeparator" w:id="0">
    <w:p w14:paraId="3B58EE2F" w14:textId="77777777" w:rsidR="006C0363" w:rsidRDefault="006C0363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1E403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7E7CD5" w14:paraId="05A65776" w14:textId="77777777" w:rsidTr="007E7CD5">
      <w:trPr>
        <w:trHeight w:val="288"/>
      </w:trPr>
      <w:tc>
        <w:tcPr>
          <w:tcW w:w="3685" w:type="dxa"/>
          <w:shd w:val="clear" w:color="auto" w:fill="auto"/>
        </w:tcPr>
        <w:p w14:paraId="33850608" w14:textId="77777777" w:rsidR="00E664BF" w:rsidRPr="007E7CD5" w:rsidRDefault="002C10CA" w:rsidP="00804EF8">
          <w:pPr>
            <w:pStyle w:val="ELWPageFooter"/>
            <w:rPr>
              <w:position w:val="4"/>
            </w:rPr>
          </w:pPr>
          <w:r w:rsidRPr="008417A3">
            <w:rPr>
              <w:noProof/>
            </w:rPr>
            <w:pict w14:anchorId="41AA10B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11452A90" w14:textId="77777777" w:rsidR="00E664BF" w:rsidRPr="007E7CD5" w:rsidRDefault="00E664BF" w:rsidP="00804EF8">
          <w:pPr>
            <w:pStyle w:val="ELWPageFooter"/>
          </w:pPr>
          <w:r w:rsidRPr="007E7CD5">
            <w:t xml:space="preserve"> </w:t>
          </w:r>
        </w:p>
      </w:tc>
      <w:tc>
        <w:tcPr>
          <w:tcW w:w="2968" w:type="dxa"/>
          <w:shd w:val="clear" w:color="auto" w:fill="auto"/>
        </w:tcPr>
        <w:p w14:paraId="257E9EFF" w14:textId="77777777" w:rsidR="00E664BF" w:rsidRPr="007E7CD5" w:rsidRDefault="00E664BF" w:rsidP="007E7CD5">
          <w:pPr>
            <w:pStyle w:val="ELWPageFooter-PageNumber"/>
            <w:jc w:val="right"/>
          </w:pPr>
          <w:r w:rsidRPr="007E7CD5">
            <w:fldChar w:fldCharType="begin"/>
          </w:r>
          <w:r w:rsidRPr="007E7CD5">
            <w:instrText xml:space="preserve"> PAGE   \* MERGEFORMAT </w:instrText>
          </w:r>
          <w:r w:rsidRPr="007E7CD5">
            <w:fldChar w:fldCharType="separate"/>
          </w:r>
          <w:r w:rsidR="00651F69">
            <w:rPr>
              <w:noProof/>
            </w:rPr>
            <w:t>2</w:t>
          </w:r>
          <w:r w:rsidRPr="007E7CD5">
            <w:fldChar w:fldCharType="end"/>
          </w:r>
        </w:p>
      </w:tc>
    </w:tr>
    <w:tr w:rsidR="00E664BF" w:rsidRPr="007E7CD5" w14:paraId="1C2665EE" w14:textId="77777777" w:rsidTr="007E7CD5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5975ED88" w14:textId="77777777" w:rsidR="00E664BF" w:rsidRPr="007E7CD5" w:rsidRDefault="00E664BF" w:rsidP="007E7CD5">
          <w:pPr>
            <w:pStyle w:val="ELWCoverFooter"/>
            <w:ind w:left="0" w:right="0"/>
          </w:pPr>
          <w:r w:rsidRPr="007E7CD5">
            <w:t>© 2019 EL Education Inc.</w:t>
          </w:r>
        </w:p>
      </w:tc>
    </w:tr>
  </w:tbl>
  <w:p w14:paraId="0821280B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5FA3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7E7CD5" w14:paraId="68B33FD3" w14:textId="77777777" w:rsidTr="007E7CD5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7C11B31F" w14:textId="77777777" w:rsidR="00F9535C" w:rsidRPr="007E7CD5" w:rsidRDefault="002C10CA" w:rsidP="00F9535C">
          <w:pPr>
            <w:pStyle w:val="ELWPageFooter"/>
            <w:rPr>
              <w:position w:val="4"/>
            </w:rPr>
          </w:pPr>
          <w:r w:rsidRPr="007E7CD5">
            <w:rPr>
              <w:rStyle w:val="ELWPageFooterChar"/>
              <w:noProof/>
              <w:position w:val="4"/>
            </w:rPr>
            <w:pict w14:anchorId="344F7E4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4E11B455" w14:textId="77777777" w:rsidR="00F9535C" w:rsidRPr="007E7CD5" w:rsidRDefault="00F9535C" w:rsidP="00F9535C">
          <w:pPr>
            <w:pStyle w:val="ELWPageFooter"/>
          </w:pPr>
          <w:r w:rsidRPr="007E7CD5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183FF553" w14:textId="77777777" w:rsidR="00F9535C" w:rsidRPr="007E7CD5" w:rsidRDefault="00F9535C" w:rsidP="007E7CD5">
          <w:pPr>
            <w:pStyle w:val="ELWPageFooter-PageNumber"/>
            <w:jc w:val="right"/>
          </w:pPr>
          <w:r w:rsidRPr="007E7CD5">
            <w:fldChar w:fldCharType="begin"/>
          </w:r>
          <w:r w:rsidRPr="007E7CD5">
            <w:instrText xml:space="preserve"> PAGE   \* MERGEFORMAT </w:instrText>
          </w:r>
          <w:r w:rsidRPr="007E7CD5">
            <w:fldChar w:fldCharType="separate"/>
          </w:r>
          <w:r w:rsidRPr="007E7CD5">
            <w:t>2</w:t>
          </w:r>
          <w:r w:rsidRPr="007E7CD5">
            <w:fldChar w:fldCharType="end"/>
          </w:r>
        </w:p>
      </w:tc>
    </w:tr>
    <w:tr w:rsidR="00F9535C" w:rsidRPr="007E7CD5" w14:paraId="40337459" w14:textId="77777777" w:rsidTr="007E7CD5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3FA47737" w14:textId="77777777" w:rsidR="00F9535C" w:rsidRPr="007E7CD5" w:rsidRDefault="00F9535C" w:rsidP="00F9535C">
          <w:pPr>
            <w:pStyle w:val="ELWCoverFooter"/>
            <w:rPr>
              <w:rFonts w:cs="Calibri"/>
              <w:szCs w:val="21"/>
            </w:rPr>
          </w:pPr>
          <w:r w:rsidRPr="007E7CD5">
            <w:t>© 2019</w:t>
          </w:r>
          <w:r w:rsidRPr="007E7CD5">
            <w:rPr>
              <w:rFonts w:cs="Calibri"/>
              <w:szCs w:val="21"/>
            </w:rPr>
            <w:t>© 2019 EL Education Inc.</w:t>
          </w:r>
        </w:p>
        <w:p w14:paraId="237E5299" w14:textId="77777777" w:rsidR="00F9535C" w:rsidRPr="007E7CD5" w:rsidRDefault="00F9535C" w:rsidP="007E7CD5">
          <w:pPr>
            <w:pStyle w:val="ELWPageFooter-PageNumber"/>
            <w:jc w:val="right"/>
          </w:pPr>
        </w:p>
      </w:tc>
    </w:tr>
  </w:tbl>
  <w:p w14:paraId="11036016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F2256" w14:textId="77777777" w:rsidR="006C0363" w:rsidRDefault="006C0363" w:rsidP="007E7300">
      <w:r>
        <w:separator/>
      </w:r>
    </w:p>
  </w:footnote>
  <w:footnote w:type="continuationSeparator" w:id="0">
    <w:p w14:paraId="58545B9C" w14:textId="77777777" w:rsidR="006C0363" w:rsidRDefault="006C0363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68E20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780"/>
      <w:gridCol w:w="5490"/>
    </w:tblGrid>
    <w:tr w:rsidR="00CF2462" w:rsidRPr="007E7CD5" w14:paraId="5560BB64" w14:textId="77777777" w:rsidTr="00CF2462">
      <w:trPr>
        <w:trHeight w:val="432"/>
      </w:trPr>
      <w:tc>
        <w:tcPr>
          <w:tcW w:w="3780" w:type="dxa"/>
          <w:shd w:val="clear" w:color="auto" w:fill="auto"/>
        </w:tcPr>
        <w:p w14:paraId="703733F8" w14:textId="77777777" w:rsidR="007E7300" w:rsidRPr="007E7CD5" w:rsidRDefault="0026634B" w:rsidP="007E7300">
          <w:pPr>
            <w:pStyle w:val="ELWPageHeader"/>
          </w:pPr>
          <w:r w:rsidRPr="0026634B">
            <w:t>Folklore of Latin America</w:t>
          </w:r>
        </w:p>
      </w:tc>
      <w:tc>
        <w:tcPr>
          <w:tcW w:w="5490" w:type="dxa"/>
          <w:shd w:val="clear" w:color="auto" w:fill="auto"/>
        </w:tcPr>
        <w:p w14:paraId="10D1A2D7" w14:textId="77777777" w:rsidR="007E7300" w:rsidRPr="007E7CD5" w:rsidRDefault="007E7300" w:rsidP="0026634B">
          <w:pPr>
            <w:pStyle w:val="ELWPageHeader"/>
            <w:jc w:val="right"/>
          </w:pPr>
          <w:r w:rsidRPr="007E7CD5">
            <w:t xml:space="preserve">Grade </w:t>
          </w:r>
          <w:r w:rsidR="0026634B">
            <w:t>8</w:t>
          </w:r>
          <w:r w:rsidRPr="007E7CD5">
            <w:t xml:space="preserve">: Module </w:t>
          </w:r>
          <w:r w:rsidR="0026634B">
            <w:t>1</w:t>
          </w:r>
          <w:r w:rsidRPr="007E7CD5">
            <w:t xml:space="preserve">: </w:t>
          </w:r>
          <w:r w:rsidR="00CF2462">
            <w:t xml:space="preserve">Unit 1 </w:t>
          </w:r>
          <w:r w:rsidR="0026634B" w:rsidRPr="0026634B">
            <w:t>Homework Resources (for Families)</w:t>
          </w:r>
        </w:p>
      </w:tc>
    </w:tr>
  </w:tbl>
  <w:p w14:paraId="7B01C863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508AF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7E7CD5" w14:paraId="7FE096D9" w14:textId="77777777" w:rsidTr="007E7CD5">
      <w:trPr>
        <w:trHeight w:val="432"/>
      </w:trPr>
      <w:tc>
        <w:tcPr>
          <w:tcW w:w="4220" w:type="dxa"/>
          <w:shd w:val="clear" w:color="auto" w:fill="auto"/>
        </w:tcPr>
        <w:p w14:paraId="332AFA37" w14:textId="77777777" w:rsidR="007E7300" w:rsidRPr="007E7CD5" w:rsidRDefault="007E7300" w:rsidP="007E7300">
          <w:pPr>
            <w:pStyle w:val="ELWPageHeader"/>
          </w:pPr>
          <w:r w:rsidRPr="007E7CD5">
            <w:t>Module Title</w:t>
          </w:r>
        </w:p>
      </w:tc>
      <w:tc>
        <w:tcPr>
          <w:tcW w:w="5110" w:type="dxa"/>
          <w:shd w:val="clear" w:color="auto" w:fill="auto"/>
        </w:tcPr>
        <w:p w14:paraId="12CDE540" w14:textId="77777777" w:rsidR="007E7300" w:rsidRPr="007E7CD5" w:rsidRDefault="007E7300" w:rsidP="007E7CD5">
          <w:pPr>
            <w:pStyle w:val="ELWPageHeader"/>
            <w:jc w:val="right"/>
          </w:pPr>
          <w:r w:rsidRPr="007E7CD5">
            <w:t>Grade X: Module X: Unit X: Lesson X</w:t>
          </w:r>
        </w:p>
      </w:tc>
    </w:tr>
  </w:tbl>
  <w:p w14:paraId="6607F16D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CD5"/>
    <w:rsid w:val="0000055D"/>
    <w:rsid w:val="0001082D"/>
    <w:rsid w:val="0006537B"/>
    <w:rsid w:val="00072151"/>
    <w:rsid w:val="000838F5"/>
    <w:rsid w:val="000F154B"/>
    <w:rsid w:val="00122BA3"/>
    <w:rsid w:val="0026634B"/>
    <w:rsid w:val="00274A95"/>
    <w:rsid w:val="002A64ED"/>
    <w:rsid w:val="002C10CA"/>
    <w:rsid w:val="002F72A6"/>
    <w:rsid w:val="002F7947"/>
    <w:rsid w:val="003501B7"/>
    <w:rsid w:val="00355C3C"/>
    <w:rsid w:val="003D7CA6"/>
    <w:rsid w:val="00411CE2"/>
    <w:rsid w:val="004132DA"/>
    <w:rsid w:val="00413A53"/>
    <w:rsid w:val="0043293A"/>
    <w:rsid w:val="0044698A"/>
    <w:rsid w:val="004550AF"/>
    <w:rsid w:val="00471405"/>
    <w:rsid w:val="004A4589"/>
    <w:rsid w:val="004C58BD"/>
    <w:rsid w:val="004F5579"/>
    <w:rsid w:val="00512FBF"/>
    <w:rsid w:val="005205D8"/>
    <w:rsid w:val="00527FF5"/>
    <w:rsid w:val="00536707"/>
    <w:rsid w:val="005E59E0"/>
    <w:rsid w:val="00602969"/>
    <w:rsid w:val="00635499"/>
    <w:rsid w:val="0063761E"/>
    <w:rsid w:val="006422CC"/>
    <w:rsid w:val="0064302E"/>
    <w:rsid w:val="00643A4B"/>
    <w:rsid w:val="00651F69"/>
    <w:rsid w:val="006A0F30"/>
    <w:rsid w:val="006B5EFE"/>
    <w:rsid w:val="006C0363"/>
    <w:rsid w:val="006D474F"/>
    <w:rsid w:val="00705409"/>
    <w:rsid w:val="00741F96"/>
    <w:rsid w:val="0076643E"/>
    <w:rsid w:val="007674AA"/>
    <w:rsid w:val="007738A3"/>
    <w:rsid w:val="0078233E"/>
    <w:rsid w:val="00796F94"/>
    <w:rsid w:val="007B5DE1"/>
    <w:rsid w:val="007C46DF"/>
    <w:rsid w:val="007E7300"/>
    <w:rsid w:val="007E7CD5"/>
    <w:rsid w:val="00804EF8"/>
    <w:rsid w:val="008238F2"/>
    <w:rsid w:val="00824ABE"/>
    <w:rsid w:val="0084306A"/>
    <w:rsid w:val="00871BF5"/>
    <w:rsid w:val="00950912"/>
    <w:rsid w:val="00954A22"/>
    <w:rsid w:val="00967DA0"/>
    <w:rsid w:val="00975D07"/>
    <w:rsid w:val="00982ABD"/>
    <w:rsid w:val="009F259B"/>
    <w:rsid w:val="00A354E6"/>
    <w:rsid w:val="00AA4556"/>
    <w:rsid w:val="00AD1B0D"/>
    <w:rsid w:val="00B233EA"/>
    <w:rsid w:val="00B60062"/>
    <w:rsid w:val="00B73F9C"/>
    <w:rsid w:val="00B87660"/>
    <w:rsid w:val="00BA4751"/>
    <w:rsid w:val="00BA5058"/>
    <w:rsid w:val="00C45799"/>
    <w:rsid w:val="00C73BC7"/>
    <w:rsid w:val="00CA6C54"/>
    <w:rsid w:val="00CD5888"/>
    <w:rsid w:val="00CE2854"/>
    <w:rsid w:val="00CF2462"/>
    <w:rsid w:val="00CF6624"/>
    <w:rsid w:val="00D07CD2"/>
    <w:rsid w:val="00D62123"/>
    <w:rsid w:val="00D62EA2"/>
    <w:rsid w:val="00D668F5"/>
    <w:rsid w:val="00D9460A"/>
    <w:rsid w:val="00DD0E5C"/>
    <w:rsid w:val="00DE691C"/>
    <w:rsid w:val="00E600E3"/>
    <w:rsid w:val="00E664BF"/>
    <w:rsid w:val="00E67B6A"/>
    <w:rsid w:val="00EA19DE"/>
    <w:rsid w:val="00EC2B3C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9591A"/>
  <w15:chartTrackingRefBased/>
  <w15:docId w15:val="{DB75085E-42F9-4488-91EA-9C5FF267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CHAPH">
    <w:name w:val="CHAP_H"/>
    <w:basedOn w:val="Normal"/>
    <w:uiPriority w:val="99"/>
    <w:rsid w:val="007E7CD5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7E7CD5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NameDate">
    <w:name w:val="TSM Name/Date"/>
    <w:basedOn w:val="Normal"/>
    <w:uiPriority w:val="99"/>
    <w:rsid w:val="007E7CD5"/>
    <w:pPr>
      <w:widowControl w:val="0"/>
      <w:tabs>
        <w:tab w:val="right" w:leader="underscore" w:pos="6720"/>
        <w:tab w:val="right" w:leader="underscore" w:pos="9180"/>
      </w:tabs>
      <w:suppressAutoHyphens/>
      <w:autoSpaceDE w:val="0"/>
      <w:autoSpaceDN w:val="0"/>
      <w:adjustRightInd w:val="0"/>
      <w:spacing w:before="180" w:after="180" w:line="320" w:lineRule="atLeast"/>
      <w:textAlignment w:val="center"/>
    </w:pPr>
    <w:rPr>
      <w:rFonts w:ascii="MarkPro-Heavy" w:eastAsia="Times New Roman" w:hAnsi="MarkPro-Heavy" w:cs="MarkPro-Heavy"/>
      <w:color w:val="000000"/>
      <w:sz w:val="22"/>
      <w:szCs w:val="22"/>
      <w:lang w:val="en-GB"/>
    </w:rPr>
  </w:style>
  <w:style w:type="paragraph" w:customStyle="1" w:styleId="TSMBasicTXT">
    <w:name w:val="TSM Basic TXT"/>
    <w:basedOn w:val="Normal"/>
    <w:uiPriority w:val="99"/>
    <w:rsid w:val="007E7CD5"/>
    <w:pPr>
      <w:widowControl w:val="0"/>
      <w:suppressAutoHyphens/>
      <w:autoSpaceDE w:val="0"/>
      <w:autoSpaceDN w:val="0"/>
      <w:adjustRightInd w:val="0"/>
      <w:spacing w:before="90" w:after="90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Qstart">
    <w:name w:val="Qstart"/>
    <w:basedOn w:val="Normal"/>
    <w:uiPriority w:val="99"/>
    <w:rsid w:val="007E7CD5"/>
    <w:pPr>
      <w:widowControl w:val="0"/>
      <w:suppressAutoHyphens/>
      <w:autoSpaceDE w:val="0"/>
      <w:autoSpaceDN w:val="0"/>
      <w:adjustRightInd w:val="0"/>
      <w:spacing w:before="90" w:after="90" w:line="280" w:lineRule="atLeast"/>
      <w:ind w:left="450" w:hanging="450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TSMList-Sub">
    <w:name w:val="TSM List - Sub"/>
    <w:basedOn w:val="Normal"/>
    <w:uiPriority w:val="99"/>
    <w:rsid w:val="007E7CD5"/>
    <w:pPr>
      <w:widowControl w:val="0"/>
      <w:suppressAutoHyphens/>
      <w:autoSpaceDE w:val="0"/>
      <w:autoSpaceDN w:val="0"/>
      <w:adjustRightInd w:val="0"/>
      <w:spacing w:after="90" w:line="280" w:lineRule="atLeast"/>
      <w:ind w:left="450" w:right="360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start">
    <w:name w:val="Astart"/>
    <w:basedOn w:val="Normal"/>
    <w:uiPriority w:val="99"/>
    <w:rsid w:val="007E7CD5"/>
    <w:pPr>
      <w:widowControl w:val="0"/>
      <w:suppressAutoHyphens/>
      <w:autoSpaceDE w:val="0"/>
      <w:autoSpaceDN w:val="0"/>
      <w:adjustRightInd w:val="0"/>
      <w:spacing w:after="90" w:line="320" w:lineRule="atLeast"/>
      <w:ind w:left="90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rest">
    <w:name w:val="Arest"/>
    <w:basedOn w:val="Astart"/>
    <w:uiPriority w:val="99"/>
    <w:rsid w:val="007E7CD5"/>
    <w:pPr>
      <w:spacing w:after="270"/>
    </w:pPr>
  </w:style>
  <w:style w:type="paragraph" w:customStyle="1" w:styleId="Qrest">
    <w:name w:val="Qrest"/>
    <w:basedOn w:val="Qstart"/>
    <w:uiPriority w:val="99"/>
    <w:rsid w:val="007E7CD5"/>
  </w:style>
  <w:style w:type="character" w:customStyle="1" w:styleId="x">
    <w:name w:val="x"/>
    <w:uiPriority w:val="99"/>
    <w:rsid w:val="00741F96"/>
    <w:rPr>
      <w:color w:val="000000"/>
      <w:w w:val="100"/>
    </w:rPr>
  </w:style>
  <w:style w:type="character" w:customStyle="1" w:styleId="HeavyItalic">
    <w:name w:val="Heavy Italic"/>
    <w:uiPriority w:val="99"/>
    <w:rsid w:val="007E7CD5"/>
    <w:rPr>
      <w:rFonts w:ascii="MarkPro-HeavyItalic" w:hAnsi="MarkPro-HeavyItalic"/>
      <w:i/>
      <w:color w:val="000000"/>
      <w:w w:val="100"/>
    </w:rPr>
  </w:style>
  <w:style w:type="character" w:customStyle="1" w:styleId="ELRed">
    <w:name w:val="EL Red"/>
    <w:uiPriority w:val="99"/>
    <w:rsid w:val="007E7CD5"/>
    <w:rPr>
      <w:rFonts w:ascii="MarkPro-Heavy" w:hAnsi="MarkPro-Heavy"/>
      <w:color w:val="E5004C"/>
      <w:w w:val="100"/>
      <w:sz w:val="28"/>
    </w:rPr>
  </w:style>
  <w:style w:type="character" w:customStyle="1" w:styleId="Heavy">
    <w:name w:val="Heavy"/>
    <w:uiPriority w:val="99"/>
    <w:rsid w:val="007E7CD5"/>
    <w:rPr>
      <w:rFonts w:ascii="MarkPro-Heavy" w:hAnsi="MarkPro-Heavy"/>
      <w:color w:val="000000"/>
      <w:w w:val="100"/>
    </w:rPr>
  </w:style>
  <w:style w:type="character" w:customStyle="1" w:styleId="SCP">
    <w:name w:val="SC_P"/>
    <w:uiPriority w:val="99"/>
    <w:rsid w:val="007E7CD5"/>
    <w:rPr>
      <w:color w:val="000000"/>
      <w:w w:val="100"/>
    </w:rPr>
  </w:style>
  <w:style w:type="character" w:customStyle="1" w:styleId="Italic">
    <w:name w:val="Italic"/>
    <w:uiPriority w:val="99"/>
    <w:rsid w:val="007E7CD5"/>
    <w:rPr>
      <w:i/>
      <w:color w:val="000000"/>
      <w:w w:val="100"/>
    </w:rPr>
  </w:style>
  <w:style w:type="character" w:customStyle="1" w:styleId="Question">
    <w:name w:val="Question"/>
    <w:uiPriority w:val="99"/>
    <w:rsid w:val="007E7CD5"/>
    <w:rPr>
      <w:color w:val="000000"/>
      <w:w w:val="100"/>
    </w:rPr>
  </w:style>
  <w:style w:type="character" w:customStyle="1" w:styleId="QuestionText">
    <w:name w:val="Question_Text"/>
    <w:uiPriority w:val="99"/>
    <w:rsid w:val="007E7CD5"/>
    <w:rPr>
      <w:color w:val="000000"/>
      <w:w w:val="100"/>
    </w:rPr>
  </w:style>
  <w:style w:type="character" w:customStyle="1" w:styleId="Underline">
    <w:name w:val="Underline"/>
    <w:uiPriority w:val="99"/>
    <w:rsid w:val="007E7CD5"/>
    <w:rPr>
      <w:color w:val="000000"/>
      <w:w w:val="100"/>
      <w:u w:val="thick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63D0541-D7D5-5849-ABFB-A5A9F6418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2022-03-19T19:39:00Z</dcterms:created>
  <dcterms:modified xsi:type="dcterms:W3CDTF">2022-03-19T19:39:00Z</dcterms:modified>
</cp:coreProperties>
</file>