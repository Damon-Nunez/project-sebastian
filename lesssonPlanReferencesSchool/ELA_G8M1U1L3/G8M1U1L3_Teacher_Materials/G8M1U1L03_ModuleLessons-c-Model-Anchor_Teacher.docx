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85C0E" w14:textId="77777777" w:rsidR="00F14656" w:rsidRPr="0071768A" w:rsidRDefault="00F14656" w:rsidP="0071768A">
      <w:pPr>
        <w:pStyle w:val="ELWPageTitle"/>
      </w:pPr>
      <w:r w:rsidRPr="0071768A">
        <w:t xml:space="preserve">Strategies to Answer Selected Response </w:t>
      </w:r>
      <w:r w:rsidR="0095728C">
        <w:br/>
      </w:r>
      <w:r w:rsidRPr="0071768A">
        <w:t>Questions Anchor Chart</w:t>
      </w:r>
    </w:p>
    <w:p w14:paraId="03C05FD4" w14:textId="77777777" w:rsidR="00F14656" w:rsidRPr="0071768A" w:rsidRDefault="00F14656" w:rsidP="0071768A">
      <w:pPr>
        <w:pStyle w:val="ELWTeacherVersion"/>
      </w:pPr>
      <w:r w:rsidRPr="0071768A">
        <w:t>(For Teacher Reference)</w:t>
      </w:r>
    </w:p>
    <w:p w14:paraId="0628FA39" w14:textId="77777777" w:rsidR="00F14656" w:rsidRPr="0071768A" w:rsidRDefault="00F14656" w:rsidP="0071768A">
      <w:pPr>
        <w:pStyle w:val="ELW6-8TextBulletedLevel1"/>
      </w:pPr>
      <w:r w:rsidRPr="0071768A">
        <w:t>Read the question very carefully.</w:t>
      </w:r>
    </w:p>
    <w:p w14:paraId="6D1404A4" w14:textId="77777777" w:rsidR="00F14656" w:rsidRPr="0071768A" w:rsidRDefault="00F14656" w:rsidP="0071768A">
      <w:pPr>
        <w:pStyle w:val="ELW6-8TextBulletedLevel1"/>
      </w:pPr>
      <w:r w:rsidRPr="0071768A">
        <w:t xml:space="preserve">Cover the </w:t>
      </w:r>
      <w:proofErr w:type="gramStart"/>
      <w:r w:rsidRPr="0071768A">
        <w:t>answers, and</w:t>
      </w:r>
      <w:proofErr w:type="gramEnd"/>
      <w:r w:rsidRPr="0071768A">
        <w:t xml:space="preserve"> try to think of the answer yourself. Then read the answers and find the one that is most like yours.</w:t>
      </w:r>
    </w:p>
    <w:p w14:paraId="340300AA" w14:textId="77777777" w:rsidR="00F14656" w:rsidRPr="0071768A" w:rsidRDefault="00F14656" w:rsidP="0071768A">
      <w:pPr>
        <w:pStyle w:val="ELW6-8TextBulletedLevel1"/>
      </w:pPr>
      <w:r w:rsidRPr="0071768A">
        <w:t>As you read through each answer, think back to the text. What happened in the text that makes you think that might be right?</w:t>
      </w:r>
    </w:p>
    <w:p w14:paraId="723D419C" w14:textId="77777777" w:rsidR="00536707" w:rsidRPr="0078233E" w:rsidRDefault="00F14656" w:rsidP="0071768A">
      <w:pPr>
        <w:pStyle w:val="ELW6-8TextBulletedLevel1"/>
      </w:pPr>
      <w:r w:rsidRPr="0071768A">
        <w:t>Cross out answers that you know are incorrect.</w:t>
      </w:r>
    </w:p>
    <w:sectPr w:rsidR="00536707" w:rsidRPr="0078233E" w:rsidSect="00796F9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DE40F" w14:textId="77777777" w:rsidR="00F6378F" w:rsidRDefault="00F6378F" w:rsidP="007E7300">
      <w:r>
        <w:separator/>
      </w:r>
    </w:p>
  </w:endnote>
  <w:endnote w:type="continuationSeparator" w:id="0">
    <w:p w14:paraId="36A31122" w14:textId="77777777" w:rsidR="00F6378F" w:rsidRDefault="00F6378F" w:rsidP="007E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Times New Roman (Body CS)">
    <w:altName w:val="Times New Roman"/>
    <w:charset w:val="00"/>
    <w:family w:val="roman"/>
    <w:pitch w:val="default"/>
  </w:font>
  <w:font w:name="MinionPro-Regular">
    <w:altName w:val="Zurich Roman"/>
    <w:panose1 w:val="02040503050306020203"/>
    <w:charset w:val="4D"/>
    <w:family w:val="auto"/>
    <w:notTrueType/>
    <w:pitch w:val="default"/>
    <w:sig w:usb0="00000003" w:usb1="00000000" w:usb2="00000000" w:usb3="00000000" w:csb0="00000001" w:csb1="00000000"/>
  </w:font>
  <w:font w:name="MarkPro">
    <w:panose1 w:val="020B05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Italic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D4F71" w14:textId="77777777" w:rsidR="00BA5058" w:rsidRDefault="00BA5058" w:rsidP="00804EF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5"/>
      <w:gridCol w:w="2697"/>
      <w:gridCol w:w="2968"/>
    </w:tblGrid>
    <w:tr w:rsidR="00E664BF" w:rsidRPr="00F14656" w14:paraId="371C0235" w14:textId="77777777" w:rsidTr="00F14656">
      <w:trPr>
        <w:trHeight w:val="288"/>
      </w:trPr>
      <w:tc>
        <w:tcPr>
          <w:tcW w:w="3685" w:type="dxa"/>
          <w:shd w:val="clear" w:color="auto" w:fill="auto"/>
        </w:tcPr>
        <w:p w14:paraId="445D8003" w14:textId="77777777" w:rsidR="00E664BF" w:rsidRPr="00F14656" w:rsidRDefault="00F14656" w:rsidP="00804EF8">
          <w:pPr>
            <w:pStyle w:val="ELWPageFooter"/>
            <w:rPr>
              <w:position w:val="4"/>
            </w:rPr>
          </w:pPr>
          <w:r w:rsidRPr="00447D4B">
            <w:rPr>
              <w:noProof/>
            </w:rPr>
            <w:pict w14:anchorId="4498FB2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style="width:176.25pt;height:9pt;visibility:visible">
                <v:imagedata r:id="rId1" o:title=""/>
              </v:shape>
            </w:pict>
          </w:r>
        </w:p>
      </w:tc>
      <w:tc>
        <w:tcPr>
          <w:tcW w:w="2697" w:type="dxa"/>
          <w:shd w:val="clear" w:color="auto" w:fill="auto"/>
        </w:tcPr>
        <w:p w14:paraId="5204C463" w14:textId="77777777" w:rsidR="00E664BF" w:rsidRPr="00F14656" w:rsidRDefault="00E664BF" w:rsidP="00804EF8">
          <w:pPr>
            <w:pStyle w:val="ELWPageFooter"/>
          </w:pPr>
          <w:r w:rsidRPr="00F14656">
            <w:t xml:space="preserve"> </w:t>
          </w:r>
        </w:p>
      </w:tc>
      <w:tc>
        <w:tcPr>
          <w:tcW w:w="2968" w:type="dxa"/>
          <w:shd w:val="clear" w:color="auto" w:fill="auto"/>
        </w:tcPr>
        <w:p w14:paraId="1BEEE6E1" w14:textId="77777777" w:rsidR="00E664BF" w:rsidRPr="00F14656" w:rsidRDefault="00E664BF" w:rsidP="00F14656">
          <w:pPr>
            <w:pStyle w:val="ELWPageFooter-PageNumber"/>
            <w:jc w:val="right"/>
          </w:pPr>
          <w:r w:rsidRPr="00F14656">
            <w:fldChar w:fldCharType="begin"/>
          </w:r>
          <w:r w:rsidRPr="00F14656">
            <w:instrText xml:space="preserve"> PAGE   \* MERGEFORMAT </w:instrText>
          </w:r>
          <w:r w:rsidRPr="00F14656">
            <w:fldChar w:fldCharType="separate"/>
          </w:r>
          <w:r w:rsidR="0095728C">
            <w:rPr>
              <w:noProof/>
            </w:rPr>
            <w:t>1</w:t>
          </w:r>
          <w:r w:rsidRPr="00F14656">
            <w:fldChar w:fldCharType="end"/>
          </w:r>
        </w:p>
      </w:tc>
    </w:tr>
    <w:tr w:rsidR="00E664BF" w:rsidRPr="00F14656" w14:paraId="75D376EF" w14:textId="77777777" w:rsidTr="00F14656">
      <w:trPr>
        <w:trHeight w:val="288"/>
      </w:trPr>
      <w:tc>
        <w:tcPr>
          <w:tcW w:w="9350" w:type="dxa"/>
          <w:gridSpan w:val="3"/>
          <w:shd w:val="clear" w:color="auto" w:fill="auto"/>
        </w:tcPr>
        <w:p w14:paraId="488D7522" w14:textId="77777777" w:rsidR="00E664BF" w:rsidRPr="00F14656" w:rsidRDefault="00E664BF" w:rsidP="00F14656">
          <w:pPr>
            <w:pStyle w:val="ELWCoverFooter"/>
            <w:ind w:left="0" w:right="0"/>
          </w:pPr>
          <w:r w:rsidRPr="00F14656">
            <w:t>© 2019 EL Education Inc.</w:t>
          </w:r>
        </w:p>
      </w:tc>
    </w:tr>
  </w:tbl>
  <w:p w14:paraId="4C86AA02" w14:textId="77777777" w:rsidR="007E7300" w:rsidRPr="00BA5058" w:rsidRDefault="007E7300" w:rsidP="00804EF8">
    <w:pPr>
      <w:pStyle w:val="ELWPage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B9B60" w14:textId="77777777" w:rsidR="00F9535C" w:rsidRDefault="00F9535C" w:rsidP="00BA505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70"/>
      <w:gridCol w:w="3809"/>
      <w:gridCol w:w="4381"/>
    </w:tblGrid>
    <w:tr w:rsidR="00F9535C" w:rsidRPr="00F14656" w14:paraId="200EA0DE" w14:textId="77777777" w:rsidTr="00F14656">
      <w:trPr>
        <w:trHeight w:val="288"/>
      </w:trPr>
      <w:tc>
        <w:tcPr>
          <w:tcW w:w="1170" w:type="dxa"/>
          <w:shd w:val="clear" w:color="auto" w:fill="auto"/>
          <w:vAlign w:val="center"/>
        </w:tcPr>
        <w:p w14:paraId="7AD46F3D" w14:textId="77777777" w:rsidR="00F9535C" w:rsidRPr="00F14656" w:rsidRDefault="00F14656" w:rsidP="00F9535C">
          <w:pPr>
            <w:pStyle w:val="ELWPageFooter"/>
            <w:rPr>
              <w:position w:val="4"/>
            </w:rPr>
          </w:pPr>
          <w:r w:rsidRPr="00F14656">
            <w:rPr>
              <w:rStyle w:val="ELWPageFooterChar"/>
              <w:noProof/>
              <w:position w:val="4"/>
            </w:rPr>
            <w:pict w14:anchorId="3BE80E3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53.25pt;height:7.5pt;visibility:visible">
                <v:imagedata r:id="rId1" o:title=""/>
              </v:shape>
            </w:pict>
          </w:r>
        </w:p>
      </w:tc>
      <w:tc>
        <w:tcPr>
          <w:tcW w:w="3809" w:type="dxa"/>
          <w:shd w:val="clear" w:color="auto" w:fill="auto"/>
          <w:vAlign w:val="center"/>
        </w:tcPr>
        <w:p w14:paraId="42BC6E4C" w14:textId="77777777" w:rsidR="00F9535C" w:rsidRPr="00F14656" w:rsidRDefault="00F9535C" w:rsidP="00F9535C">
          <w:pPr>
            <w:pStyle w:val="ELWPageFooter"/>
          </w:pPr>
          <w:r w:rsidRPr="00F14656">
            <w:t>| Language Arts Curriculum</w:t>
          </w:r>
        </w:p>
      </w:tc>
      <w:tc>
        <w:tcPr>
          <w:tcW w:w="4381" w:type="dxa"/>
          <w:shd w:val="clear" w:color="auto" w:fill="auto"/>
          <w:vAlign w:val="center"/>
        </w:tcPr>
        <w:p w14:paraId="51E02C41" w14:textId="77777777" w:rsidR="00F9535C" w:rsidRPr="00F14656" w:rsidRDefault="00F9535C" w:rsidP="00F14656">
          <w:pPr>
            <w:pStyle w:val="ELWPageFooter-PageNumber"/>
            <w:jc w:val="right"/>
          </w:pPr>
          <w:r w:rsidRPr="00F14656">
            <w:fldChar w:fldCharType="begin"/>
          </w:r>
          <w:r w:rsidRPr="00F14656">
            <w:instrText xml:space="preserve"> PAGE   \* MERGEFORMAT </w:instrText>
          </w:r>
          <w:r w:rsidRPr="00F14656">
            <w:fldChar w:fldCharType="separate"/>
          </w:r>
          <w:r w:rsidRPr="00F14656">
            <w:t>2</w:t>
          </w:r>
          <w:r w:rsidRPr="00F14656">
            <w:fldChar w:fldCharType="end"/>
          </w:r>
        </w:p>
      </w:tc>
    </w:tr>
    <w:tr w:rsidR="00F9535C" w:rsidRPr="00F14656" w14:paraId="20A0D12A" w14:textId="77777777" w:rsidTr="00F14656">
      <w:trPr>
        <w:trHeight w:val="288"/>
      </w:trPr>
      <w:tc>
        <w:tcPr>
          <w:tcW w:w="9360" w:type="dxa"/>
          <w:gridSpan w:val="3"/>
          <w:shd w:val="clear" w:color="auto" w:fill="auto"/>
          <w:vAlign w:val="center"/>
        </w:tcPr>
        <w:p w14:paraId="6C3E23A9" w14:textId="77777777" w:rsidR="00F9535C" w:rsidRPr="00F14656" w:rsidRDefault="00F9535C" w:rsidP="00F9535C">
          <w:pPr>
            <w:pStyle w:val="ELWCoverFooter"/>
            <w:rPr>
              <w:rFonts w:cs="Calibri"/>
              <w:szCs w:val="21"/>
            </w:rPr>
          </w:pPr>
          <w:r w:rsidRPr="00F14656">
            <w:t>© 2019</w:t>
          </w:r>
          <w:r w:rsidRPr="00F14656">
            <w:rPr>
              <w:rFonts w:cs="Calibri"/>
              <w:szCs w:val="21"/>
            </w:rPr>
            <w:t>© 2019 EL Education Inc.</w:t>
          </w:r>
        </w:p>
        <w:p w14:paraId="26EB0162" w14:textId="77777777" w:rsidR="00F9535C" w:rsidRPr="00F14656" w:rsidRDefault="00F9535C" w:rsidP="00F14656">
          <w:pPr>
            <w:pStyle w:val="ELWPageFooter-PageNumber"/>
            <w:jc w:val="right"/>
          </w:pPr>
        </w:p>
      </w:tc>
    </w:tr>
  </w:tbl>
  <w:p w14:paraId="5484F373" w14:textId="77777777" w:rsidR="007674AA" w:rsidRDefault="007674AA" w:rsidP="00F9535C">
    <w:pPr>
      <w:pStyle w:val="ELWPage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9B816" w14:textId="77777777" w:rsidR="00F6378F" w:rsidRDefault="00F6378F" w:rsidP="007E7300">
      <w:r>
        <w:separator/>
      </w:r>
    </w:p>
  </w:footnote>
  <w:footnote w:type="continuationSeparator" w:id="0">
    <w:p w14:paraId="53995D75" w14:textId="77777777" w:rsidR="00F6378F" w:rsidRDefault="00F6378F" w:rsidP="007E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67D80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F14656" w14:paraId="49F0B612" w14:textId="77777777" w:rsidTr="00F14656">
      <w:trPr>
        <w:trHeight w:val="432"/>
      </w:trPr>
      <w:tc>
        <w:tcPr>
          <w:tcW w:w="4220" w:type="dxa"/>
          <w:shd w:val="clear" w:color="auto" w:fill="auto"/>
        </w:tcPr>
        <w:p w14:paraId="28F96C9F" w14:textId="77777777" w:rsidR="007E7300" w:rsidRPr="00F14656" w:rsidRDefault="0071768A" w:rsidP="007E7300">
          <w:pPr>
            <w:pStyle w:val="ELWPageHeader"/>
          </w:pPr>
          <w:r w:rsidRPr="0071768A">
            <w:t>Folklore of Latin America</w:t>
          </w:r>
        </w:p>
      </w:tc>
      <w:tc>
        <w:tcPr>
          <w:tcW w:w="5110" w:type="dxa"/>
          <w:shd w:val="clear" w:color="auto" w:fill="auto"/>
        </w:tcPr>
        <w:p w14:paraId="03C8D06E" w14:textId="77777777" w:rsidR="007E7300" w:rsidRPr="00F14656" w:rsidRDefault="007E7300" w:rsidP="0071768A">
          <w:pPr>
            <w:pStyle w:val="ELWPageHeader"/>
            <w:jc w:val="right"/>
          </w:pPr>
          <w:r w:rsidRPr="00F14656">
            <w:t xml:space="preserve">Grade </w:t>
          </w:r>
          <w:r w:rsidR="0071768A">
            <w:t>8</w:t>
          </w:r>
          <w:r w:rsidRPr="00F14656">
            <w:t xml:space="preserve">: Module </w:t>
          </w:r>
          <w:r w:rsidR="0071768A">
            <w:t>1</w:t>
          </w:r>
          <w:r w:rsidRPr="00F14656">
            <w:t xml:space="preserve">: Unit </w:t>
          </w:r>
          <w:r w:rsidR="0071768A">
            <w:t>1</w:t>
          </w:r>
          <w:r w:rsidRPr="00F14656">
            <w:t xml:space="preserve">: Lesson </w:t>
          </w:r>
          <w:r w:rsidR="0071768A">
            <w:t>3</w:t>
          </w:r>
        </w:p>
      </w:tc>
    </w:tr>
  </w:tbl>
  <w:p w14:paraId="3285AD87" w14:textId="77777777" w:rsidR="007E7300" w:rsidRDefault="007E7300" w:rsidP="00796F94">
    <w:pPr>
      <w:pStyle w:val="ELWPage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76DB2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F14656" w14:paraId="69939FC0" w14:textId="77777777" w:rsidTr="00F14656">
      <w:trPr>
        <w:trHeight w:val="432"/>
      </w:trPr>
      <w:tc>
        <w:tcPr>
          <w:tcW w:w="4220" w:type="dxa"/>
          <w:shd w:val="clear" w:color="auto" w:fill="auto"/>
        </w:tcPr>
        <w:p w14:paraId="47582127" w14:textId="77777777" w:rsidR="007E7300" w:rsidRPr="00F14656" w:rsidRDefault="007E7300" w:rsidP="007E7300">
          <w:pPr>
            <w:pStyle w:val="ELWPageHeader"/>
          </w:pPr>
          <w:r w:rsidRPr="00F14656">
            <w:t>Module Title</w:t>
          </w:r>
        </w:p>
      </w:tc>
      <w:tc>
        <w:tcPr>
          <w:tcW w:w="5110" w:type="dxa"/>
          <w:shd w:val="clear" w:color="auto" w:fill="auto"/>
        </w:tcPr>
        <w:p w14:paraId="1AFCA6B1" w14:textId="77777777" w:rsidR="007E7300" w:rsidRPr="00F14656" w:rsidRDefault="007E7300" w:rsidP="00F14656">
          <w:pPr>
            <w:pStyle w:val="ELWPageHeader"/>
            <w:jc w:val="right"/>
          </w:pPr>
          <w:r w:rsidRPr="00F14656">
            <w:t>Grade X: Module X: Unit X: Lesson X</w:t>
          </w:r>
        </w:p>
      </w:tc>
    </w:tr>
  </w:tbl>
  <w:p w14:paraId="5F648594" w14:textId="77777777" w:rsidR="007E7300" w:rsidRDefault="007E7300" w:rsidP="00072151">
    <w:pPr>
      <w:pStyle w:val="ELWPage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01A"/>
    <w:multiLevelType w:val="hybridMultilevel"/>
    <w:tmpl w:val="1B0C227A"/>
    <w:lvl w:ilvl="0" w:tplc="D31C7326">
      <w:start w:val="1"/>
      <w:numFmt w:val="upperLetter"/>
      <w:pStyle w:val="ELW12ptTextLetteredLevel1"/>
      <w:lvlText w:val="%1."/>
      <w:lvlJc w:val="left"/>
      <w:pPr>
        <w:ind w:left="288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B42A7"/>
    <w:multiLevelType w:val="hybridMultilevel"/>
    <w:tmpl w:val="15FEF806"/>
    <w:lvl w:ilvl="0" w:tplc="E9CE4576">
      <w:start w:val="1"/>
      <w:numFmt w:val="lowerLetter"/>
      <w:pStyle w:val="ELW6-8TextLett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3C71B9"/>
    <w:multiLevelType w:val="hybridMultilevel"/>
    <w:tmpl w:val="10F040C6"/>
    <w:lvl w:ilvl="0" w:tplc="135628D0">
      <w:start w:val="1"/>
      <w:numFmt w:val="bullet"/>
      <w:pStyle w:val="ELW6-8TextIndentedBulle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B14DA2"/>
    <w:multiLevelType w:val="hybridMultilevel"/>
    <w:tmpl w:val="07E64AFC"/>
    <w:lvl w:ilvl="0" w:tplc="C5422DB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330CD"/>
    <w:multiLevelType w:val="multilevel"/>
    <w:tmpl w:val="090C8E78"/>
    <w:lvl w:ilvl="0">
      <w:start w:val="1"/>
      <w:numFmt w:val="lowerRoman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500B1"/>
    <w:multiLevelType w:val="multilevel"/>
    <w:tmpl w:val="73F4B832"/>
    <w:lvl w:ilvl="0">
      <w:start w:val="1"/>
      <w:numFmt w:val="decimal"/>
      <w:pStyle w:val="ELW6-8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ELW6-8TextNumberedLevel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6" w15:restartNumberingAfterBreak="0">
    <w:nsid w:val="1A1838B1"/>
    <w:multiLevelType w:val="hybridMultilevel"/>
    <w:tmpl w:val="1C02EF0E"/>
    <w:lvl w:ilvl="0" w:tplc="098A4DCE">
      <w:start w:val="1"/>
      <w:numFmt w:val="bullet"/>
      <w:pStyle w:val="ELW6-8TextBulletedLevel3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C733174"/>
    <w:multiLevelType w:val="hybridMultilevel"/>
    <w:tmpl w:val="E6DADFD0"/>
    <w:lvl w:ilvl="0" w:tplc="DB0E5DF0">
      <w:start w:val="1"/>
      <w:numFmt w:val="lowerLetter"/>
      <w:pStyle w:val="ELW12ptTextNumb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CA5725"/>
    <w:multiLevelType w:val="hybridMultilevel"/>
    <w:tmpl w:val="71901B94"/>
    <w:lvl w:ilvl="0" w:tplc="770EC53C">
      <w:start w:val="1"/>
      <w:numFmt w:val="decimal"/>
      <w:pStyle w:val="ELW12ptTextLett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5520F"/>
    <w:multiLevelType w:val="hybridMultilevel"/>
    <w:tmpl w:val="FB58E428"/>
    <w:lvl w:ilvl="0" w:tplc="D47E90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264436F3"/>
    <w:multiLevelType w:val="multilevel"/>
    <w:tmpl w:val="C45A4AB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F178BA"/>
    <w:multiLevelType w:val="multilevel"/>
    <w:tmpl w:val="4D9CD3AC"/>
    <w:lvl w:ilvl="0">
      <w:start w:val="1"/>
      <w:numFmt w:val="bullet"/>
      <w:pStyle w:val="ELW6-8TextBulleted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ELW6-8TextBulletedLevel2"/>
      <w:lvlText w:val="–"/>
      <w:lvlJc w:val="left"/>
      <w:pPr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"/>
      <w:lvlJc w:val="left"/>
      <w:pPr>
        <w:ind w:left="1080" w:hanging="360"/>
      </w:pPr>
      <w:rPr>
        <w:rFonts w:ascii="Wingdings" w:hAnsi="Wingdings" w:hint="default"/>
        <w:b/>
        <w:i w:val="0"/>
        <w:color w:val="D71149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AB217D2"/>
    <w:multiLevelType w:val="hybridMultilevel"/>
    <w:tmpl w:val="C5305048"/>
    <w:lvl w:ilvl="0" w:tplc="6B56648E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03FC6"/>
    <w:multiLevelType w:val="hybridMultilevel"/>
    <w:tmpl w:val="55AE6A76"/>
    <w:lvl w:ilvl="0" w:tplc="FAA89010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4" w15:restartNumberingAfterBreak="0">
    <w:nsid w:val="31B10C8B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5" w15:restartNumberingAfterBreak="0">
    <w:nsid w:val="32092DEA"/>
    <w:multiLevelType w:val="hybridMultilevel"/>
    <w:tmpl w:val="528EAC2E"/>
    <w:lvl w:ilvl="0" w:tplc="8A182C7E">
      <w:start w:val="1"/>
      <w:numFmt w:val="lowerLetter"/>
      <w:pStyle w:val="ELW12ptTextLett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36CE9"/>
    <w:multiLevelType w:val="hybridMultilevel"/>
    <w:tmpl w:val="21900EA0"/>
    <w:lvl w:ilvl="0" w:tplc="65004A48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3D5F01"/>
    <w:multiLevelType w:val="multilevel"/>
    <w:tmpl w:val="012AEA80"/>
    <w:lvl w:ilvl="0">
      <w:start w:val="1"/>
      <w:numFmt w:val="lowerLetter"/>
      <w:lvlText w:val="%1.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A24B6F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495C1FA0"/>
    <w:multiLevelType w:val="hybridMultilevel"/>
    <w:tmpl w:val="4A9A71D2"/>
    <w:lvl w:ilvl="0" w:tplc="E75EC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C715977"/>
    <w:multiLevelType w:val="hybridMultilevel"/>
    <w:tmpl w:val="07C68B7C"/>
    <w:lvl w:ilvl="0" w:tplc="AE0A46B8">
      <w:start w:val="1"/>
      <w:numFmt w:val="lowerRoman"/>
      <w:pStyle w:val="ELW6-8TextNumb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F3805"/>
    <w:multiLevelType w:val="multilevel"/>
    <w:tmpl w:val="27CACCC6"/>
    <w:lvl w:ilvl="0">
      <w:start w:val="1"/>
      <w:numFmt w:val="lowerRoman"/>
      <w:lvlText w:val="i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E71B37"/>
    <w:multiLevelType w:val="hybridMultilevel"/>
    <w:tmpl w:val="C45A4ABA"/>
    <w:lvl w:ilvl="0" w:tplc="2648E9BC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3300DE"/>
    <w:multiLevelType w:val="hybridMultilevel"/>
    <w:tmpl w:val="D03632E4"/>
    <w:lvl w:ilvl="0" w:tplc="B41AC37C">
      <w:start w:val="1"/>
      <w:numFmt w:val="upperLetter"/>
      <w:pStyle w:val="ELW6-8TextLetteredLevel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983F8E"/>
    <w:multiLevelType w:val="hybridMultilevel"/>
    <w:tmpl w:val="F46A42F2"/>
    <w:lvl w:ilvl="0" w:tplc="251CE6D8">
      <w:start w:val="1"/>
      <w:numFmt w:val="bullet"/>
      <w:pStyle w:val="ELW12ptTextBulletedLevel3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591F5251"/>
    <w:multiLevelType w:val="hybridMultilevel"/>
    <w:tmpl w:val="4A64670A"/>
    <w:lvl w:ilvl="0" w:tplc="2D2A0F8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CF687B"/>
    <w:multiLevelType w:val="multilevel"/>
    <w:tmpl w:val="8EDAAE6A"/>
    <w:lvl w:ilvl="0">
      <w:start w:val="1"/>
      <w:numFmt w:val="bullet"/>
      <w:pStyle w:val="ELW12ptTextBulletedLevel1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pStyle w:val="ELW12ptTextBulletedLevel2"/>
      <w:lvlText w:val="–"/>
      <w:lvlJc w:val="left"/>
      <w:pPr>
        <w:ind w:left="576" w:hanging="288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ind w:left="864" w:hanging="288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</w:rPr>
    </w:lvl>
  </w:abstractNum>
  <w:abstractNum w:abstractNumId="27" w15:restartNumberingAfterBreak="0">
    <w:nsid w:val="5F2132CA"/>
    <w:multiLevelType w:val="hybridMultilevel"/>
    <w:tmpl w:val="3C96C0DE"/>
    <w:lvl w:ilvl="0" w:tplc="41B29A30">
      <w:start w:val="1"/>
      <w:numFmt w:val="lowerRoman"/>
      <w:pStyle w:val="ELW12ptTextNumb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EB0F69"/>
    <w:multiLevelType w:val="multilevel"/>
    <w:tmpl w:val="7A6ABCF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BC658A"/>
    <w:multiLevelType w:val="multilevel"/>
    <w:tmpl w:val="E9E0E6E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8F217D"/>
    <w:multiLevelType w:val="multilevel"/>
    <w:tmpl w:val="B2B8F06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9DB26A4"/>
    <w:multiLevelType w:val="multilevel"/>
    <w:tmpl w:val="1B3E734E"/>
    <w:lvl w:ilvl="0">
      <w:start w:val="1"/>
      <w:numFmt w:val="decimal"/>
      <w:pStyle w:val="ELW12pt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B18117D"/>
    <w:multiLevelType w:val="hybridMultilevel"/>
    <w:tmpl w:val="20A832B8"/>
    <w:lvl w:ilvl="0" w:tplc="313C349E">
      <w:start w:val="1"/>
      <w:numFmt w:val="bullet"/>
      <w:lvlText w:val=""/>
      <w:lvlJc w:val="left"/>
      <w:pPr>
        <w:ind w:left="936" w:hanging="360"/>
      </w:pPr>
      <w:rPr>
        <w:rFonts w:ascii="Symbol" w:hAnsi="Symbol" w:hint="default"/>
        <w:color w:val="929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623F4"/>
    <w:multiLevelType w:val="hybridMultilevel"/>
    <w:tmpl w:val="D41A7650"/>
    <w:lvl w:ilvl="0" w:tplc="766C7794">
      <w:start w:val="1"/>
      <w:numFmt w:val="decimal"/>
      <w:pStyle w:val="ELW6-8TextLetteredLevel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2"/>
  </w:num>
  <w:num w:numId="3">
    <w:abstractNumId w:val="25"/>
  </w:num>
  <w:num w:numId="4">
    <w:abstractNumId w:val="12"/>
  </w:num>
  <w:num w:numId="5">
    <w:abstractNumId w:val="22"/>
  </w:num>
  <w:num w:numId="6">
    <w:abstractNumId w:val="16"/>
  </w:num>
  <w:num w:numId="7">
    <w:abstractNumId w:val="9"/>
  </w:num>
  <w:num w:numId="8">
    <w:abstractNumId w:val="11"/>
  </w:num>
  <w:num w:numId="9">
    <w:abstractNumId w:val="26"/>
  </w:num>
  <w:num w:numId="10">
    <w:abstractNumId w:val="26"/>
  </w:num>
  <w:num w:numId="11">
    <w:abstractNumId w:val="24"/>
  </w:num>
  <w:num w:numId="12">
    <w:abstractNumId w:val="0"/>
  </w:num>
  <w:num w:numId="13">
    <w:abstractNumId w:val="8"/>
  </w:num>
  <w:num w:numId="14">
    <w:abstractNumId w:val="15"/>
  </w:num>
  <w:num w:numId="15">
    <w:abstractNumId w:val="31"/>
  </w:num>
  <w:num w:numId="16">
    <w:abstractNumId w:val="7"/>
  </w:num>
  <w:num w:numId="17">
    <w:abstractNumId w:val="27"/>
  </w:num>
  <w:num w:numId="18">
    <w:abstractNumId w:val="11"/>
  </w:num>
  <w:num w:numId="19">
    <w:abstractNumId w:val="6"/>
  </w:num>
  <w:num w:numId="20">
    <w:abstractNumId w:val="2"/>
  </w:num>
  <w:num w:numId="21">
    <w:abstractNumId w:val="23"/>
  </w:num>
  <w:num w:numId="22">
    <w:abstractNumId w:val="33"/>
  </w:num>
  <w:num w:numId="23">
    <w:abstractNumId w:val="1"/>
  </w:num>
  <w:num w:numId="24">
    <w:abstractNumId w:val="5"/>
  </w:num>
  <w:num w:numId="25">
    <w:abstractNumId w:val="5"/>
  </w:num>
  <w:num w:numId="26">
    <w:abstractNumId w:val="20"/>
  </w:num>
  <w:num w:numId="27">
    <w:abstractNumId w:val="10"/>
  </w:num>
  <w:num w:numId="28">
    <w:abstractNumId w:val="19"/>
  </w:num>
  <w:num w:numId="29">
    <w:abstractNumId w:val="29"/>
  </w:num>
  <w:num w:numId="30">
    <w:abstractNumId w:val="17"/>
  </w:num>
  <w:num w:numId="31">
    <w:abstractNumId w:val="30"/>
  </w:num>
  <w:num w:numId="32">
    <w:abstractNumId w:val="18"/>
  </w:num>
  <w:num w:numId="33">
    <w:abstractNumId w:val="3"/>
  </w:num>
  <w:num w:numId="34">
    <w:abstractNumId w:val="21"/>
  </w:num>
  <w:num w:numId="35">
    <w:abstractNumId w:val="14"/>
  </w:num>
  <w:num w:numId="36">
    <w:abstractNumId w:val="4"/>
  </w:num>
  <w:num w:numId="37">
    <w:abstractNumId w:val="28"/>
  </w:num>
  <w:num w:numId="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4656"/>
    <w:rsid w:val="0000055D"/>
    <w:rsid w:val="0001082D"/>
    <w:rsid w:val="00072151"/>
    <w:rsid w:val="000838F5"/>
    <w:rsid w:val="000F154B"/>
    <w:rsid w:val="00122BA3"/>
    <w:rsid w:val="00274A95"/>
    <w:rsid w:val="002A64ED"/>
    <w:rsid w:val="002F72A6"/>
    <w:rsid w:val="003501B7"/>
    <w:rsid w:val="00355C3C"/>
    <w:rsid w:val="003D3E5D"/>
    <w:rsid w:val="003D7CA6"/>
    <w:rsid w:val="00411CE2"/>
    <w:rsid w:val="00413A53"/>
    <w:rsid w:val="0043293A"/>
    <w:rsid w:val="0044698A"/>
    <w:rsid w:val="00471405"/>
    <w:rsid w:val="004C58BD"/>
    <w:rsid w:val="004F5579"/>
    <w:rsid w:val="00512FBF"/>
    <w:rsid w:val="005205D8"/>
    <w:rsid w:val="00527FF5"/>
    <w:rsid w:val="00536707"/>
    <w:rsid w:val="005E59E0"/>
    <w:rsid w:val="00602969"/>
    <w:rsid w:val="00635499"/>
    <w:rsid w:val="0063761E"/>
    <w:rsid w:val="006422CC"/>
    <w:rsid w:val="0064302E"/>
    <w:rsid w:val="00643A4B"/>
    <w:rsid w:val="006A0F30"/>
    <w:rsid w:val="006B5EFE"/>
    <w:rsid w:val="006D474F"/>
    <w:rsid w:val="00705409"/>
    <w:rsid w:val="0071768A"/>
    <w:rsid w:val="0076643E"/>
    <w:rsid w:val="007674AA"/>
    <w:rsid w:val="007738A3"/>
    <w:rsid w:val="0078233E"/>
    <w:rsid w:val="00796F94"/>
    <w:rsid w:val="007B5DE1"/>
    <w:rsid w:val="007C46DF"/>
    <w:rsid w:val="007E7300"/>
    <w:rsid w:val="00804EF8"/>
    <w:rsid w:val="008238F2"/>
    <w:rsid w:val="00824ABE"/>
    <w:rsid w:val="0084306A"/>
    <w:rsid w:val="00871BF5"/>
    <w:rsid w:val="00950912"/>
    <w:rsid w:val="00954A22"/>
    <w:rsid w:val="0095728C"/>
    <w:rsid w:val="00967DA0"/>
    <w:rsid w:val="00975D07"/>
    <w:rsid w:val="00982ABD"/>
    <w:rsid w:val="009F259B"/>
    <w:rsid w:val="00A354E6"/>
    <w:rsid w:val="00AA4556"/>
    <w:rsid w:val="00B233EA"/>
    <w:rsid w:val="00B60062"/>
    <w:rsid w:val="00B73F9C"/>
    <w:rsid w:val="00B87660"/>
    <w:rsid w:val="00BA5058"/>
    <w:rsid w:val="00C45799"/>
    <w:rsid w:val="00C73BC7"/>
    <w:rsid w:val="00CA6C54"/>
    <w:rsid w:val="00CE2854"/>
    <w:rsid w:val="00CF6624"/>
    <w:rsid w:val="00D04DB5"/>
    <w:rsid w:val="00D07CD2"/>
    <w:rsid w:val="00D62123"/>
    <w:rsid w:val="00D62EA2"/>
    <w:rsid w:val="00D9460A"/>
    <w:rsid w:val="00DD0E5C"/>
    <w:rsid w:val="00DE691C"/>
    <w:rsid w:val="00E600E3"/>
    <w:rsid w:val="00E664BF"/>
    <w:rsid w:val="00E67B6A"/>
    <w:rsid w:val="00EA19DE"/>
    <w:rsid w:val="00EC2B3C"/>
    <w:rsid w:val="00EE695D"/>
    <w:rsid w:val="00F10774"/>
    <w:rsid w:val="00F1179E"/>
    <w:rsid w:val="00F14656"/>
    <w:rsid w:val="00F6378F"/>
    <w:rsid w:val="00F64020"/>
    <w:rsid w:val="00F80A7E"/>
    <w:rsid w:val="00F9535C"/>
    <w:rsid w:val="00FC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5C1D84"/>
  <w15:chartTrackingRefBased/>
  <w15:docId w15:val="{E471AD5B-ED87-48F9-BE8C-0B39ABE53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EF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7300"/>
  </w:style>
  <w:style w:type="paragraph" w:styleId="Footer">
    <w:name w:val="footer"/>
    <w:basedOn w:val="Normal"/>
    <w:link w:val="Foot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7300"/>
  </w:style>
  <w:style w:type="table" w:styleId="TableGrid">
    <w:name w:val="Table Grid"/>
    <w:basedOn w:val="TableNormal"/>
    <w:uiPriority w:val="59"/>
    <w:rsid w:val="007E7300"/>
    <w:rPr>
      <w:rFonts w:eastAsia="SimSu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WPageHeader">
    <w:name w:val="ELW PageHeader"/>
    <w:link w:val="ELWPageHeaderChar"/>
    <w:qFormat/>
    <w:rsid w:val="00EA19DE"/>
    <w:rPr>
      <w:rFonts w:eastAsia="SimSun"/>
      <w:b/>
      <w:sz w:val="21"/>
      <w:szCs w:val="21"/>
    </w:rPr>
  </w:style>
  <w:style w:type="paragraph" w:customStyle="1" w:styleId="ELW6-8SubheadStyle1">
    <w:name w:val="ELW 6-8 Subhead Style1"/>
    <w:qFormat/>
    <w:rsid w:val="00EA19DE"/>
    <w:pPr>
      <w:spacing w:before="360" w:after="120"/>
    </w:pPr>
    <w:rPr>
      <w:rFonts w:eastAsia="SimSun"/>
      <w:b/>
      <w:color w:val="D71149"/>
      <w:sz w:val="28"/>
      <w:szCs w:val="28"/>
    </w:rPr>
  </w:style>
  <w:style w:type="character" w:customStyle="1" w:styleId="ELWPageHeaderChar">
    <w:name w:val="ELW PageHeader Char"/>
    <w:link w:val="ELWPageHeader"/>
    <w:rsid w:val="00EA19DE"/>
    <w:rPr>
      <w:rFonts w:eastAsia="SimSun"/>
      <w:b/>
      <w:sz w:val="21"/>
      <w:szCs w:val="21"/>
    </w:rPr>
  </w:style>
  <w:style w:type="paragraph" w:customStyle="1" w:styleId="ELWCoverFooter">
    <w:name w:val="ELW CoverFooter"/>
    <w:qFormat/>
    <w:rsid w:val="00E664BF"/>
    <w:pPr>
      <w:ind w:left="-504" w:right="-504"/>
    </w:pPr>
    <w:rPr>
      <w:rFonts w:eastAsia="SimSun"/>
      <w:color w:val="717073"/>
      <w:sz w:val="21"/>
      <w:szCs w:val="16"/>
    </w:rPr>
  </w:style>
  <w:style w:type="paragraph" w:customStyle="1" w:styleId="ELWPageFooter">
    <w:name w:val="ELW PageFooter"/>
    <w:link w:val="ELWPageFooterChar"/>
    <w:qFormat/>
    <w:rsid w:val="00EA19DE"/>
    <w:rPr>
      <w:rFonts w:eastAsia="SimSun"/>
      <w:color w:val="000000"/>
      <w:sz w:val="21"/>
      <w:szCs w:val="17"/>
    </w:rPr>
  </w:style>
  <w:style w:type="character" w:customStyle="1" w:styleId="ELWPageFooterChar">
    <w:name w:val="ELW PageFooter Char"/>
    <w:link w:val="ELWPageFooter"/>
    <w:rsid w:val="00EA19DE"/>
    <w:rPr>
      <w:rFonts w:eastAsia="SimSun"/>
      <w:color w:val="000000"/>
      <w:sz w:val="21"/>
      <w:szCs w:val="17"/>
    </w:rPr>
  </w:style>
  <w:style w:type="paragraph" w:customStyle="1" w:styleId="ELWPageFooter-PageNumber">
    <w:name w:val="ELW PageFooter-PageNumber"/>
    <w:link w:val="ELWPageFooter-PageNumberChar"/>
    <w:qFormat/>
    <w:rsid w:val="00EA19DE"/>
    <w:rPr>
      <w:rFonts w:eastAsia="SimSun"/>
      <w:b/>
      <w:sz w:val="21"/>
      <w:szCs w:val="21"/>
    </w:rPr>
  </w:style>
  <w:style w:type="character" w:customStyle="1" w:styleId="ELWPageFooter-PageNumberChar">
    <w:name w:val="ELW PageFooter-PageNumber Char"/>
    <w:link w:val="ELWPageFooter-PageNumber"/>
    <w:rsid w:val="00EA19DE"/>
    <w:rPr>
      <w:rFonts w:ascii="Calibri" w:eastAsia="SimSun" w:hAnsi="Calibri"/>
      <w:b/>
      <w:sz w:val="21"/>
      <w:szCs w:val="21"/>
    </w:rPr>
  </w:style>
  <w:style w:type="paragraph" w:customStyle="1" w:styleId="ELW12ptTableColumnHeads">
    <w:name w:val="ELW 12pt TableColumnHeads"/>
    <w:basedOn w:val="Normal"/>
    <w:qFormat/>
    <w:rsid w:val="00EA19DE"/>
    <w:pPr>
      <w:spacing w:before="60" w:after="60" w:line="240" w:lineRule="exact"/>
    </w:pPr>
    <w:rPr>
      <w:rFonts w:eastAsia="SimSun" w:cs="Calibri"/>
      <w:b/>
      <w:color w:val="000000"/>
    </w:rPr>
  </w:style>
  <w:style w:type="paragraph" w:customStyle="1" w:styleId="ELW12ptTableColumnHeadsCentered">
    <w:name w:val="ELW 12pt TableColumnHeads Centered"/>
    <w:basedOn w:val="ELW12ptTableColumnHeads"/>
    <w:qFormat/>
    <w:rsid w:val="00EA19DE"/>
    <w:pPr>
      <w:jc w:val="center"/>
    </w:pPr>
  </w:style>
  <w:style w:type="paragraph" w:customStyle="1" w:styleId="ELW12ptTableColumnSubheads">
    <w:name w:val="ELW 12pt TableColumnSubheads"/>
    <w:basedOn w:val="ELW12ptTableColumnHeads"/>
    <w:qFormat/>
    <w:rsid w:val="003D7CA6"/>
    <w:rPr>
      <w:sz w:val="22"/>
    </w:rPr>
  </w:style>
  <w:style w:type="paragraph" w:customStyle="1" w:styleId="ELW12ptTableColumnSubheadsCentered">
    <w:name w:val="ELW 12pt TableColumnSubheads Centered"/>
    <w:basedOn w:val="ELW12ptTableColumnHeadsCentered"/>
    <w:qFormat/>
    <w:rsid w:val="003D7CA6"/>
    <w:rPr>
      <w:sz w:val="22"/>
    </w:rPr>
  </w:style>
  <w:style w:type="paragraph" w:customStyle="1" w:styleId="ELW12ptTableTextManualList">
    <w:name w:val="ELW 12pt TableText ManualList"/>
    <w:basedOn w:val="Normal"/>
    <w:qFormat/>
    <w:rsid w:val="003D7CA6"/>
    <w:pPr>
      <w:spacing w:after="120"/>
      <w:ind w:left="360" w:hanging="360"/>
    </w:pPr>
    <w:rPr>
      <w:rFonts w:eastAsia="SimSun" w:cs="Calibri"/>
      <w:color w:val="000000"/>
    </w:rPr>
  </w:style>
  <w:style w:type="paragraph" w:customStyle="1" w:styleId="ELW12ptText">
    <w:name w:val="ELW 12pt Text"/>
    <w:qFormat/>
    <w:rsid w:val="00EA19DE"/>
    <w:pPr>
      <w:spacing w:after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6-8TextBulletedLevel1">
    <w:name w:val="ELW 6-8 Text Bulleted Level1"/>
    <w:qFormat/>
    <w:rsid w:val="00EA19DE"/>
    <w:pPr>
      <w:numPr>
        <w:numId w:val="18"/>
      </w:numPr>
      <w:spacing w:before="120"/>
    </w:pPr>
    <w:rPr>
      <w:rFonts w:eastAsia="SimSun"/>
      <w:color w:val="000000"/>
      <w:sz w:val="24"/>
      <w:szCs w:val="28"/>
    </w:rPr>
  </w:style>
  <w:style w:type="paragraph" w:customStyle="1" w:styleId="ELW12ptTextBulletedLevel1">
    <w:name w:val="ELW 12pt Text Bulleted Level1"/>
    <w:basedOn w:val="ELW6-8TextBulletedLevel1"/>
    <w:rsid w:val="00411CE2"/>
    <w:pPr>
      <w:numPr>
        <w:numId w:val="10"/>
      </w:numPr>
      <w:ind w:left="360" w:hanging="360"/>
    </w:pPr>
    <w:rPr>
      <w:rFonts w:ascii="Garamond" w:hAnsi="Garamond"/>
      <w:szCs w:val="24"/>
    </w:rPr>
  </w:style>
  <w:style w:type="paragraph" w:customStyle="1" w:styleId="ELW12ptTextBulletedLevel2">
    <w:name w:val="ELW 12pt Text Bulleted Level2"/>
    <w:basedOn w:val="ELW12ptTextBulletedLevel1"/>
    <w:qFormat/>
    <w:rsid w:val="00411CE2"/>
    <w:pPr>
      <w:numPr>
        <w:ilvl w:val="1"/>
      </w:numPr>
      <w:spacing w:before="0"/>
      <w:ind w:left="720" w:hanging="360"/>
    </w:pPr>
  </w:style>
  <w:style w:type="paragraph" w:customStyle="1" w:styleId="ELW12ptTextBulletedLevel3">
    <w:name w:val="ELW 12pt Text Bulleted Level3"/>
    <w:basedOn w:val="ELW12ptTextBulletedLevel2"/>
    <w:qFormat/>
    <w:rsid w:val="00411CE2"/>
    <w:pPr>
      <w:numPr>
        <w:ilvl w:val="0"/>
        <w:numId w:val="11"/>
      </w:numPr>
      <w:ind w:left="1080"/>
    </w:pPr>
  </w:style>
  <w:style w:type="paragraph" w:customStyle="1" w:styleId="ELW12ptTextCentered">
    <w:name w:val="ELW 12pt Text Centered"/>
    <w:basedOn w:val="ELW12ptText"/>
    <w:qFormat/>
    <w:rsid w:val="00EA19DE"/>
    <w:pPr>
      <w:jc w:val="center"/>
    </w:pPr>
  </w:style>
  <w:style w:type="paragraph" w:customStyle="1" w:styleId="ELW12ptTextLetteredLevel1">
    <w:name w:val="ELW 12pt Text Lettered Level1"/>
    <w:basedOn w:val="ELW12ptTextBulletedLevel1"/>
    <w:qFormat/>
    <w:rsid w:val="00602969"/>
    <w:pPr>
      <w:numPr>
        <w:numId w:val="12"/>
      </w:numPr>
      <w:ind w:left="360" w:hanging="360"/>
    </w:pPr>
  </w:style>
  <w:style w:type="paragraph" w:customStyle="1" w:styleId="ELW12ptTextLetteredLevel2">
    <w:name w:val="ELW 12pt Text Lettered Level2"/>
    <w:basedOn w:val="ELW12ptTextLetteredLevel1"/>
    <w:qFormat/>
    <w:rsid w:val="00602969"/>
    <w:pPr>
      <w:numPr>
        <w:numId w:val="13"/>
      </w:numPr>
      <w:spacing w:before="0"/>
      <w:ind w:left="720" w:hanging="360"/>
    </w:pPr>
  </w:style>
  <w:style w:type="paragraph" w:customStyle="1" w:styleId="ELW12ptTextLetteredLevel3">
    <w:name w:val="ELW 12pt Text Lettered Level3"/>
    <w:basedOn w:val="ELW12ptTextLetteredLevel2"/>
    <w:qFormat/>
    <w:rsid w:val="00602969"/>
    <w:pPr>
      <w:numPr>
        <w:numId w:val="14"/>
      </w:numPr>
      <w:ind w:left="1080" w:hanging="360"/>
    </w:pPr>
    <w:rPr>
      <w:shd w:val="clear" w:color="auto" w:fill="FFFFFF"/>
    </w:rPr>
  </w:style>
  <w:style w:type="paragraph" w:customStyle="1" w:styleId="ELW12ptTextListParagraph1">
    <w:name w:val="ELW 12pt Text List Paragraph1"/>
    <w:qFormat/>
    <w:rsid w:val="00411CE2"/>
    <w:pPr>
      <w:spacing w:line="276" w:lineRule="auto"/>
      <w:ind w:left="360"/>
    </w:pPr>
    <w:rPr>
      <w:rFonts w:ascii="Garamond" w:eastAsia="SimSun" w:hAnsi="Garamond"/>
      <w:sz w:val="24"/>
      <w:szCs w:val="22"/>
    </w:rPr>
  </w:style>
  <w:style w:type="paragraph" w:customStyle="1" w:styleId="ELW12ptTextListParagraph2">
    <w:name w:val="ELW 12pt Text List Paragraph2"/>
    <w:basedOn w:val="ELW12pt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12ptTextListParagraph3">
    <w:name w:val="ELW 12pt Text List Paragraph3"/>
    <w:basedOn w:val="ELW12ptTextListParagraph2"/>
    <w:qFormat/>
    <w:rsid w:val="00EA19DE"/>
    <w:pPr>
      <w:ind w:left="1080"/>
    </w:pPr>
  </w:style>
  <w:style w:type="paragraph" w:customStyle="1" w:styleId="ELW12ptTextNumberedLevel1">
    <w:name w:val="ELW 12pt Text Numbered Level1"/>
    <w:qFormat/>
    <w:rsid w:val="00471405"/>
    <w:pPr>
      <w:numPr>
        <w:numId w:val="15"/>
      </w:numPr>
      <w:spacing w:before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12ptTextNumberedLevel2">
    <w:name w:val="ELW 12pt Text Numbered Level2"/>
    <w:basedOn w:val="ELW12ptTextNumberedLevel1"/>
    <w:qFormat/>
    <w:rsid w:val="00471405"/>
    <w:pPr>
      <w:numPr>
        <w:numId w:val="16"/>
      </w:numPr>
      <w:spacing w:before="0"/>
      <w:ind w:left="720" w:hanging="360"/>
    </w:pPr>
  </w:style>
  <w:style w:type="paragraph" w:customStyle="1" w:styleId="ELW12ptTextNumberedLevel3">
    <w:name w:val="ELW 12pt Text Numbered Level3"/>
    <w:basedOn w:val="ELW12ptTextNumberedLevel1"/>
    <w:qFormat/>
    <w:rsid w:val="00471405"/>
    <w:pPr>
      <w:numPr>
        <w:numId w:val="17"/>
      </w:numPr>
      <w:spacing w:before="0"/>
      <w:ind w:left="1080" w:hanging="360"/>
    </w:pPr>
  </w:style>
  <w:style w:type="paragraph" w:customStyle="1" w:styleId="ELW6-8BlankLine">
    <w:name w:val="ELW 6-8 Blank Line"/>
    <w:qFormat/>
    <w:rsid w:val="00EA19DE"/>
    <w:pPr>
      <w:tabs>
        <w:tab w:val="right" w:leader="underscore" w:pos="9360"/>
      </w:tabs>
      <w:spacing w:before="240" w:after="200" w:line="276" w:lineRule="auto"/>
    </w:pPr>
    <w:rPr>
      <w:rFonts w:cs="Arial"/>
      <w:color w:val="000000"/>
      <w:sz w:val="24"/>
      <w:szCs w:val="28"/>
      <w:u w:val="single" w:color="000000"/>
    </w:rPr>
  </w:style>
  <w:style w:type="paragraph" w:customStyle="1" w:styleId="ELW6-8Text">
    <w:name w:val="ELW 6-8 Text"/>
    <w:basedOn w:val="Normal"/>
    <w:qFormat/>
    <w:rsid w:val="00EA19DE"/>
    <w:pPr>
      <w:spacing w:after="120"/>
    </w:pPr>
    <w:rPr>
      <w:rFonts w:eastAsia="SimSun"/>
      <w:color w:val="000000"/>
      <w:szCs w:val="28"/>
    </w:rPr>
  </w:style>
  <w:style w:type="paragraph" w:customStyle="1" w:styleId="ELW6-8Handwriting">
    <w:name w:val="ELW 6-8 Handwriting"/>
    <w:basedOn w:val="ELW6-8Text"/>
    <w:qFormat/>
    <w:rsid w:val="00EA19DE"/>
    <w:rPr>
      <w:rFonts w:ascii="Ink Free" w:hAnsi="Ink Free"/>
      <w:sz w:val="28"/>
    </w:rPr>
  </w:style>
  <w:style w:type="paragraph" w:customStyle="1" w:styleId="ELW6-8Image">
    <w:name w:val="ELW 6-8 Image"/>
    <w:qFormat/>
    <w:rsid w:val="00EA19DE"/>
    <w:pPr>
      <w:jc w:val="center"/>
    </w:pPr>
    <w:rPr>
      <w:rFonts w:eastAsia="SimSun"/>
      <w:noProof/>
      <w:color w:val="000000"/>
      <w:sz w:val="28"/>
      <w:szCs w:val="28"/>
    </w:rPr>
  </w:style>
  <w:style w:type="paragraph" w:customStyle="1" w:styleId="ELW6-8SentenceFrame">
    <w:name w:val="ELW 6-8 Sentence Frame"/>
    <w:basedOn w:val="ELW6-8Text"/>
    <w:qFormat/>
    <w:rsid w:val="00EA19DE"/>
    <w:pPr>
      <w:spacing w:before="300" w:after="60"/>
      <w:ind w:left="360"/>
    </w:pPr>
    <w:rPr>
      <w:szCs w:val="24"/>
      <w:lang w:eastAsia="zh-CN"/>
    </w:rPr>
  </w:style>
  <w:style w:type="paragraph" w:customStyle="1" w:styleId="ELW6-8TeacherAnswer">
    <w:name w:val="ELW 6-8 Teacher Answer"/>
    <w:basedOn w:val="Normal"/>
    <w:qFormat/>
    <w:rsid w:val="00EA19DE"/>
    <w:pPr>
      <w:spacing w:before="120" w:after="200" w:line="276" w:lineRule="auto"/>
      <w:ind w:left="360"/>
    </w:pPr>
    <w:rPr>
      <w:rFonts w:cs="Arial"/>
      <w:b/>
      <w:color w:val="808080"/>
      <w:szCs w:val="28"/>
    </w:rPr>
  </w:style>
  <w:style w:type="paragraph" w:customStyle="1" w:styleId="ELW6-8SentenceFrameTeacherAnswer">
    <w:name w:val="ELW 6-8 Sentence Frame Teacher Answer"/>
    <w:basedOn w:val="ELW6-8TeacherAnswer"/>
    <w:qFormat/>
    <w:rsid w:val="00EA19DE"/>
    <w:pPr>
      <w:spacing w:before="240" w:after="60" w:line="240" w:lineRule="auto"/>
    </w:pPr>
    <w:rPr>
      <w:b w:val="0"/>
      <w:color w:val="000000"/>
    </w:rPr>
  </w:style>
  <w:style w:type="paragraph" w:customStyle="1" w:styleId="ELW6-8Standard">
    <w:name w:val="ELW 6-8 Standard"/>
    <w:basedOn w:val="Normal"/>
    <w:qFormat/>
    <w:rsid w:val="00643A4B"/>
    <w:pPr>
      <w:spacing w:after="200" w:line="276" w:lineRule="auto"/>
    </w:pPr>
    <w:rPr>
      <w:rFonts w:eastAsia="SimSun"/>
      <w:b/>
      <w:szCs w:val="22"/>
    </w:rPr>
  </w:style>
  <w:style w:type="paragraph" w:customStyle="1" w:styleId="ELW6-8SubheadStyle2">
    <w:name w:val="ELW 6-8 Subhead Style2"/>
    <w:qFormat/>
    <w:rsid w:val="00EA19DE"/>
    <w:pPr>
      <w:spacing w:before="240" w:after="120"/>
    </w:pPr>
    <w:rPr>
      <w:rFonts w:eastAsia="SimSun"/>
      <w:b/>
      <w:color w:val="000000"/>
      <w:sz w:val="28"/>
      <w:szCs w:val="28"/>
    </w:rPr>
  </w:style>
  <w:style w:type="paragraph" w:customStyle="1" w:styleId="ELW6-8SubheadStyle3">
    <w:name w:val="ELW 6-8 Subhead Style3"/>
    <w:qFormat/>
    <w:rsid w:val="00EA19DE"/>
    <w:pPr>
      <w:spacing w:before="120" w:after="120"/>
    </w:pPr>
    <w:rPr>
      <w:rFonts w:eastAsia="SimSun"/>
      <w:b/>
      <w:color w:val="717073"/>
      <w:sz w:val="28"/>
      <w:szCs w:val="28"/>
    </w:rPr>
  </w:style>
  <w:style w:type="paragraph" w:customStyle="1" w:styleId="ELW6-8TextBulletedLevel2">
    <w:name w:val="ELW 6-8 Text Bulleted Level2"/>
    <w:basedOn w:val="ELW6-8TextBulletedLevel1"/>
    <w:qFormat/>
    <w:rsid w:val="00EA19DE"/>
    <w:pPr>
      <w:numPr>
        <w:ilvl w:val="1"/>
      </w:numPr>
      <w:spacing w:before="0"/>
    </w:pPr>
  </w:style>
  <w:style w:type="paragraph" w:customStyle="1" w:styleId="ELW6-8TextBulletedLevel3">
    <w:name w:val="ELW 6-8 Text Bulleted Level3"/>
    <w:basedOn w:val="ELW6-8TextBulletedLevel1"/>
    <w:qFormat/>
    <w:rsid w:val="00EA19DE"/>
    <w:pPr>
      <w:numPr>
        <w:numId w:val="19"/>
      </w:numPr>
      <w:spacing w:before="0"/>
      <w:ind w:left="1080"/>
    </w:pPr>
    <w:rPr>
      <w:shd w:val="clear" w:color="auto" w:fill="FFFFFF"/>
    </w:rPr>
  </w:style>
  <w:style w:type="paragraph" w:customStyle="1" w:styleId="ELW6-8TextCentered">
    <w:name w:val="ELW 6-8 Text Centered"/>
    <w:basedOn w:val="ELW6-8Text"/>
    <w:qFormat/>
    <w:rsid w:val="00EA19DE"/>
    <w:pPr>
      <w:jc w:val="center"/>
    </w:pPr>
  </w:style>
  <w:style w:type="paragraph" w:customStyle="1" w:styleId="ELW6-8TextIndented">
    <w:name w:val="ELW 6-8 Text Indented"/>
    <w:basedOn w:val="ELW6-8Text"/>
    <w:qFormat/>
    <w:rsid w:val="00EA19DE"/>
    <w:pPr>
      <w:ind w:left="360"/>
    </w:pPr>
  </w:style>
  <w:style w:type="paragraph" w:customStyle="1" w:styleId="ELW6-8TextIndentedBulletList">
    <w:name w:val="ELW 6-8 Text Indented Bullet List"/>
    <w:basedOn w:val="ELW6-8TextIndented"/>
    <w:qFormat/>
    <w:rsid w:val="00EA19DE"/>
    <w:pPr>
      <w:numPr>
        <w:numId w:val="20"/>
      </w:numPr>
      <w:contextualSpacing/>
    </w:pPr>
  </w:style>
  <w:style w:type="paragraph" w:customStyle="1" w:styleId="ELW6-8TextLetteredLevel1">
    <w:name w:val="ELW 6-8 Text Lettered Level1"/>
    <w:basedOn w:val="ELW6-8TextBulletedLevel1"/>
    <w:qFormat/>
    <w:rsid w:val="00EA19DE"/>
    <w:pPr>
      <w:numPr>
        <w:numId w:val="21"/>
      </w:numPr>
      <w:ind w:left="360"/>
    </w:pPr>
  </w:style>
  <w:style w:type="paragraph" w:customStyle="1" w:styleId="ELW6-8TextLetteredLevel2">
    <w:name w:val="ELW 6-8 Text Lettered Level2"/>
    <w:basedOn w:val="ELW6-8TextLetteredLevel1"/>
    <w:qFormat/>
    <w:rsid w:val="00EA19DE"/>
    <w:pPr>
      <w:numPr>
        <w:numId w:val="22"/>
      </w:numPr>
      <w:spacing w:before="0"/>
    </w:pPr>
  </w:style>
  <w:style w:type="paragraph" w:customStyle="1" w:styleId="ELW6-8TextLetteredLevel3">
    <w:name w:val="ELW 6-8 Text Lettered Level3"/>
    <w:basedOn w:val="ELW6-8TextLetteredLevel2"/>
    <w:qFormat/>
    <w:rsid w:val="00871BF5"/>
    <w:pPr>
      <w:numPr>
        <w:numId w:val="23"/>
      </w:numPr>
    </w:pPr>
  </w:style>
  <w:style w:type="paragraph" w:customStyle="1" w:styleId="ELW6-8TextListParagraph1">
    <w:name w:val="ELW 6-8 Text List Paragraph1"/>
    <w:basedOn w:val="ELW6-8TextIndented"/>
    <w:qFormat/>
    <w:rsid w:val="00EA19DE"/>
    <w:pPr>
      <w:spacing w:after="0"/>
    </w:pPr>
  </w:style>
  <w:style w:type="paragraph" w:customStyle="1" w:styleId="ELW6-8TextListParagraph2">
    <w:name w:val="ELW 6-8 Text List Paragraph2"/>
    <w:basedOn w:val="ELW6-8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6-8TextListParagraph3">
    <w:name w:val="ELW 6-8 Text List Paragraph3"/>
    <w:basedOn w:val="ELW6-8TextListParagraph2"/>
    <w:qFormat/>
    <w:rsid w:val="00EA19DE"/>
    <w:pPr>
      <w:ind w:left="1080"/>
    </w:pPr>
  </w:style>
  <w:style w:type="paragraph" w:customStyle="1" w:styleId="ELW6-8TextNumberedLevel1">
    <w:name w:val="ELW 6-8 Text Numbered Level1"/>
    <w:basedOn w:val="ListParagraph"/>
    <w:qFormat/>
    <w:rsid w:val="00EA19DE"/>
    <w:pPr>
      <w:numPr>
        <w:numId w:val="25"/>
      </w:numPr>
      <w:spacing w:before="120"/>
      <w:contextualSpacing w:val="0"/>
    </w:pPr>
    <w:rPr>
      <w:rFonts w:eastAsia="SimSun"/>
      <w:color w:val="000000"/>
      <w:szCs w:val="28"/>
    </w:rPr>
  </w:style>
  <w:style w:type="paragraph" w:styleId="ListParagraph">
    <w:name w:val="List Paragraph"/>
    <w:basedOn w:val="Normal"/>
    <w:uiPriority w:val="34"/>
    <w:qFormat/>
    <w:rsid w:val="00EA19DE"/>
    <w:pPr>
      <w:ind w:left="720"/>
      <w:contextualSpacing/>
    </w:pPr>
  </w:style>
  <w:style w:type="paragraph" w:customStyle="1" w:styleId="ELW6-8TextNumberedLevel2">
    <w:name w:val="ELW 6-8 Text Numbered Level2"/>
    <w:basedOn w:val="ELW6-8TextNumberedLevel1"/>
    <w:qFormat/>
    <w:rsid w:val="00EA19DE"/>
    <w:pPr>
      <w:numPr>
        <w:ilvl w:val="1"/>
      </w:numPr>
      <w:spacing w:before="0"/>
    </w:pPr>
  </w:style>
  <w:style w:type="paragraph" w:customStyle="1" w:styleId="ELW6-8TextNumberedLevel3">
    <w:name w:val="ELW 6-8 Text Numbered Level3"/>
    <w:basedOn w:val="ELW6-8TextNumberedLevel2"/>
    <w:qFormat/>
    <w:rsid w:val="00EA19DE"/>
    <w:pPr>
      <w:numPr>
        <w:ilvl w:val="0"/>
        <w:numId w:val="26"/>
      </w:numPr>
    </w:pPr>
  </w:style>
  <w:style w:type="paragraph" w:customStyle="1" w:styleId="ELW6-8TextVerseFirstLine">
    <w:name w:val="ELW 6-8 Text Verse First Line"/>
    <w:basedOn w:val="ELW6-8Text"/>
    <w:qFormat/>
    <w:rsid w:val="00EA19DE"/>
    <w:pPr>
      <w:spacing w:before="240" w:after="0"/>
      <w:ind w:left="720"/>
    </w:pPr>
  </w:style>
  <w:style w:type="paragraph" w:customStyle="1" w:styleId="ELW6-8TextVerseMiddleLines">
    <w:name w:val="ELW 6-8 Text Verse Middle Lines"/>
    <w:basedOn w:val="ELW6-8TextVerseFirstLine"/>
    <w:qFormat/>
    <w:rsid w:val="00EA19DE"/>
    <w:pPr>
      <w:spacing w:before="0"/>
    </w:pPr>
  </w:style>
  <w:style w:type="paragraph" w:customStyle="1" w:styleId="ELW6-8TextVerseLastLine">
    <w:name w:val="ELW 6-8 Text Verse Last Line"/>
    <w:basedOn w:val="ELW6-8TextVerseMiddleLines"/>
    <w:qFormat/>
    <w:rsid w:val="00EA19DE"/>
    <w:pPr>
      <w:spacing w:after="240"/>
    </w:pPr>
  </w:style>
  <w:style w:type="paragraph" w:customStyle="1" w:styleId="ELW6-8TextVerseOnlyLine">
    <w:name w:val="ELW 6-8 Text Verse Only Line"/>
    <w:basedOn w:val="ELW6-8TextVerseLastLine"/>
    <w:qFormat/>
    <w:rsid w:val="00EA19DE"/>
    <w:pPr>
      <w:spacing w:before="240"/>
    </w:pPr>
  </w:style>
  <w:style w:type="paragraph" w:customStyle="1" w:styleId="ELW6-8Textwithwidemargin">
    <w:name w:val="ELW 6-8 Text with wide margin"/>
    <w:basedOn w:val="ELW12ptText"/>
    <w:qFormat/>
    <w:rsid w:val="00EA19DE"/>
    <w:pPr>
      <w:ind w:right="3960"/>
    </w:pPr>
    <w:rPr>
      <w:rFonts w:ascii="Calibri" w:eastAsia="Calibri" w:hAnsi="Calibri"/>
    </w:rPr>
  </w:style>
  <w:style w:type="character" w:customStyle="1" w:styleId="ELWAnswer">
    <w:name w:val="ELW Answer"/>
    <w:uiPriority w:val="1"/>
    <w:qFormat/>
    <w:rsid w:val="00EA19DE"/>
    <w:rPr>
      <w:rFonts w:ascii="Calibri" w:hAnsi="Calibri"/>
      <w:b/>
      <w:color w:val="808080"/>
      <w:u w:val="none"/>
    </w:rPr>
  </w:style>
  <w:style w:type="character" w:customStyle="1" w:styleId="ELWAnswerHighlight">
    <w:name w:val="ELW Answer Highlight"/>
    <w:uiPriority w:val="1"/>
    <w:qFormat/>
    <w:rsid w:val="00635499"/>
    <w:rPr>
      <w:b/>
      <w:color w:val="808080"/>
      <w:u w:val="none"/>
      <w:bdr w:val="none" w:sz="0" w:space="0" w:color="auto"/>
      <w:shd w:val="clear" w:color="auto" w:fill="FFFF00"/>
    </w:rPr>
  </w:style>
  <w:style w:type="paragraph" w:customStyle="1" w:styleId="ELWCoverHeading">
    <w:name w:val="ELW CoverHeading"/>
    <w:qFormat/>
    <w:rsid w:val="00EA19DE"/>
    <w:pPr>
      <w:spacing w:line="680" w:lineRule="exact"/>
    </w:pPr>
    <w:rPr>
      <w:rFonts w:eastAsia="SimSun"/>
      <w:b/>
      <w:color w:val="D71149"/>
      <w:sz w:val="68"/>
      <w:szCs w:val="68"/>
    </w:rPr>
  </w:style>
  <w:style w:type="paragraph" w:customStyle="1" w:styleId="ELWCoverSubhead-Grade">
    <w:name w:val="ELW CoverSubhead-Grade"/>
    <w:qFormat/>
    <w:rsid w:val="00EA19DE"/>
    <w:pPr>
      <w:spacing w:line="680" w:lineRule="exact"/>
    </w:pPr>
    <w:rPr>
      <w:rFonts w:eastAsia="SimSun"/>
      <w:color w:val="000000"/>
      <w:sz w:val="68"/>
      <w:szCs w:val="68"/>
    </w:rPr>
  </w:style>
  <w:style w:type="paragraph" w:customStyle="1" w:styleId="ELWCoverSubhead-Lesson">
    <w:name w:val="ELW CoverSubhead-Lesson"/>
    <w:qFormat/>
    <w:rsid w:val="00EA19DE"/>
    <w:pPr>
      <w:spacing w:line="680" w:lineRule="exact"/>
    </w:pPr>
    <w:rPr>
      <w:rFonts w:eastAsia="SimSun"/>
      <w:color w:val="717073"/>
      <w:sz w:val="68"/>
      <w:szCs w:val="68"/>
    </w:rPr>
  </w:style>
  <w:style w:type="table" w:customStyle="1" w:styleId="ELWDashedTable">
    <w:name w:val="ELW Dashed Table"/>
    <w:basedOn w:val="TableNormal"/>
    <w:uiPriority w:val="99"/>
    <w:rsid w:val="00EA19DE"/>
    <w:rPr>
      <w:sz w:val="22"/>
      <w:szCs w:val="22"/>
    </w:rPr>
    <w:tblPr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72" w:type="dxa"/>
        <w:left w:w="72" w:type="dxa"/>
        <w:bottom w:w="72" w:type="dxa"/>
        <w:right w:w="72" w:type="dxa"/>
      </w:tblCellMar>
    </w:tblPr>
    <w:tcPr>
      <w:vAlign w:val="center"/>
    </w:tcPr>
  </w:style>
  <w:style w:type="character" w:customStyle="1" w:styleId="ELWELLDifferentiated">
    <w:name w:val="ELW ELL Differentiated"/>
    <w:uiPriority w:val="1"/>
    <w:qFormat/>
    <w:rsid w:val="00EA19DE"/>
    <w:rPr>
      <w:color w:val="2F5496"/>
    </w:rPr>
  </w:style>
  <w:style w:type="paragraph" w:customStyle="1" w:styleId="ELWFootnote-Copyright-SourceInformation">
    <w:name w:val="ELW Footnote-Copyright-Source Information"/>
    <w:qFormat/>
    <w:rsid w:val="00EA19DE"/>
    <w:rPr>
      <w:rFonts w:eastAsia="SimSun"/>
      <w:color w:val="000000"/>
      <w:sz w:val="21"/>
      <w:szCs w:val="21"/>
    </w:rPr>
  </w:style>
  <w:style w:type="character" w:customStyle="1" w:styleId="ELWHighlightBlue">
    <w:name w:val="ELW Highlight Blue"/>
    <w:uiPriority w:val="1"/>
    <w:qFormat/>
    <w:rsid w:val="00EA19DE"/>
    <w:rPr>
      <w:bdr w:val="none" w:sz="0" w:space="0" w:color="auto"/>
      <w:shd w:val="clear" w:color="auto" w:fill="76D6FF"/>
    </w:rPr>
  </w:style>
  <w:style w:type="character" w:customStyle="1" w:styleId="ELWHighlightGreen1">
    <w:name w:val="ELW Highlight Green1"/>
    <w:uiPriority w:val="1"/>
    <w:qFormat/>
    <w:rsid w:val="00EA19DE"/>
    <w:rPr>
      <w:bdr w:val="none" w:sz="0" w:space="0" w:color="auto"/>
      <w:shd w:val="clear" w:color="auto" w:fill="D5FC79"/>
    </w:rPr>
  </w:style>
  <w:style w:type="character" w:customStyle="1" w:styleId="ELWHighlightGreen2">
    <w:name w:val="ELW Highlight Green2"/>
    <w:uiPriority w:val="1"/>
    <w:qFormat/>
    <w:rsid w:val="00EA19DE"/>
    <w:rPr>
      <w:bdr w:val="none" w:sz="0" w:space="0" w:color="auto"/>
      <w:shd w:val="clear" w:color="auto" w:fill="8EFA00"/>
    </w:rPr>
  </w:style>
  <w:style w:type="character" w:customStyle="1" w:styleId="ELWHighlightRed">
    <w:name w:val="ELW Highlight Red"/>
    <w:uiPriority w:val="1"/>
    <w:qFormat/>
    <w:rsid w:val="00EA19DE"/>
    <w:rPr>
      <w:bdr w:val="none" w:sz="0" w:space="0" w:color="auto"/>
      <w:shd w:val="clear" w:color="auto" w:fill="FF7E79"/>
    </w:rPr>
  </w:style>
  <w:style w:type="character" w:customStyle="1" w:styleId="ELWHighlightYellow">
    <w:name w:val="ELW Highlight Yellow"/>
    <w:uiPriority w:val="1"/>
    <w:qFormat/>
    <w:rsid w:val="00EA19DE"/>
    <w:rPr>
      <w:bdr w:val="none" w:sz="0" w:space="0" w:color="auto"/>
      <w:shd w:val="clear" w:color="auto" w:fill="FFFD78"/>
    </w:rPr>
  </w:style>
  <w:style w:type="character" w:customStyle="1" w:styleId="ELWIcon">
    <w:name w:val="ELW Icon"/>
    <w:uiPriority w:val="1"/>
    <w:qFormat/>
    <w:rsid w:val="00EA19DE"/>
    <w:rPr>
      <w:noProof/>
      <w:position w:val="-10"/>
    </w:rPr>
  </w:style>
  <w:style w:type="paragraph" w:customStyle="1" w:styleId="ELWImageCaption-Source">
    <w:name w:val="ELW ImageCaption-Source"/>
    <w:qFormat/>
    <w:rsid w:val="00EA19DE"/>
    <w:pPr>
      <w:spacing w:before="120" w:after="120"/>
      <w:jc w:val="center"/>
    </w:pPr>
    <w:rPr>
      <w:rFonts w:eastAsia="SimSun"/>
      <w:color w:val="000000"/>
      <w:sz w:val="21"/>
      <w:szCs w:val="21"/>
    </w:rPr>
  </w:style>
  <w:style w:type="paragraph" w:customStyle="1" w:styleId="ELWName-Date">
    <w:name w:val="ELW Name-Date"/>
    <w:basedOn w:val="Normal"/>
    <w:qFormat/>
    <w:rsid w:val="00EA19DE"/>
    <w:pPr>
      <w:tabs>
        <w:tab w:val="left" w:leader="underscore" w:pos="5760"/>
        <w:tab w:val="right" w:leader="underscore" w:pos="9360"/>
      </w:tabs>
      <w:spacing w:after="200" w:line="276" w:lineRule="auto"/>
    </w:pPr>
    <w:rPr>
      <w:rFonts w:cs="Arial"/>
      <w:color w:val="000000"/>
      <w:sz w:val="28"/>
      <w:szCs w:val="28"/>
    </w:rPr>
  </w:style>
  <w:style w:type="paragraph" w:customStyle="1" w:styleId="ELWPageTitle">
    <w:name w:val="ELW PageTitle"/>
    <w:qFormat/>
    <w:rsid w:val="00EA19DE"/>
    <w:pPr>
      <w:spacing w:after="600" w:line="440" w:lineRule="exact"/>
      <w:jc w:val="center"/>
    </w:pPr>
    <w:rPr>
      <w:rFonts w:eastAsia="SimSun"/>
      <w:b/>
      <w:color w:val="D71149"/>
      <w:sz w:val="44"/>
      <w:szCs w:val="44"/>
    </w:rPr>
  </w:style>
  <w:style w:type="paragraph" w:customStyle="1" w:styleId="ELWQuote">
    <w:name w:val="ELW Quote"/>
    <w:basedOn w:val="Normal"/>
    <w:qFormat/>
    <w:rsid w:val="0064302E"/>
    <w:pPr>
      <w:spacing w:after="200" w:line="276" w:lineRule="auto"/>
    </w:pPr>
    <w:rPr>
      <w:sz w:val="32"/>
      <w:szCs w:val="22"/>
    </w:rPr>
  </w:style>
  <w:style w:type="character" w:customStyle="1" w:styleId="ELWRed">
    <w:name w:val="ELW Red"/>
    <w:uiPriority w:val="1"/>
    <w:qFormat/>
    <w:rsid w:val="00EA19DE"/>
    <w:rPr>
      <w:b/>
      <w:color w:val="D71149"/>
    </w:rPr>
  </w:style>
  <w:style w:type="paragraph" w:customStyle="1" w:styleId="ELWSidebar">
    <w:name w:val="ELW Sidebar"/>
    <w:qFormat/>
    <w:rsid w:val="00EA19DE"/>
    <w:pPr>
      <w:framePr w:w="3600" w:hSpace="432" w:wrap="around" w:hAnchor="margin" w:xAlign="right" w:y="1"/>
      <w:spacing w:after="40"/>
    </w:pPr>
    <w:rPr>
      <w:color w:val="000000"/>
      <w:sz w:val="18"/>
      <w:szCs w:val="24"/>
    </w:rPr>
  </w:style>
  <w:style w:type="table" w:customStyle="1" w:styleId="ELWStudentBasicTable">
    <w:name w:val="ELW Student Basic Table"/>
    <w:basedOn w:val="TableNormal"/>
    <w:uiPriority w:val="99"/>
    <w:rsid w:val="00EA19DE"/>
    <w:rPr>
      <w:rFonts w:eastAsia="SimSu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8" w:type="dxa"/>
        <w:left w:w="115" w:type="dxa"/>
        <w:bottom w:w="29" w:type="dxa"/>
        <w:right w:w="115" w:type="dxa"/>
      </w:tblCellMar>
    </w:tblPr>
    <w:tcPr>
      <w:shd w:val="clear" w:color="auto" w:fill="auto"/>
    </w:tcPr>
    <w:tblStylePr w:type="firstRow">
      <w:rPr>
        <w:rFonts w:ascii="Calibri" w:hAnsi="Calibri"/>
        <w:b w:val="0"/>
      </w:rPr>
      <w:tblPr/>
      <w:tcPr>
        <w:shd w:val="clear" w:color="auto" w:fill="D9D9D9"/>
      </w:tcPr>
    </w:tblStylePr>
  </w:style>
  <w:style w:type="character" w:customStyle="1" w:styleId="ELWSubscriptText">
    <w:name w:val="ELW Subscript Text"/>
    <w:uiPriority w:val="1"/>
    <w:qFormat/>
    <w:rsid w:val="00EA19DE"/>
    <w:rPr>
      <w:sz w:val="20"/>
      <w:vertAlign w:val="baseline"/>
    </w:rPr>
  </w:style>
  <w:style w:type="paragraph" w:customStyle="1" w:styleId="ELWTBLBodyTextLarge">
    <w:name w:val="ELW TBL Body Text Large"/>
    <w:basedOn w:val="Normal"/>
    <w:qFormat/>
    <w:rsid w:val="00EA19DE"/>
    <w:rPr>
      <w:rFonts w:eastAsia="SimSun"/>
      <w:sz w:val="36"/>
      <w:szCs w:val="20"/>
    </w:rPr>
  </w:style>
  <w:style w:type="paragraph" w:customStyle="1" w:styleId="ELWTBLHandwriting">
    <w:name w:val="ELW TBL Handwriting"/>
    <w:basedOn w:val="Normal"/>
    <w:qFormat/>
    <w:rsid w:val="00EA19DE"/>
    <w:pPr>
      <w:tabs>
        <w:tab w:val="right" w:pos="14400"/>
      </w:tabs>
    </w:pPr>
    <w:rPr>
      <w:rFonts w:ascii="Ink Free" w:hAnsi="Ink Free" w:cs="Calibri"/>
      <w:color w:val="000000"/>
      <w:sz w:val="28"/>
      <w:szCs w:val="22"/>
      <w:lang w:val="en"/>
    </w:rPr>
  </w:style>
  <w:style w:type="paragraph" w:customStyle="1" w:styleId="ELWTeacherFontLarge">
    <w:name w:val="ELW Teacher Font Large"/>
    <w:qFormat/>
    <w:rsid w:val="00EA19DE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 w:after="200" w:line="276" w:lineRule="auto"/>
      <w:ind w:left="144"/>
    </w:pPr>
    <w:rPr>
      <w:rFonts w:ascii="Garamond" w:eastAsia="SimSun" w:hAnsi="Garamond" w:cs="Times New Roman (Body CS)"/>
      <w:b/>
      <w:sz w:val="48"/>
      <w:szCs w:val="22"/>
    </w:rPr>
  </w:style>
  <w:style w:type="paragraph" w:customStyle="1" w:styleId="ELWTeacherNote">
    <w:name w:val="ELW Teacher Note"/>
    <w:basedOn w:val="ELW6-8Text"/>
    <w:qFormat/>
    <w:rsid w:val="00EA19DE"/>
    <w:rPr>
      <w:i/>
    </w:rPr>
  </w:style>
  <w:style w:type="paragraph" w:customStyle="1" w:styleId="ELWTeacherSpeak2">
    <w:name w:val="ELW Teacher Speak 2"/>
    <w:basedOn w:val="Normal"/>
    <w:qFormat/>
    <w:rsid w:val="00EA19DE"/>
    <w:pPr>
      <w:spacing w:before="120" w:after="120"/>
      <w:ind w:left="360"/>
    </w:pPr>
    <w:rPr>
      <w:rFonts w:ascii="Garamond" w:eastAsia="SimSun" w:hAnsi="Garamond"/>
      <w:b/>
      <w:i/>
      <w:color w:val="D71149"/>
      <w:lang w:eastAsia="zh-CN"/>
    </w:rPr>
  </w:style>
  <w:style w:type="paragraph" w:customStyle="1" w:styleId="ELWTeacherSpeak3">
    <w:name w:val="ELW Teacher Speak 3"/>
    <w:basedOn w:val="ELWTeacherSpeak2"/>
    <w:qFormat/>
    <w:rsid w:val="00EA19DE"/>
    <w:pPr>
      <w:ind w:left="720"/>
    </w:pPr>
  </w:style>
  <w:style w:type="paragraph" w:customStyle="1" w:styleId="ELWTeacherVersion">
    <w:name w:val="ELW Teacher Version"/>
    <w:qFormat/>
    <w:rsid w:val="00EA19DE"/>
    <w:pPr>
      <w:spacing w:after="200" w:line="276" w:lineRule="auto"/>
    </w:pPr>
    <w:rPr>
      <w:rFonts w:eastAsia="SimSun" w:cs="Calibri"/>
      <w:b/>
      <w:i/>
      <w:color w:val="D71149"/>
      <w:sz w:val="28"/>
      <w:szCs w:val="24"/>
    </w:rPr>
  </w:style>
  <w:style w:type="paragraph" w:customStyle="1" w:styleId="ELWUnitTitle">
    <w:name w:val="ELW Unit Title"/>
    <w:next w:val="Normal"/>
    <w:uiPriority w:val="5"/>
    <w:qFormat/>
    <w:rsid w:val="00EA19DE"/>
    <w:pPr>
      <w:spacing w:after="200" w:line="276" w:lineRule="auto"/>
    </w:pPr>
    <w:rPr>
      <w:b/>
      <w:sz w:val="48"/>
      <w:szCs w:val="22"/>
    </w:rPr>
  </w:style>
  <w:style w:type="table" w:customStyle="1" w:styleId="ELWSentenceStripTable">
    <w:name w:val="ELW Sentence Strip Table"/>
    <w:basedOn w:val="TableNormal"/>
    <w:uiPriority w:val="99"/>
    <w:rsid w:val="00A354E6"/>
    <w:pPr>
      <w:jc w:val="center"/>
    </w:pPr>
    <w:tblPr>
      <w:jc w:val="center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1080" w:type="dxa"/>
        <w:left w:w="115" w:type="dxa"/>
        <w:bottom w:w="1080" w:type="dxa"/>
        <w:right w:w="115" w:type="dxa"/>
      </w:tblCellMar>
    </w:tblPr>
    <w:trPr>
      <w:jc w:val="center"/>
    </w:trPr>
  </w:style>
  <w:style w:type="paragraph" w:customStyle="1" w:styleId="ELWLandscapeName-Date">
    <w:name w:val="ELW Landscape Name-Date"/>
    <w:basedOn w:val="ELWName-Date"/>
    <w:qFormat/>
    <w:rsid w:val="00E600E3"/>
    <w:pPr>
      <w:tabs>
        <w:tab w:val="clear" w:pos="5760"/>
        <w:tab w:val="clear" w:pos="9360"/>
        <w:tab w:val="left" w:leader="underscore" w:pos="7920"/>
        <w:tab w:val="left" w:leader="underscore" w:pos="129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2B3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C2B3C"/>
    <w:rPr>
      <w:rFonts w:ascii="Times New Roman" w:hAnsi="Times New Roman" w:cs="Times New Roman"/>
      <w:sz w:val="18"/>
      <w:szCs w:val="18"/>
    </w:rPr>
  </w:style>
  <w:style w:type="paragraph" w:customStyle="1" w:styleId="BasicParagraph">
    <w:name w:val="[Basic Paragraph]"/>
    <w:basedOn w:val="Normal"/>
    <w:uiPriority w:val="99"/>
    <w:rsid w:val="00F14656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="Times New Roman" w:hAnsi="MinionPro-Regular" w:cs="MinionPro-Regular"/>
      <w:color w:val="000000"/>
      <w:lang w:val="en-GB"/>
    </w:rPr>
  </w:style>
  <w:style w:type="paragraph" w:customStyle="1" w:styleId="CHAPH">
    <w:name w:val="CHAP_H"/>
    <w:basedOn w:val="Normal"/>
    <w:uiPriority w:val="99"/>
    <w:rsid w:val="00F14656"/>
    <w:pPr>
      <w:widowControl w:val="0"/>
      <w:suppressAutoHyphens/>
      <w:autoSpaceDE w:val="0"/>
      <w:autoSpaceDN w:val="0"/>
      <w:adjustRightInd w:val="0"/>
      <w:spacing w:after="80" w:line="288" w:lineRule="auto"/>
      <w:textAlignment w:val="center"/>
    </w:pPr>
    <w:rPr>
      <w:rFonts w:ascii="MarkPro" w:eastAsia="Times New Roman" w:hAnsi="MarkPro" w:cs="MarkPro"/>
      <w:color w:val="E5004C"/>
      <w:spacing w:val="6"/>
      <w:sz w:val="32"/>
      <w:szCs w:val="32"/>
    </w:rPr>
  </w:style>
  <w:style w:type="paragraph" w:customStyle="1" w:styleId="TSMH1">
    <w:name w:val="TSM H1"/>
    <w:basedOn w:val="Normal"/>
    <w:uiPriority w:val="99"/>
    <w:rsid w:val="00F14656"/>
    <w:pPr>
      <w:widowControl w:val="0"/>
      <w:suppressAutoHyphens/>
      <w:autoSpaceDE w:val="0"/>
      <w:autoSpaceDN w:val="0"/>
      <w:adjustRightInd w:val="0"/>
      <w:spacing w:after="270" w:line="460" w:lineRule="atLeast"/>
      <w:jc w:val="center"/>
      <w:textAlignment w:val="center"/>
    </w:pPr>
    <w:rPr>
      <w:rFonts w:ascii="MarkPro-Heavy" w:eastAsia="Times New Roman" w:hAnsi="MarkPro-Heavy" w:cs="MarkPro-Heavy"/>
      <w:color w:val="E5004C"/>
      <w:spacing w:val="-4"/>
      <w:sz w:val="42"/>
      <w:szCs w:val="42"/>
      <w:lang w:val="en-GB"/>
    </w:rPr>
  </w:style>
  <w:style w:type="paragraph" w:customStyle="1" w:styleId="TSMTeacherExample">
    <w:name w:val="TSM Teacher Example"/>
    <w:basedOn w:val="Normal"/>
    <w:uiPriority w:val="99"/>
    <w:rsid w:val="00F14656"/>
    <w:pPr>
      <w:widowControl w:val="0"/>
      <w:suppressAutoHyphens/>
      <w:autoSpaceDE w:val="0"/>
      <w:autoSpaceDN w:val="0"/>
      <w:adjustRightInd w:val="0"/>
      <w:spacing w:after="180" w:line="360" w:lineRule="atLeast"/>
      <w:textAlignment w:val="center"/>
    </w:pPr>
    <w:rPr>
      <w:rFonts w:ascii="MarkPro-HeavyItalic" w:eastAsia="Times New Roman" w:hAnsi="MarkPro-HeavyItalic" w:cs="MarkPro-HeavyItalic"/>
      <w:i/>
      <w:iCs/>
      <w:color w:val="E5004C"/>
      <w:spacing w:val="-3"/>
      <w:sz w:val="28"/>
      <w:szCs w:val="28"/>
      <w:lang w:val="en-GB"/>
    </w:rPr>
  </w:style>
  <w:style w:type="paragraph" w:customStyle="1" w:styleId="TSMBL">
    <w:name w:val="TSM BL"/>
    <w:basedOn w:val="Normal"/>
    <w:uiPriority w:val="99"/>
    <w:rsid w:val="00F14656"/>
    <w:pPr>
      <w:widowControl w:val="0"/>
      <w:tabs>
        <w:tab w:val="left" w:pos="450"/>
      </w:tabs>
      <w:suppressAutoHyphens/>
      <w:autoSpaceDE w:val="0"/>
      <w:autoSpaceDN w:val="0"/>
      <w:adjustRightInd w:val="0"/>
      <w:spacing w:before="90" w:after="90" w:line="320" w:lineRule="atLeast"/>
      <w:ind w:left="450" w:right="90" w:hanging="432"/>
      <w:textAlignment w:val="center"/>
    </w:pPr>
    <w:rPr>
      <w:rFonts w:ascii="MarkPro" w:eastAsia="Times New Roman" w:hAnsi="MarkPro" w:cs="MarkPro"/>
      <w:color w:val="000000"/>
      <w:spacing w:val="-2"/>
    </w:rPr>
  </w:style>
  <w:style w:type="character" w:customStyle="1" w:styleId="x">
    <w:name w:val="x"/>
    <w:uiPriority w:val="99"/>
    <w:rsid w:val="00F14656"/>
    <w:rPr>
      <w:color w:val="000000"/>
      <w:w w:val="100"/>
    </w:rPr>
  </w:style>
  <w:style w:type="character" w:customStyle="1" w:styleId="TeacherVersion">
    <w:name w:val="Teacher_Version"/>
    <w:uiPriority w:val="99"/>
    <w:rsid w:val="00F14656"/>
    <w:rPr>
      <w:color w:val="000000"/>
      <w:w w:val="1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lva\19-2710\4.%20Templates\Updated%20Template\Word%20Styl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D0B741F6-9016-4FB2-A7E8-E4C9BB309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Styles Template</Template>
  <TotalTime>0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selvapathy Kasilingam</dc:creator>
  <cp:keywords/>
  <dc:description/>
  <cp:lastModifiedBy>PC User</cp:lastModifiedBy>
  <cp:revision>2</cp:revision>
  <dcterms:created xsi:type="dcterms:W3CDTF">2022-03-20T15:01:00Z</dcterms:created>
  <dcterms:modified xsi:type="dcterms:W3CDTF">2022-03-20T15:01:00Z</dcterms:modified>
</cp:coreProperties>
</file>