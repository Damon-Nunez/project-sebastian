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1ED5E" w14:textId="77777777" w:rsidR="002F1419" w:rsidRPr="00432942" w:rsidRDefault="002F1419" w:rsidP="00432942">
      <w:pPr>
        <w:pStyle w:val="ELWPageTitle"/>
      </w:pPr>
      <w:r w:rsidRPr="00432942">
        <w:t>Analyze Point of View Anchor Chart</w:t>
      </w:r>
    </w:p>
    <w:p w14:paraId="592BE3AC" w14:textId="77777777" w:rsidR="002F1419" w:rsidRPr="00432942" w:rsidRDefault="002F1419" w:rsidP="00432942">
      <w:pPr>
        <w:pStyle w:val="ELW6-8Standard"/>
      </w:pPr>
      <w:r w:rsidRPr="00432942">
        <w:t>RL.8.1, RL.8.6</w:t>
      </w:r>
    </w:p>
    <w:p w14:paraId="03CA23FE" w14:textId="77777777" w:rsidR="002F1419" w:rsidRPr="006A62F9" w:rsidRDefault="002F1419" w:rsidP="006A62F9">
      <w:pPr>
        <w:pStyle w:val="ELW6-8Text"/>
        <w:rPr>
          <w:b/>
        </w:rPr>
      </w:pPr>
      <w:r w:rsidRPr="006A62F9">
        <w:rPr>
          <w:b/>
        </w:rPr>
        <w:t>Analyze Point of View</w:t>
      </w:r>
    </w:p>
    <w:p w14:paraId="7CD366F7" w14:textId="77777777" w:rsidR="002F1419" w:rsidRDefault="002F1419" w:rsidP="00432942">
      <w:pPr>
        <w:pStyle w:val="ELW6-8Text"/>
        <w:rPr>
          <w:rStyle w:val="x"/>
        </w:rPr>
      </w:pPr>
      <w:r w:rsidRPr="00432942">
        <w:t xml:space="preserve">The </w:t>
      </w:r>
      <w:r w:rsidRPr="00432942">
        <w:rPr>
          <w:b/>
        </w:rPr>
        <w:t>point of view</w:t>
      </w:r>
      <w:r w:rsidRPr="00432942">
        <w:t xml:space="preserve"> in narrative texts is the narrator’s position in relation to the story being told. It shows the opinions or feelings of the individuals involved in a situation. Point of view is the way the author allows the reader to “hear” and “see” what is happening.</w:t>
      </w:r>
    </w:p>
    <w:p w14:paraId="55220B90" w14:textId="77777777" w:rsidR="002F1419" w:rsidRPr="00432942" w:rsidRDefault="002F1419" w:rsidP="00432942">
      <w:pPr>
        <w:pStyle w:val="ELW6-8Text"/>
      </w:pPr>
      <w:r w:rsidRPr="00432942">
        <w:t>Authors often create differences between different characters’ points of view, as well as your point of view as a reader. Different characters have different feelings and opinions about what is going on, and so do readers. These differences in point of view between characters and the audience can create different effects, such as suspense or humor.</w:t>
      </w:r>
    </w:p>
    <w:p w14:paraId="16227AA4" w14:textId="77777777" w:rsidR="002F1419" w:rsidRPr="00432942" w:rsidRDefault="002F1419" w:rsidP="006A62F9">
      <w:pPr>
        <w:pStyle w:val="ELW6-8Text"/>
        <w:spacing w:before="240"/>
        <w:rPr>
          <w:b/>
        </w:rPr>
      </w:pPr>
      <w:r w:rsidRPr="00432942">
        <w:rPr>
          <w:b/>
        </w:rPr>
        <w:t>How does the author use differences in the points of view of the characters and the reader to create effects like suspense or humor?</w:t>
      </w:r>
    </w:p>
    <w:p w14:paraId="43C7AB90" w14:textId="60BDF20B" w:rsidR="002F1419" w:rsidRPr="00432942" w:rsidRDefault="002F1419" w:rsidP="00432942">
      <w:pPr>
        <w:pStyle w:val="ELW6-8TextBulletedLevel1"/>
      </w:pPr>
      <w:r w:rsidRPr="00432942">
        <w:t xml:space="preserve">Using the </w:t>
      </w:r>
      <w:r w:rsidR="00804213" w:rsidRPr="00432942">
        <w:t>first-person</w:t>
      </w:r>
      <w:r w:rsidRPr="00432942">
        <w:t xml:space="preserve"> point of view, the author enables the reader to see some events that the other characters don’t see.</w:t>
      </w:r>
    </w:p>
    <w:p w14:paraId="5E0D7FD0" w14:textId="77777777" w:rsidR="002F1419" w:rsidRPr="00432942" w:rsidRDefault="002F1419" w:rsidP="00432942">
      <w:pPr>
        <w:pStyle w:val="ELW6-8TextBulletedLevel1"/>
      </w:pPr>
      <w:r w:rsidRPr="00432942">
        <w:t>The author reveals to the reader what the narrator is thinking or feeling that the characters in the novel don’t know.</w:t>
      </w:r>
    </w:p>
    <w:p w14:paraId="46ED39DC" w14:textId="77777777" w:rsidR="002F1419" w:rsidRDefault="002F1419" w:rsidP="00432942">
      <w:pPr>
        <w:pStyle w:val="ELW6-8TextBulletedLevel1"/>
      </w:pPr>
      <w:r w:rsidRPr="00432942">
        <w:t>We feel the feelings of the narrator.</w:t>
      </w:r>
    </w:p>
    <w:p w14:paraId="15D18AF6" w14:textId="77777777" w:rsidR="00432942" w:rsidRPr="00432942" w:rsidRDefault="00432942" w:rsidP="00432942">
      <w:pPr>
        <w:pStyle w:val="ELW6-8TextBulletedLevel1"/>
        <w:numPr>
          <w:ilvl w:val="0"/>
          <w:numId w:val="0"/>
        </w:numPr>
        <w:ind w:left="360"/>
        <w:rPr>
          <w:sz w:val="2"/>
          <w:szCs w:val="2"/>
        </w:rPr>
      </w:pPr>
      <w:r>
        <w:br w:type="page"/>
      </w:r>
    </w:p>
    <w:tbl>
      <w:tblPr>
        <w:tblW w:w="4940"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Look w:val="0000" w:firstRow="0" w:lastRow="0" w:firstColumn="0" w:lastColumn="0" w:noHBand="0" w:noVBand="0"/>
      </w:tblPr>
      <w:tblGrid>
        <w:gridCol w:w="3083"/>
        <w:gridCol w:w="3197"/>
        <w:gridCol w:w="3195"/>
      </w:tblGrid>
      <w:tr w:rsidR="002F1419" w:rsidRPr="00A3300A" w14:paraId="32AAE590" w14:textId="77777777" w:rsidTr="00A3300A">
        <w:trPr>
          <w:trHeight w:val="60"/>
          <w:tblHeader/>
        </w:trPr>
        <w:tc>
          <w:tcPr>
            <w:tcW w:w="1627" w:type="pct"/>
            <w:shd w:val="clear" w:color="auto" w:fill="D9D9D9"/>
            <w:vAlign w:val="center"/>
          </w:tcPr>
          <w:p w14:paraId="22CCB146" w14:textId="77777777" w:rsidR="002F1419" w:rsidRPr="00A3300A" w:rsidRDefault="002F1419" w:rsidP="00A3300A">
            <w:pPr>
              <w:pStyle w:val="ELW12ptTableColumnHeadsCentered"/>
              <w:rPr>
                <w:rFonts w:eastAsia="Times New Roman"/>
                <w:szCs w:val="22"/>
              </w:rPr>
            </w:pPr>
            <w:r w:rsidRPr="00A3300A">
              <w:rPr>
                <w:szCs w:val="22"/>
              </w:rPr>
              <w:t xml:space="preserve">Excerpt from </w:t>
            </w:r>
            <w:r w:rsidRPr="00A3300A">
              <w:rPr>
                <w:i/>
                <w:szCs w:val="22"/>
              </w:rPr>
              <w:t>Summer of the Mariposas</w:t>
            </w:r>
          </w:p>
        </w:tc>
        <w:tc>
          <w:tcPr>
            <w:tcW w:w="1687" w:type="pct"/>
            <w:shd w:val="clear" w:color="auto" w:fill="D9D9D9"/>
            <w:vAlign w:val="center"/>
          </w:tcPr>
          <w:p w14:paraId="21B97CDC" w14:textId="77777777" w:rsidR="002F1419" w:rsidRPr="00A3300A" w:rsidRDefault="002F1419" w:rsidP="00A3300A">
            <w:pPr>
              <w:pStyle w:val="ELW12ptTableColumnHeadsCentered"/>
              <w:rPr>
                <w:szCs w:val="22"/>
              </w:rPr>
            </w:pPr>
            <w:r w:rsidRPr="00A3300A">
              <w:rPr>
                <w:szCs w:val="22"/>
              </w:rPr>
              <w:t>What does the reader know that the characters don’t?</w:t>
            </w:r>
          </w:p>
        </w:tc>
        <w:tc>
          <w:tcPr>
            <w:tcW w:w="1686" w:type="pct"/>
            <w:shd w:val="clear" w:color="auto" w:fill="D9D9D9"/>
            <w:vAlign w:val="center"/>
          </w:tcPr>
          <w:p w14:paraId="63F7C0C3" w14:textId="77777777" w:rsidR="002F1419" w:rsidRPr="00A3300A" w:rsidRDefault="002F1419" w:rsidP="00A3300A">
            <w:pPr>
              <w:pStyle w:val="ELW12ptTableColumnHeadsCentered"/>
              <w:rPr>
                <w:szCs w:val="22"/>
              </w:rPr>
            </w:pPr>
            <w:r w:rsidRPr="00A3300A">
              <w:rPr>
                <w:szCs w:val="22"/>
              </w:rPr>
              <w:t>Effect: What effect does this create? (humor, suspense, drama, excitement, empathy, etc.) Why?</w:t>
            </w:r>
          </w:p>
        </w:tc>
      </w:tr>
      <w:tr w:rsidR="002F1419" w:rsidRPr="00B32017" w14:paraId="2E82222A" w14:textId="77777777" w:rsidTr="00A3300A">
        <w:trPr>
          <w:trHeight w:val="3600"/>
        </w:trPr>
        <w:tc>
          <w:tcPr>
            <w:tcW w:w="1627" w:type="pct"/>
            <w:shd w:val="clear" w:color="auto" w:fill="auto"/>
          </w:tcPr>
          <w:p w14:paraId="61358E4A" w14:textId="77777777" w:rsidR="002F1419" w:rsidRPr="00B32017" w:rsidRDefault="002F1419" w:rsidP="00132BCA">
            <w:pPr>
              <w:pStyle w:val="ELW6-8Text"/>
              <w:spacing w:before="60"/>
              <w:rPr>
                <w:rFonts w:eastAsia="Times New Roman"/>
                <w:szCs w:val="24"/>
              </w:rPr>
            </w:pPr>
            <w:r w:rsidRPr="00B32017">
              <w:rPr>
                <w:b/>
                <w:szCs w:val="24"/>
              </w:rPr>
              <w:t>Chapter 2, pages 32–33:</w:t>
            </w:r>
            <w:r w:rsidRPr="00B32017">
              <w:rPr>
                <w:szCs w:val="24"/>
              </w:rPr>
              <w:t xml:space="preserve"> Beginning at “What are you doing here?” on page 32 and ending at “. . . it’s not an emergency” on page 33.</w:t>
            </w:r>
          </w:p>
        </w:tc>
        <w:tc>
          <w:tcPr>
            <w:tcW w:w="1687" w:type="pct"/>
            <w:shd w:val="clear" w:color="auto" w:fill="auto"/>
          </w:tcPr>
          <w:p w14:paraId="5EA0A9F0" w14:textId="77777777" w:rsidR="002F1419" w:rsidRPr="00B32017" w:rsidRDefault="002F1419" w:rsidP="00132BCA">
            <w:pPr>
              <w:spacing w:before="60"/>
              <w:rPr>
                <w:rFonts w:eastAsia="SimSun"/>
              </w:rPr>
            </w:pPr>
          </w:p>
          <w:p w14:paraId="54A43C18" w14:textId="77777777" w:rsidR="002F1419" w:rsidRPr="00B32017" w:rsidRDefault="002F1419" w:rsidP="00132BCA">
            <w:pPr>
              <w:spacing w:before="60"/>
              <w:rPr>
                <w:rFonts w:eastAsia="SimSun"/>
              </w:rPr>
            </w:pPr>
          </w:p>
        </w:tc>
        <w:tc>
          <w:tcPr>
            <w:tcW w:w="1686" w:type="pct"/>
            <w:shd w:val="clear" w:color="auto" w:fill="auto"/>
          </w:tcPr>
          <w:p w14:paraId="3BA251BD" w14:textId="77777777" w:rsidR="002F1419" w:rsidRPr="00B32017" w:rsidRDefault="002F1419" w:rsidP="00132BCA">
            <w:pPr>
              <w:spacing w:before="60"/>
              <w:rPr>
                <w:rFonts w:eastAsia="SimSun"/>
              </w:rPr>
            </w:pPr>
          </w:p>
          <w:p w14:paraId="5D26A483" w14:textId="77777777" w:rsidR="002F1419" w:rsidRPr="00B32017" w:rsidRDefault="002F1419" w:rsidP="00132BCA">
            <w:pPr>
              <w:spacing w:before="60"/>
              <w:rPr>
                <w:rFonts w:eastAsia="SimSun"/>
              </w:rPr>
            </w:pPr>
          </w:p>
        </w:tc>
      </w:tr>
      <w:tr w:rsidR="002F1419" w:rsidRPr="00B32017" w14:paraId="417C7079" w14:textId="77777777" w:rsidTr="00A3300A">
        <w:trPr>
          <w:trHeight w:val="3600"/>
        </w:trPr>
        <w:tc>
          <w:tcPr>
            <w:tcW w:w="1627" w:type="pct"/>
            <w:shd w:val="clear" w:color="auto" w:fill="auto"/>
          </w:tcPr>
          <w:p w14:paraId="5165604D" w14:textId="77777777" w:rsidR="002F1419" w:rsidRPr="00B32017" w:rsidRDefault="002F1419" w:rsidP="00132BCA">
            <w:pPr>
              <w:pStyle w:val="ELW6-8Text"/>
              <w:spacing w:before="60"/>
              <w:rPr>
                <w:rFonts w:eastAsia="Times New Roman"/>
                <w:szCs w:val="24"/>
              </w:rPr>
            </w:pPr>
            <w:r w:rsidRPr="00B32017">
              <w:rPr>
                <w:b/>
                <w:szCs w:val="24"/>
              </w:rPr>
              <w:t>Chapter 2, page 43:</w:t>
            </w:r>
            <w:r w:rsidRPr="00B32017">
              <w:rPr>
                <w:szCs w:val="24"/>
              </w:rPr>
              <w:t xml:space="preserve"> </w:t>
            </w:r>
            <w:r w:rsidR="00132BCA" w:rsidRPr="00B32017">
              <w:rPr>
                <w:szCs w:val="24"/>
              </w:rPr>
              <w:br/>
            </w:r>
            <w:r w:rsidRPr="00B32017">
              <w:rPr>
                <w:szCs w:val="24"/>
              </w:rPr>
              <w:t>It wasn’t at all how I had planned our night to end, but I figured all hope wasn’t lost. It was just easier to let my sisters think they’d won. However, the instant I buckled up I promised myself I’d surrender the body when we got to the international bridge—no matter what.</w:t>
            </w:r>
          </w:p>
        </w:tc>
        <w:tc>
          <w:tcPr>
            <w:tcW w:w="1687" w:type="pct"/>
            <w:shd w:val="clear" w:color="auto" w:fill="auto"/>
          </w:tcPr>
          <w:p w14:paraId="392C48E8" w14:textId="77777777" w:rsidR="002F1419" w:rsidRPr="00B32017" w:rsidRDefault="002F1419" w:rsidP="00132BCA">
            <w:pPr>
              <w:spacing w:before="60"/>
              <w:rPr>
                <w:rFonts w:eastAsia="SimSun"/>
              </w:rPr>
            </w:pPr>
          </w:p>
          <w:p w14:paraId="72F5CB70" w14:textId="77777777" w:rsidR="002F1419" w:rsidRPr="00B32017" w:rsidRDefault="002F1419" w:rsidP="00132BCA">
            <w:pPr>
              <w:spacing w:before="60"/>
              <w:rPr>
                <w:rFonts w:eastAsia="SimSun"/>
              </w:rPr>
            </w:pPr>
          </w:p>
        </w:tc>
        <w:tc>
          <w:tcPr>
            <w:tcW w:w="1686" w:type="pct"/>
            <w:shd w:val="clear" w:color="auto" w:fill="auto"/>
          </w:tcPr>
          <w:p w14:paraId="5A8A7BC0" w14:textId="77777777" w:rsidR="002F1419" w:rsidRPr="00B32017" w:rsidRDefault="002F1419" w:rsidP="00132BCA">
            <w:pPr>
              <w:spacing w:before="60"/>
              <w:rPr>
                <w:rFonts w:eastAsia="SimSun"/>
              </w:rPr>
            </w:pPr>
          </w:p>
          <w:p w14:paraId="0DBA5C87" w14:textId="77777777" w:rsidR="002F1419" w:rsidRPr="00B32017" w:rsidRDefault="002F1419" w:rsidP="00132BCA">
            <w:pPr>
              <w:spacing w:before="60"/>
              <w:rPr>
                <w:rFonts w:eastAsia="SimSun"/>
              </w:rPr>
            </w:pPr>
          </w:p>
        </w:tc>
      </w:tr>
      <w:tr w:rsidR="00F644B7" w:rsidRPr="00B32017" w14:paraId="7C5CDC7D" w14:textId="77777777" w:rsidTr="00A3300A">
        <w:trPr>
          <w:trHeight w:val="3600"/>
        </w:trPr>
        <w:tc>
          <w:tcPr>
            <w:tcW w:w="1627" w:type="pct"/>
            <w:shd w:val="clear" w:color="auto" w:fill="auto"/>
          </w:tcPr>
          <w:p w14:paraId="5DF3AC18" w14:textId="77777777" w:rsidR="002F1419" w:rsidRPr="00B32017" w:rsidRDefault="002F1419" w:rsidP="00132BCA">
            <w:pPr>
              <w:pStyle w:val="ELW6-8Text"/>
              <w:spacing w:before="60"/>
              <w:rPr>
                <w:rFonts w:eastAsia="Times New Roman"/>
                <w:szCs w:val="24"/>
              </w:rPr>
            </w:pPr>
            <w:r w:rsidRPr="00B32017">
              <w:rPr>
                <w:b/>
                <w:szCs w:val="24"/>
              </w:rPr>
              <w:t>Chapter 3, page 58:</w:t>
            </w:r>
            <w:r w:rsidRPr="00B32017">
              <w:rPr>
                <w:szCs w:val="24"/>
              </w:rPr>
              <w:t xml:space="preserve"> </w:t>
            </w:r>
            <w:r w:rsidR="00132BCA" w:rsidRPr="00B32017">
              <w:rPr>
                <w:szCs w:val="24"/>
              </w:rPr>
              <w:br/>
            </w:r>
            <w:r w:rsidRPr="00B32017">
              <w:rPr>
                <w:szCs w:val="24"/>
              </w:rPr>
              <w:t>“Fine. Don’t tell me, I don’t care! I don’t have to know!” Juanita clamped her mouth shut and stalked off. If I’d known the truth was the one thing that could shut Juanita up for good, I would have stopped lying to her years ago.</w:t>
            </w:r>
          </w:p>
        </w:tc>
        <w:tc>
          <w:tcPr>
            <w:tcW w:w="1687" w:type="pct"/>
            <w:shd w:val="clear" w:color="auto" w:fill="auto"/>
          </w:tcPr>
          <w:p w14:paraId="681E0243" w14:textId="77777777" w:rsidR="002F1419" w:rsidRPr="00B32017" w:rsidRDefault="002F1419" w:rsidP="00132BCA">
            <w:pPr>
              <w:pStyle w:val="ELW6-8Text"/>
              <w:spacing w:before="60"/>
              <w:rPr>
                <w:szCs w:val="24"/>
              </w:rPr>
            </w:pPr>
          </w:p>
          <w:p w14:paraId="6249B39B" w14:textId="77777777" w:rsidR="002F1419" w:rsidRPr="00B32017" w:rsidRDefault="002F1419" w:rsidP="00132BCA">
            <w:pPr>
              <w:pStyle w:val="ELW6-8Text"/>
              <w:spacing w:before="60"/>
              <w:rPr>
                <w:szCs w:val="24"/>
              </w:rPr>
            </w:pPr>
          </w:p>
        </w:tc>
        <w:tc>
          <w:tcPr>
            <w:tcW w:w="1686" w:type="pct"/>
            <w:shd w:val="clear" w:color="auto" w:fill="auto"/>
          </w:tcPr>
          <w:p w14:paraId="407C3765" w14:textId="77777777" w:rsidR="002F1419" w:rsidRPr="00B32017" w:rsidRDefault="002F1419" w:rsidP="00132BCA">
            <w:pPr>
              <w:pStyle w:val="ELW6-8Text"/>
              <w:spacing w:before="60"/>
              <w:rPr>
                <w:szCs w:val="24"/>
              </w:rPr>
            </w:pPr>
          </w:p>
          <w:p w14:paraId="786601B8" w14:textId="77777777" w:rsidR="002F1419" w:rsidRPr="00B32017" w:rsidRDefault="002F1419" w:rsidP="00132BCA">
            <w:pPr>
              <w:pStyle w:val="ELW6-8Text"/>
              <w:spacing w:before="60"/>
              <w:rPr>
                <w:szCs w:val="24"/>
              </w:rPr>
            </w:pPr>
          </w:p>
        </w:tc>
      </w:tr>
      <w:tr w:rsidR="00F644B7" w:rsidRPr="00B32017" w14:paraId="6BD0A914" w14:textId="77777777" w:rsidTr="00C60099">
        <w:trPr>
          <w:trHeight w:val="6421"/>
        </w:trPr>
        <w:tc>
          <w:tcPr>
            <w:tcW w:w="1627" w:type="pct"/>
            <w:shd w:val="clear" w:color="auto" w:fill="auto"/>
          </w:tcPr>
          <w:p w14:paraId="11838FF0" w14:textId="77777777" w:rsidR="002F1419" w:rsidRPr="00B32017" w:rsidRDefault="002F1419" w:rsidP="00132BCA">
            <w:pPr>
              <w:pStyle w:val="ELW6-8Text"/>
              <w:spacing w:before="60"/>
              <w:rPr>
                <w:rStyle w:val="x"/>
                <w:rFonts w:eastAsia="Times New Roman"/>
                <w:szCs w:val="24"/>
              </w:rPr>
            </w:pPr>
            <w:r w:rsidRPr="00B32017">
              <w:rPr>
                <w:b/>
                <w:szCs w:val="24"/>
              </w:rPr>
              <w:lastRenderedPageBreak/>
              <w:t>Chapter 5, pages 76–77:</w:t>
            </w:r>
            <w:r w:rsidRPr="00B32017">
              <w:rPr>
                <w:szCs w:val="24"/>
              </w:rPr>
              <w:t xml:space="preserve"> </w:t>
            </w:r>
            <w:r w:rsidR="00F2051F" w:rsidRPr="00B32017">
              <w:rPr>
                <w:szCs w:val="24"/>
              </w:rPr>
              <w:br/>
            </w:r>
            <w:r w:rsidRPr="00B32017">
              <w:rPr>
                <w:szCs w:val="24"/>
              </w:rPr>
              <w:t>As I drove out of town I saw an ancient woman standing in a blighted field. She stood watching me, her long gray hair caught in the wind like wisps of silver thread. I couldn’t see the details of her long tunic dress from this distance, but I could tell it was old and graying.</w:t>
            </w:r>
          </w:p>
          <w:p w14:paraId="7F35ACA5" w14:textId="77777777" w:rsidR="002F1419" w:rsidRPr="00B32017" w:rsidRDefault="002F1419" w:rsidP="00132BCA">
            <w:pPr>
              <w:pStyle w:val="ELW6-8Text"/>
              <w:spacing w:before="60"/>
              <w:rPr>
                <w:szCs w:val="24"/>
              </w:rPr>
            </w:pPr>
            <w:r w:rsidRPr="00B32017">
              <w:rPr>
                <w:szCs w:val="24"/>
              </w:rPr>
              <w:t xml:space="preserve">“Llorona?” I whispered, slowing down to get a better look, but as I did, the mysterious woman turned away from me. I watched the road ahead for a good place to turn around, but when I looked back, the woman was gone. Disappeared, like she’d never been there. </w:t>
            </w:r>
          </w:p>
          <w:p w14:paraId="492D3A90" w14:textId="77777777" w:rsidR="002F1419" w:rsidRPr="00B32017" w:rsidRDefault="002F1419" w:rsidP="00132BCA">
            <w:pPr>
              <w:pStyle w:val="ELW6-8Text"/>
              <w:spacing w:before="60"/>
              <w:rPr>
                <w:szCs w:val="24"/>
              </w:rPr>
            </w:pPr>
            <w:r w:rsidRPr="00B32017">
              <w:rPr>
                <w:szCs w:val="24"/>
              </w:rPr>
              <w:t>As I sped away, I had a suspicious feeling that I was needed back at our secluded rest stop, and I was right.</w:t>
            </w:r>
          </w:p>
        </w:tc>
        <w:tc>
          <w:tcPr>
            <w:tcW w:w="1687" w:type="pct"/>
            <w:shd w:val="clear" w:color="auto" w:fill="auto"/>
          </w:tcPr>
          <w:p w14:paraId="672C93A1" w14:textId="77777777" w:rsidR="002F1419" w:rsidRPr="00B32017" w:rsidRDefault="002F1419" w:rsidP="00132BCA">
            <w:pPr>
              <w:spacing w:before="60"/>
              <w:rPr>
                <w:rFonts w:eastAsia="SimSun"/>
              </w:rPr>
            </w:pPr>
          </w:p>
          <w:p w14:paraId="34288837" w14:textId="77777777" w:rsidR="002F1419" w:rsidRPr="00B32017" w:rsidRDefault="002F1419" w:rsidP="00132BCA">
            <w:pPr>
              <w:spacing w:before="60"/>
              <w:rPr>
                <w:rFonts w:eastAsia="SimSun"/>
              </w:rPr>
            </w:pPr>
          </w:p>
        </w:tc>
        <w:tc>
          <w:tcPr>
            <w:tcW w:w="1686" w:type="pct"/>
            <w:shd w:val="clear" w:color="auto" w:fill="auto"/>
          </w:tcPr>
          <w:p w14:paraId="11FE8212" w14:textId="77777777" w:rsidR="002F1419" w:rsidRPr="00B32017" w:rsidRDefault="002F1419" w:rsidP="00132BCA">
            <w:pPr>
              <w:spacing w:before="60"/>
              <w:rPr>
                <w:rFonts w:eastAsia="SimSun"/>
              </w:rPr>
            </w:pPr>
          </w:p>
        </w:tc>
      </w:tr>
    </w:tbl>
    <w:p w14:paraId="3EF35B7A" w14:textId="77777777" w:rsidR="002F1419" w:rsidRPr="00432942" w:rsidRDefault="002F1419" w:rsidP="00432942"/>
    <w:sectPr w:rsidR="002F1419" w:rsidRPr="00432942"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321DA" w14:textId="77777777" w:rsidR="006D68CE" w:rsidRDefault="006D68CE" w:rsidP="007E7300">
      <w:r>
        <w:separator/>
      </w:r>
    </w:p>
  </w:endnote>
  <w:endnote w:type="continuationSeparator" w:id="0">
    <w:p w14:paraId="53BD1607" w14:textId="77777777" w:rsidR="006D68CE" w:rsidRDefault="006D68CE"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charset w:val="00"/>
    <w:family w:val="roman"/>
    <w:pitch w:val="variable"/>
    <w:sig w:usb0="E0002AEF" w:usb1="C0007841" w:usb2="00000009" w:usb3="00000000" w:csb0="000001FF" w:csb1="00000000"/>
  </w:font>
  <w:font w:name="MinionPro-Regular">
    <w:panose1 w:val="02040503050306020203"/>
    <w:charset w:val="00"/>
    <w:family w:val="roman"/>
    <w:notTrueType/>
    <w:pitch w:val="variable"/>
    <w:sig w:usb0="60000287" w:usb1="00000001" w:usb2="00000000" w:usb3="00000000" w:csb0="0000019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arkPro-HeavyItalic">
    <w:panose1 w:val="020B0904020101010102"/>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18C5"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2F1419" w14:paraId="23D7B97B" w14:textId="77777777" w:rsidTr="002F1419">
      <w:trPr>
        <w:trHeight w:val="288"/>
      </w:trPr>
      <w:tc>
        <w:tcPr>
          <w:tcW w:w="3685" w:type="dxa"/>
          <w:shd w:val="clear" w:color="auto" w:fill="auto"/>
        </w:tcPr>
        <w:p w14:paraId="2D260307" w14:textId="77777777" w:rsidR="00E664BF" w:rsidRPr="002F1419" w:rsidRDefault="00915173" w:rsidP="00804EF8">
          <w:pPr>
            <w:pStyle w:val="ELWPageFooter"/>
            <w:rPr>
              <w:position w:val="4"/>
            </w:rPr>
          </w:pPr>
          <w:r w:rsidRPr="00447D4B">
            <w:rPr>
              <w:noProof/>
            </w:rPr>
            <w:pict w14:anchorId="74CFE1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264EE5A2" w14:textId="77777777" w:rsidR="00E664BF" w:rsidRPr="002F1419" w:rsidRDefault="00E664BF" w:rsidP="00804EF8">
          <w:pPr>
            <w:pStyle w:val="ELWPageFooter"/>
          </w:pPr>
          <w:r w:rsidRPr="002F1419">
            <w:t xml:space="preserve"> </w:t>
          </w:r>
        </w:p>
      </w:tc>
      <w:tc>
        <w:tcPr>
          <w:tcW w:w="2968" w:type="dxa"/>
          <w:shd w:val="clear" w:color="auto" w:fill="auto"/>
        </w:tcPr>
        <w:p w14:paraId="3BCC3345" w14:textId="77777777" w:rsidR="00E664BF" w:rsidRPr="002F1419" w:rsidRDefault="00E664BF" w:rsidP="002F1419">
          <w:pPr>
            <w:pStyle w:val="ELWPageFooter-PageNumber"/>
            <w:jc w:val="right"/>
          </w:pPr>
          <w:r w:rsidRPr="002F1419">
            <w:fldChar w:fldCharType="begin"/>
          </w:r>
          <w:r w:rsidRPr="002F1419">
            <w:instrText xml:space="preserve"> PAGE   \* MERGEFORMAT </w:instrText>
          </w:r>
          <w:r w:rsidRPr="002F1419">
            <w:fldChar w:fldCharType="separate"/>
          </w:r>
          <w:r w:rsidR="00B32017">
            <w:rPr>
              <w:noProof/>
            </w:rPr>
            <w:t>3</w:t>
          </w:r>
          <w:r w:rsidRPr="002F1419">
            <w:fldChar w:fldCharType="end"/>
          </w:r>
        </w:p>
      </w:tc>
    </w:tr>
    <w:tr w:rsidR="00E664BF" w:rsidRPr="002F1419" w14:paraId="06D8E9BD" w14:textId="77777777" w:rsidTr="002F1419">
      <w:trPr>
        <w:trHeight w:val="288"/>
      </w:trPr>
      <w:tc>
        <w:tcPr>
          <w:tcW w:w="9350" w:type="dxa"/>
          <w:gridSpan w:val="3"/>
          <w:shd w:val="clear" w:color="auto" w:fill="auto"/>
        </w:tcPr>
        <w:p w14:paraId="25F36E3D" w14:textId="77777777" w:rsidR="00E664BF" w:rsidRPr="002F1419" w:rsidRDefault="00E664BF" w:rsidP="002F1419">
          <w:pPr>
            <w:pStyle w:val="ELWCoverFooter"/>
            <w:ind w:left="0" w:right="0"/>
          </w:pPr>
          <w:r w:rsidRPr="002F1419">
            <w:t>© 2019 EL Education Inc.</w:t>
          </w:r>
        </w:p>
      </w:tc>
    </w:tr>
  </w:tbl>
  <w:p w14:paraId="4A8BA764"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972C1"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2F1419" w14:paraId="74EE384B" w14:textId="77777777" w:rsidTr="002F1419">
      <w:trPr>
        <w:trHeight w:val="288"/>
      </w:trPr>
      <w:tc>
        <w:tcPr>
          <w:tcW w:w="1170" w:type="dxa"/>
          <w:shd w:val="clear" w:color="auto" w:fill="auto"/>
          <w:vAlign w:val="center"/>
        </w:tcPr>
        <w:p w14:paraId="0AD40CAB" w14:textId="77777777" w:rsidR="00F9535C" w:rsidRPr="002F1419" w:rsidRDefault="00915173" w:rsidP="00F9535C">
          <w:pPr>
            <w:pStyle w:val="ELWPageFooter"/>
            <w:rPr>
              <w:position w:val="4"/>
            </w:rPr>
          </w:pPr>
          <w:r w:rsidRPr="002F1419">
            <w:rPr>
              <w:rStyle w:val="ELWPageFooterChar"/>
              <w:noProof/>
              <w:position w:val="4"/>
            </w:rPr>
            <w:pict w14:anchorId="65FE1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8.25pt;visibility:visible">
                <v:imagedata r:id="rId1" o:title=""/>
              </v:shape>
            </w:pict>
          </w:r>
        </w:p>
      </w:tc>
      <w:tc>
        <w:tcPr>
          <w:tcW w:w="3809" w:type="dxa"/>
          <w:shd w:val="clear" w:color="auto" w:fill="auto"/>
          <w:vAlign w:val="center"/>
        </w:tcPr>
        <w:p w14:paraId="03F6A93B" w14:textId="77777777" w:rsidR="00F9535C" w:rsidRPr="002F1419" w:rsidRDefault="00F9535C" w:rsidP="00F9535C">
          <w:pPr>
            <w:pStyle w:val="ELWPageFooter"/>
          </w:pPr>
          <w:r w:rsidRPr="002F1419">
            <w:t>| Language Arts Curriculum</w:t>
          </w:r>
        </w:p>
      </w:tc>
      <w:tc>
        <w:tcPr>
          <w:tcW w:w="4381" w:type="dxa"/>
          <w:shd w:val="clear" w:color="auto" w:fill="auto"/>
          <w:vAlign w:val="center"/>
        </w:tcPr>
        <w:p w14:paraId="28C6FD40" w14:textId="77777777" w:rsidR="00F9535C" w:rsidRPr="002F1419" w:rsidRDefault="00F9535C" w:rsidP="002F1419">
          <w:pPr>
            <w:pStyle w:val="ELWPageFooter-PageNumber"/>
            <w:jc w:val="right"/>
          </w:pPr>
          <w:r w:rsidRPr="002F1419">
            <w:fldChar w:fldCharType="begin"/>
          </w:r>
          <w:r w:rsidRPr="002F1419">
            <w:instrText xml:space="preserve"> PAGE   \* MERGEFORMAT </w:instrText>
          </w:r>
          <w:r w:rsidRPr="002F1419">
            <w:fldChar w:fldCharType="separate"/>
          </w:r>
          <w:r w:rsidRPr="002F1419">
            <w:t>2</w:t>
          </w:r>
          <w:r w:rsidRPr="002F1419">
            <w:fldChar w:fldCharType="end"/>
          </w:r>
        </w:p>
      </w:tc>
    </w:tr>
    <w:tr w:rsidR="00F9535C" w:rsidRPr="002F1419" w14:paraId="5ABD8A8C" w14:textId="77777777" w:rsidTr="002F1419">
      <w:trPr>
        <w:trHeight w:val="288"/>
      </w:trPr>
      <w:tc>
        <w:tcPr>
          <w:tcW w:w="9360" w:type="dxa"/>
          <w:gridSpan w:val="3"/>
          <w:shd w:val="clear" w:color="auto" w:fill="auto"/>
          <w:vAlign w:val="center"/>
        </w:tcPr>
        <w:p w14:paraId="71F2905A" w14:textId="77777777" w:rsidR="00F9535C" w:rsidRPr="002F1419" w:rsidRDefault="00F9535C" w:rsidP="00F9535C">
          <w:pPr>
            <w:pStyle w:val="ELWCoverFooter"/>
            <w:rPr>
              <w:rFonts w:cs="Calibri"/>
              <w:szCs w:val="21"/>
            </w:rPr>
          </w:pPr>
          <w:r w:rsidRPr="002F1419">
            <w:t>© 2019</w:t>
          </w:r>
          <w:r w:rsidRPr="002F1419">
            <w:rPr>
              <w:rFonts w:cs="Calibri"/>
              <w:szCs w:val="21"/>
            </w:rPr>
            <w:t>© 2019 EL Education Inc.</w:t>
          </w:r>
        </w:p>
        <w:p w14:paraId="0198B753" w14:textId="77777777" w:rsidR="00F9535C" w:rsidRPr="002F1419" w:rsidRDefault="00F9535C" w:rsidP="002F1419">
          <w:pPr>
            <w:pStyle w:val="ELWPageFooter-PageNumber"/>
            <w:jc w:val="right"/>
          </w:pPr>
        </w:p>
      </w:tc>
    </w:tr>
  </w:tbl>
  <w:p w14:paraId="3478FAD2"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70281" w14:textId="77777777" w:rsidR="006D68CE" w:rsidRDefault="006D68CE" w:rsidP="007E7300">
      <w:r>
        <w:separator/>
      </w:r>
    </w:p>
  </w:footnote>
  <w:footnote w:type="continuationSeparator" w:id="0">
    <w:p w14:paraId="3CD2102A" w14:textId="77777777" w:rsidR="006D68CE" w:rsidRDefault="006D68CE"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8FE4"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F1419" w14:paraId="510EFB60" w14:textId="77777777" w:rsidTr="002F1419">
      <w:trPr>
        <w:trHeight w:val="432"/>
      </w:trPr>
      <w:tc>
        <w:tcPr>
          <w:tcW w:w="4220" w:type="dxa"/>
          <w:shd w:val="clear" w:color="auto" w:fill="auto"/>
        </w:tcPr>
        <w:p w14:paraId="5825E5AF" w14:textId="77777777" w:rsidR="007E7300" w:rsidRPr="002F1419" w:rsidRDefault="00432942" w:rsidP="007E7300">
          <w:pPr>
            <w:pStyle w:val="ELWPageHeader"/>
          </w:pPr>
          <w:r w:rsidRPr="00432942">
            <w:t>Folklore of Latin America</w:t>
          </w:r>
        </w:p>
      </w:tc>
      <w:tc>
        <w:tcPr>
          <w:tcW w:w="5110" w:type="dxa"/>
          <w:shd w:val="clear" w:color="auto" w:fill="auto"/>
        </w:tcPr>
        <w:p w14:paraId="40E94BD5" w14:textId="77777777" w:rsidR="007E7300" w:rsidRPr="002F1419" w:rsidRDefault="007E7300" w:rsidP="00432942">
          <w:pPr>
            <w:pStyle w:val="ELWPageHeader"/>
            <w:jc w:val="right"/>
          </w:pPr>
          <w:r w:rsidRPr="002F1419">
            <w:t xml:space="preserve">Grade </w:t>
          </w:r>
          <w:r w:rsidR="00432942">
            <w:t>8</w:t>
          </w:r>
          <w:r w:rsidRPr="002F1419">
            <w:t xml:space="preserve">: Module </w:t>
          </w:r>
          <w:r w:rsidR="00432942">
            <w:t>1</w:t>
          </w:r>
          <w:r w:rsidRPr="002F1419">
            <w:t xml:space="preserve">: Unit </w:t>
          </w:r>
          <w:r w:rsidR="00432942">
            <w:t>1</w:t>
          </w:r>
          <w:r w:rsidRPr="002F1419">
            <w:t xml:space="preserve">: Lesson </w:t>
          </w:r>
          <w:r w:rsidR="00432942">
            <w:t>3</w:t>
          </w:r>
        </w:p>
      </w:tc>
    </w:tr>
  </w:tbl>
  <w:p w14:paraId="46CE7947"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13D2"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F1419" w14:paraId="0328072A" w14:textId="77777777" w:rsidTr="002F1419">
      <w:trPr>
        <w:trHeight w:val="432"/>
      </w:trPr>
      <w:tc>
        <w:tcPr>
          <w:tcW w:w="4220" w:type="dxa"/>
          <w:shd w:val="clear" w:color="auto" w:fill="auto"/>
        </w:tcPr>
        <w:p w14:paraId="758C4124" w14:textId="77777777" w:rsidR="007E7300" w:rsidRPr="002F1419" w:rsidRDefault="007E7300" w:rsidP="007E7300">
          <w:pPr>
            <w:pStyle w:val="ELWPageHeader"/>
          </w:pPr>
          <w:r w:rsidRPr="002F1419">
            <w:t>Module Title</w:t>
          </w:r>
        </w:p>
      </w:tc>
      <w:tc>
        <w:tcPr>
          <w:tcW w:w="5110" w:type="dxa"/>
          <w:shd w:val="clear" w:color="auto" w:fill="auto"/>
        </w:tcPr>
        <w:p w14:paraId="20AC0AD3" w14:textId="77777777" w:rsidR="007E7300" w:rsidRPr="002F1419" w:rsidRDefault="007E7300" w:rsidP="002F1419">
          <w:pPr>
            <w:pStyle w:val="ELWPageHeader"/>
            <w:jc w:val="right"/>
          </w:pPr>
          <w:r w:rsidRPr="002F1419">
            <w:t>Grade X: Module X: Unit X: Lesson X</w:t>
          </w:r>
        </w:p>
      </w:tc>
    </w:tr>
  </w:tbl>
  <w:p w14:paraId="31A786D0"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1419"/>
    <w:rsid w:val="0000055D"/>
    <w:rsid w:val="0001082D"/>
    <w:rsid w:val="00072151"/>
    <w:rsid w:val="000838F5"/>
    <w:rsid w:val="000F154B"/>
    <w:rsid w:val="00122BA3"/>
    <w:rsid w:val="001238A7"/>
    <w:rsid w:val="00132BCA"/>
    <w:rsid w:val="002353FC"/>
    <w:rsid w:val="00274A95"/>
    <w:rsid w:val="002A64ED"/>
    <w:rsid w:val="002F1419"/>
    <w:rsid w:val="002F72A6"/>
    <w:rsid w:val="003501B7"/>
    <w:rsid w:val="00355C3C"/>
    <w:rsid w:val="003D7CA6"/>
    <w:rsid w:val="00411CE2"/>
    <w:rsid w:val="00413A53"/>
    <w:rsid w:val="0043293A"/>
    <w:rsid w:val="00432942"/>
    <w:rsid w:val="0044698A"/>
    <w:rsid w:val="00471405"/>
    <w:rsid w:val="004C58BD"/>
    <w:rsid w:val="004F5579"/>
    <w:rsid w:val="00512FBF"/>
    <w:rsid w:val="005205D8"/>
    <w:rsid w:val="00527FF5"/>
    <w:rsid w:val="00536707"/>
    <w:rsid w:val="00562EBD"/>
    <w:rsid w:val="005E59E0"/>
    <w:rsid w:val="00602969"/>
    <w:rsid w:val="00635499"/>
    <w:rsid w:val="0063761E"/>
    <w:rsid w:val="006422CC"/>
    <w:rsid w:val="0064302E"/>
    <w:rsid w:val="00643A4B"/>
    <w:rsid w:val="006A0F30"/>
    <w:rsid w:val="006A62F9"/>
    <w:rsid w:val="006B5EFE"/>
    <w:rsid w:val="006D474F"/>
    <w:rsid w:val="006D68CE"/>
    <w:rsid w:val="00705409"/>
    <w:rsid w:val="0076643E"/>
    <w:rsid w:val="007674AA"/>
    <w:rsid w:val="007738A3"/>
    <w:rsid w:val="0078233E"/>
    <w:rsid w:val="00796F94"/>
    <w:rsid w:val="007B5DE1"/>
    <w:rsid w:val="007C46DF"/>
    <w:rsid w:val="007E7300"/>
    <w:rsid w:val="007F6884"/>
    <w:rsid w:val="00804213"/>
    <w:rsid w:val="00804EF8"/>
    <w:rsid w:val="00814ECA"/>
    <w:rsid w:val="008171B3"/>
    <w:rsid w:val="008238F2"/>
    <w:rsid w:val="00824ABE"/>
    <w:rsid w:val="0084306A"/>
    <w:rsid w:val="00871BF5"/>
    <w:rsid w:val="00883FB2"/>
    <w:rsid w:val="00915173"/>
    <w:rsid w:val="00950912"/>
    <w:rsid w:val="00954A22"/>
    <w:rsid w:val="00967DA0"/>
    <w:rsid w:val="00975D07"/>
    <w:rsid w:val="00982ABD"/>
    <w:rsid w:val="009F259B"/>
    <w:rsid w:val="00A3300A"/>
    <w:rsid w:val="00A354E6"/>
    <w:rsid w:val="00AA4556"/>
    <w:rsid w:val="00B233EA"/>
    <w:rsid w:val="00B32017"/>
    <w:rsid w:val="00B60062"/>
    <w:rsid w:val="00B73F9C"/>
    <w:rsid w:val="00B87660"/>
    <w:rsid w:val="00BA5058"/>
    <w:rsid w:val="00C45799"/>
    <w:rsid w:val="00C60099"/>
    <w:rsid w:val="00C73BC7"/>
    <w:rsid w:val="00CA6C54"/>
    <w:rsid w:val="00CE2854"/>
    <w:rsid w:val="00CF6624"/>
    <w:rsid w:val="00D07CD2"/>
    <w:rsid w:val="00D62123"/>
    <w:rsid w:val="00D62EA2"/>
    <w:rsid w:val="00D9460A"/>
    <w:rsid w:val="00DD0E5C"/>
    <w:rsid w:val="00DE691C"/>
    <w:rsid w:val="00E600E3"/>
    <w:rsid w:val="00E664BF"/>
    <w:rsid w:val="00E67B6A"/>
    <w:rsid w:val="00EA19DE"/>
    <w:rsid w:val="00EC2B3C"/>
    <w:rsid w:val="00EE695D"/>
    <w:rsid w:val="00F10774"/>
    <w:rsid w:val="00F1179E"/>
    <w:rsid w:val="00F2051F"/>
    <w:rsid w:val="00F64020"/>
    <w:rsid w:val="00F644B7"/>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1F026"/>
  <w15:chartTrackingRefBased/>
  <w15:docId w15:val="{70573FC5-442E-408D-BD84-543CD8EB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NoParagraphStyle">
    <w:name w:val="[No Paragraph Style]"/>
    <w:rsid w:val="002F1419"/>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GB"/>
    </w:rPr>
  </w:style>
  <w:style w:type="paragraph" w:customStyle="1" w:styleId="BasicParagraph">
    <w:name w:val="[Basic Paragraph]"/>
    <w:basedOn w:val="NoParagraphStyle"/>
    <w:uiPriority w:val="99"/>
    <w:rsid w:val="002F1419"/>
  </w:style>
  <w:style w:type="paragraph" w:customStyle="1" w:styleId="CHAPH">
    <w:name w:val="CHAP_H"/>
    <w:basedOn w:val="NoParagraphStyle"/>
    <w:uiPriority w:val="99"/>
    <w:rsid w:val="002F1419"/>
    <w:pPr>
      <w:suppressAutoHyphens/>
      <w:spacing w:after="80"/>
    </w:pPr>
    <w:rPr>
      <w:rFonts w:ascii="MarkPro" w:hAnsi="MarkPro" w:cs="MarkPro"/>
      <w:color w:val="E5004C"/>
      <w:spacing w:val="6"/>
      <w:sz w:val="32"/>
      <w:szCs w:val="32"/>
      <w:lang w:val="en-US"/>
    </w:rPr>
  </w:style>
  <w:style w:type="paragraph" w:customStyle="1" w:styleId="TSMH1">
    <w:name w:val="TSM H1"/>
    <w:basedOn w:val="NoParagraphStyle"/>
    <w:uiPriority w:val="99"/>
    <w:rsid w:val="002F1419"/>
    <w:pPr>
      <w:suppressAutoHyphens/>
      <w:spacing w:after="270" w:line="460" w:lineRule="atLeast"/>
      <w:jc w:val="center"/>
    </w:pPr>
    <w:rPr>
      <w:rFonts w:ascii="MarkPro-Heavy" w:hAnsi="MarkPro-Heavy" w:cs="MarkPro-Heavy"/>
      <w:color w:val="E5004C"/>
      <w:spacing w:val="-4"/>
      <w:sz w:val="42"/>
      <w:szCs w:val="42"/>
    </w:rPr>
  </w:style>
  <w:style w:type="paragraph" w:customStyle="1" w:styleId="TSMCCSSELA">
    <w:name w:val="TSM CCSS ELA"/>
    <w:basedOn w:val="NoParagraphStyle"/>
    <w:uiPriority w:val="99"/>
    <w:rsid w:val="002F1419"/>
    <w:pPr>
      <w:suppressAutoHyphens/>
      <w:spacing w:after="180" w:line="280" w:lineRule="atLeast"/>
      <w:jc w:val="both"/>
    </w:pPr>
    <w:rPr>
      <w:rFonts w:ascii="MarkPro-Heavy" w:hAnsi="MarkPro-Heavy" w:cs="MarkPro-Heavy"/>
      <w:spacing w:val="-2"/>
    </w:rPr>
  </w:style>
  <w:style w:type="paragraph" w:customStyle="1" w:styleId="TSMH2">
    <w:name w:val="TSM H2"/>
    <w:basedOn w:val="NoParagraphStyle"/>
    <w:uiPriority w:val="99"/>
    <w:rsid w:val="002F1419"/>
    <w:pPr>
      <w:suppressAutoHyphens/>
      <w:spacing w:before="180" w:after="90" w:line="280" w:lineRule="atLeast"/>
    </w:pPr>
    <w:rPr>
      <w:rFonts w:ascii="MarkPro-Heavy" w:hAnsi="MarkPro-Heavy" w:cs="MarkPro-Heavy"/>
      <w:spacing w:val="-2"/>
      <w:lang w:val="en-US"/>
    </w:rPr>
  </w:style>
  <w:style w:type="paragraph" w:customStyle="1" w:styleId="TSMBasicTXT">
    <w:name w:val="TSM Basic TXT"/>
    <w:basedOn w:val="NoParagraphStyle"/>
    <w:uiPriority w:val="99"/>
    <w:rsid w:val="002F1419"/>
    <w:pPr>
      <w:suppressAutoHyphens/>
      <w:spacing w:before="90" w:after="90" w:line="280" w:lineRule="atLeast"/>
    </w:pPr>
    <w:rPr>
      <w:rFonts w:ascii="MarkPro" w:hAnsi="MarkPro" w:cs="MarkPro"/>
      <w:spacing w:val="-2"/>
      <w:lang w:val="en-US"/>
    </w:rPr>
  </w:style>
  <w:style w:type="paragraph" w:customStyle="1" w:styleId="TSMBL">
    <w:name w:val="TSM BL"/>
    <w:basedOn w:val="NoParagraphStyle"/>
    <w:uiPriority w:val="99"/>
    <w:rsid w:val="002F1419"/>
    <w:pPr>
      <w:tabs>
        <w:tab w:val="left" w:pos="450"/>
      </w:tabs>
      <w:suppressAutoHyphens/>
      <w:spacing w:before="90" w:after="90" w:line="320" w:lineRule="atLeast"/>
      <w:ind w:left="450" w:right="90" w:hanging="432"/>
    </w:pPr>
    <w:rPr>
      <w:rFonts w:ascii="MarkPro" w:hAnsi="MarkPro" w:cs="MarkPro"/>
      <w:spacing w:val="-2"/>
      <w:lang w:val="en-US"/>
    </w:rPr>
  </w:style>
  <w:style w:type="paragraph" w:customStyle="1" w:styleId="TSMTBLHeader">
    <w:name w:val="TSM TBL Header"/>
    <w:basedOn w:val="NoParagraphStyle"/>
    <w:uiPriority w:val="99"/>
    <w:rsid w:val="002F1419"/>
    <w:pPr>
      <w:suppressAutoHyphens/>
      <w:spacing w:after="60" w:line="260" w:lineRule="atLeast"/>
      <w:ind w:left="90"/>
    </w:pPr>
    <w:rPr>
      <w:rFonts w:ascii="MarkPro-Heavy" w:hAnsi="MarkPro-Heavy" w:cs="MarkPro-Heavy"/>
      <w:color w:val="FFFFFF"/>
      <w:spacing w:val="-2"/>
      <w:sz w:val="22"/>
      <w:szCs w:val="22"/>
    </w:rPr>
  </w:style>
  <w:style w:type="paragraph" w:customStyle="1" w:styleId="TSMTBLBody">
    <w:name w:val="TSM TBL Body"/>
    <w:basedOn w:val="NoParagraphStyle"/>
    <w:uiPriority w:val="99"/>
    <w:rsid w:val="002F1419"/>
    <w:pPr>
      <w:suppressAutoHyphens/>
      <w:spacing w:before="90" w:after="90" w:line="260" w:lineRule="atLeast"/>
      <w:ind w:left="90" w:right="90"/>
    </w:pPr>
    <w:rPr>
      <w:rFonts w:ascii="MarkPro" w:hAnsi="MarkPro" w:cs="MarkPro"/>
      <w:spacing w:val="-2"/>
      <w:sz w:val="22"/>
      <w:szCs w:val="22"/>
      <w:lang w:val="en-US"/>
    </w:rPr>
  </w:style>
  <w:style w:type="paragraph" w:customStyle="1" w:styleId="TBLXTallWritingSpace">
    <w:name w:val="TBL XTall Writing Space"/>
    <w:basedOn w:val="Normal"/>
    <w:uiPriority w:val="99"/>
    <w:rsid w:val="002F1419"/>
    <w:pPr>
      <w:widowControl w:val="0"/>
      <w:tabs>
        <w:tab w:val="left" w:pos="360"/>
      </w:tabs>
      <w:suppressAutoHyphens/>
      <w:autoSpaceDE w:val="0"/>
      <w:autoSpaceDN w:val="0"/>
      <w:adjustRightInd w:val="0"/>
      <w:spacing w:before="1800" w:after="65" w:line="260" w:lineRule="atLeast"/>
      <w:ind w:left="450" w:right="90" w:hanging="360"/>
      <w:textAlignment w:val="center"/>
    </w:pPr>
    <w:rPr>
      <w:rFonts w:ascii="MarkPro" w:eastAsia="Times New Roman" w:hAnsi="MarkPro" w:cs="MarkPro"/>
      <w:color w:val="000000"/>
      <w:spacing w:val="-2"/>
      <w:sz w:val="22"/>
      <w:szCs w:val="22"/>
    </w:rPr>
  </w:style>
  <w:style w:type="paragraph" w:customStyle="1" w:styleId="TBLBody">
    <w:name w:val="TBL_Body"/>
    <w:basedOn w:val="NoParagraphStyle"/>
    <w:uiPriority w:val="99"/>
    <w:rsid w:val="002F1419"/>
    <w:pPr>
      <w:suppressAutoHyphens/>
    </w:pPr>
  </w:style>
  <w:style w:type="character" w:customStyle="1" w:styleId="x">
    <w:name w:val="x"/>
    <w:uiPriority w:val="99"/>
    <w:rsid w:val="002F1419"/>
    <w:rPr>
      <w:color w:val="000000"/>
      <w:w w:val="100"/>
    </w:rPr>
  </w:style>
  <w:style w:type="character" w:customStyle="1" w:styleId="Standard">
    <w:name w:val="Standard"/>
    <w:uiPriority w:val="99"/>
    <w:rsid w:val="002F1419"/>
    <w:rPr>
      <w:color w:val="000000"/>
      <w:w w:val="100"/>
    </w:rPr>
  </w:style>
  <w:style w:type="character" w:customStyle="1" w:styleId="SCPHeading">
    <w:name w:val="SC_P_Heading"/>
    <w:uiPriority w:val="99"/>
    <w:rsid w:val="002F1419"/>
    <w:rPr>
      <w:color w:val="000000"/>
      <w:w w:val="100"/>
    </w:rPr>
  </w:style>
  <w:style w:type="character" w:customStyle="1" w:styleId="SCP">
    <w:name w:val="SC_P"/>
    <w:uiPriority w:val="99"/>
    <w:rsid w:val="002F1419"/>
    <w:rPr>
      <w:color w:val="000000"/>
      <w:w w:val="100"/>
    </w:rPr>
  </w:style>
  <w:style w:type="character" w:customStyle="1" w:styleId="Heavy">
    <w:name w:val="Heavy"/>
    <w:uiPriority w:val="99"/>
    <w:rsid w:val="002F1419"/>
    <w:rPr>
      <w:rFonts w:ascii="MarkPro-Heavy" w:hAnsi="MarkPro-Heavy"/>
      <w:color w:val="000000"/>
      <w:w w:val="100"/>
    </w:rPr>
  </w:style>
  <w:style w:type="character" w:customStyle="1" w:styleId="TBLHeading">
    <w:name w:val="TBL_Heading"/>
    <w:uiPriority w:val="99"/>
    <w:rsid w:val="002F1419"/>
    <w:rPr>
      <w:color w:val="000000"/>
      <w:w w:val="100"/>
    </w:rPr>
  </w:style>
  <w:style w:type="character" w:customStyle="1" w:styleId="HeavyItalic">
    <w:name w:val="Heavy Italic"/>
    <w:uiPriority w:val="99"/>
    <w:rsid w:val="002F1419"/>
    <w:rPr>
      <w:rFonts w:ascii="MarkPro-HeavyItalic" w:hAnsi="MarkPro-HeavyItalic"/>
      <w:i/>
      <w:color w:val="000000"/>
      <w:w w:val="100"/>
    </w:rPr>
  </w:style>
  <w:style w:type="character" w:customStyle="1" w:styleId="TBLBodyText">
    <w:name w:val="TBL_Body_Text"/>
    <w:uiPriority w:val="99"/>
    <w:rsid w:val="002F1419"/>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65A4F34-6241-2645-897B-3D3E192C0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3</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3</cp:revision>
  <dcterms:created xsi:type="dcterms:W3CDTF">2022-03-20T15:04:00Z</dcterms:created>
  <dcterms:modified xsi:type="dcterms:W3CDTF">2022-03-20T15:04:00Z</dcterms:modified>
</cp:coreProperties>
</file>