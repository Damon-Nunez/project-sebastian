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7C551" w14:textId="77777777" w:rsidR="00FC5FB7" w:rsidRPr="000E68B6" w:rsidRDefault="00FC5FB7" w:rsidP="000E68B6">
      <w:pPr>
        <w:pStyle w:val="ELWPageTitle"/>
      </w:pPr>
      <w:proofErr w:type="spellStart"/>
      <w:r w:rsidRPr="000E68B6">
        <w:t>QuickWrite</w:t>
      </w:r>
      <w:proofErr w:type="spellEnd"/>
      <w:r w:rsidRPr="000E68B6">
        <w:t xml:space="preserve">: </w:t>
      </w:r>
      <w:r w:rsidRPr="000E68B6">
        <w:rPr>
          <w:i/>
        </w:rPr>
        <w:t>Summer of the Mariposas</w:t>
      </w:r>
      <w:r w:rsidRPr="000E68B6">
        <w:t xml:space="preserve">, </w:t>
      </w:r>
      <w:r w:rsidR="00814E5B">
        <w:br/>
      </w:r>
      <w:r w:rsidRPr="000E68B6">
        <w:t>Chapter 2</w:t>
      </w:r>
    </w:p>
    <w:p w14:paraId="24F990E4" w14:textId="77777777" w:rsidR="00FC5FB7" w:rsidRPr="000E68B6" w:rsidRDefault="00FC5FB7" w:rsidP="000E68B6">
      <w:pPr>
        <w:pStyle w:val="ELW6-8Standard"/>
      </w:pPr>
      <w:r w:rsidRPr="000E68B6">
        <w:t>RL.8.1, RL.8.6</w:t>
      </w:r>
    </w:p>
    <w:p w14:paraId="153833DA" w14:textId="77777777" w:rsidR="00FC5FB7" w:rsidRPr="000E68B6" w:rsidRDefault="00FC5FB7" w:rsidP="000E68B6">
      <w:pPr>
        <w:pStyle w:val="ELWName-Date"/>
      </w:pPr>
      <w:r w:rsidRPr="000E68B6">
        <w:rPr>
          <w:rStyle w:val="ELWRed"/>
        </w:rPr>
        <w:t>Name:</w:t>
      </w:r>
      <w:r w:rsidRPr="000E68B6">
        <w:tab/>
      </w:r>
      <w:r w:rsidRPr="000E68B6">
        <w:rPr>
          <w:rStyle w:val="ELWRed"/>
        </w:rPr>
        <w:t>Date:</w:t>
      </w:r>
      <w:r w:rsidRPr="000E68B6">
        <w:tab/>
      </w:r>
    </w:p>
    <w:p w14:paraId="2829EE70" w14:textId="77777777" w:rsidR="00FC5FB7" w:rsidRPr="000E68B6" w:rsidRDefault="00FC5FB7" w:rsidP="004160AE">
      <w:pPr>
        <w:pStyle w:val="ELW6-8Text"/>
        <w:spacing w:before="240" w:after="240"/>
      </w:pPr>
      <w:r w:rsidRPr="000E68B6">
        <w:t>Read the excerpt in chapter 2 beginning at “What are you doing here?” on page 32 and ending at “. . . it’s not an emergency” on page 33.</w:t>
      </w:r>
    </w:p>
    <w:p w14:paraId="6BAD1A06" w14:textId="77777777" w:rsidR="00FC5FB7" w:rsidRPr="000E68B6" w:rsidRDefault="00FC5FB7" w:rsidP="004160AE">
      <w:pPr>
        <w:pStyle w:val="ELW6-8Text"/>
        <w:spacing w:after="240"/>
      </w:pPr>
      <w:proofErr w:type="spellStart"/>
      <w:r w:rsidRPr="000E68B6">
        <w:t>QuickWrite</w:t>
      </w:r>
      <w:proofErr w:type="spellEnd"/>
      <w:r w:rsidRPr="000E68B6">
        <w:t xml:space="preserve"> to answer this question (this means write whatever comes into your head based on what you have read in the text):</w:t>
      </w:r>
    </w:p>
    <w:p w14:paraId="6ACC4220" w14:textId="77777777" w:rsidR="00FC5FB7" w:rsidRPr="000E68B6" w:rsidRDefault="00FC5FB7" w:rsidP="004160AE">
      <w:pPr>
        <w:pStyle w:val="ELW6-8Text"/>
        <w:spacing w:after="240"/>
        <w:rPr>
          <w:b/>
        </w:rPr>
      </w:pPr>
      <w:r w:rsidRPr="000E68B6">
        <w:rPr>
          <w:b/>
        </w:rPr>
        <w:t>From reading this excerpt, what do you, the reader, know that Mama doesn’t know? What effect does this create?</w:t>
      </w:r>
    </w:p>
    <w:p w14:paraId="3911BFD5" w14:textId="77777777" w:rsidR="00FC5FB7" w:rsidRDefault="000E68B6" w:rsidP="00934303">
      <w:pPr>
        <w:pStyle w:val="ELW6-8BlankLine"/>
        <w:spacing w:before="200"/>
      </w:pPr>
      <w:r>
        <w:tab/>
      </w:r>
    </w:p>
    <w:p w14:paraId="78F9321B" w14:textId="77777777" w:rsidR="000E68B6" w:rsidRPr="000E68B6" w:rsidRDefault="000E68B6" w:rsidP="00934303">
      <w:pPr>
        <w:pStyle w:val="ELW6-8BlankLine"/>
        <w:spacing w:before="200"/>
      </w:pPr>
      <w:r>
        <w:tab/>
      </w:r>
    </w:p>
    <w:p w14:paraId="0B042CF3" w14:textId="77777777" w:rsidR="000E68B6" w:rsidRPr="000E68B6" w:rsidRDefault="000E68B6" w:rsidP="00934303">
      <w:pPr>
        <w:pStyle w:val="ELW6-8BlankLine"/>
        <w:spacing w:before="200"/>
      </w:pPr>
      <w:r>
        <w:tab/>
      </w:r>
    </w:p>
    <w:p w14:paraId="3A3D1290" w14:textId="77777777" w:rsidR="000E68B6" w:rsidRPr="000E68B6" w:rsidRDefault="000E68B6" w:rsidP="00934303">
      <w:pPr>
        <w:pStyle w:val="ELW6-8BlankLine"/>
        <w:spacing w:before="200"/>
      </w:pPr>
      <w:r>
        <w:tab/>
      </w:r>
    </w:p>
    <w:p w14:paraId="53FDDF33" w14:textId="77777777" w:rsidR="000E68B6" w:rsidRPr="000E68B6" w:rsidRDefault="000E68B6" w:rsidP="00934303">
      <w:pPr>
        <w:pStyle w:val="ELW6-8BlankLine"/>
        <w:spacing w:before="200"/>
      </w:pPr>
      <w:r>
        <w:tab/>
      </w:r>
    </w:p>
    <w:p w14:paraId="4D688CE8" w14:textId="77777777" w:rsidR="000E68B6" w:rsidRPr="000E68B6" w:rsidRDefault="000E68B6" w:rsidP="00934303">
      <w:pPr>
        <w:pStyle w:val="ELW6-8BlankLine"/>
        <w:spacing w:before="200"/>
      </w:pPr>
      <w:r>
        <w:tab/>
      </w:r>
    </w:p>
    <w:p w14:paraId="3EF270E8" w14:textId="77777777" w:rsidR="000E68B6" w:rsidRPr="000E68B6" w:rsidRDefault="000E68B6" w:rsidP="00934303">
      <w:pPr>
        <w:pStyle w:val="ELW6-8BlankLine"/>
        <w:spacing w:before="200"/>
      </w:pPr>
      <w:r>
        <w:tab/>
      </w:r>
    </w:p>
    <w:p w14:paraId="75E238D6" w14:textId="77777777" w:rsidR="00536707" w:rsidRPr="000E68B6" w:rsidRDefault="00536707" w:rsidP="00934303">
      <w:pPr>
        <w:pStyle w:val="ELW6-8BlankLine"/>
        <w:spacing w:before="200"/>
      </w:pPr>
    </w:p>
    <w:sectPr w:rsidR="00536707" w:rsidRPr="000E68B6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B10C1" w14:textId="77777777" w:rsidR="00F64C11" w:rsidRDefault="00F64C11" w:rsidP="007E7300">
      <w:r>
        <w:separator/>
      </w:r>
    </w:p>
  </w:endnote>
  <w:endnote w:type="continuationSeparator" w:id="0">
    <w:p w14:paraId="0F9CADBD" w14:textId="77777777" w:rsidR="00F64C11" w:rsidRDefault="00F64C11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058E9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FC5FB7" w14:paraId="494F1A77" w14:textId="77777777" w:rsidTr="00FC5FB7">
      <w:trPr>
        <w:trHeight w:val="288"/>
      </w:trPr>
      <w:tc>
        <w:tcPr>
          <w:tcW w:w="3685" w:type="dxa"/>
          <w:shd w:val="clear" w:color="auto" w:fill="auto"/>
        </w:tcPr>
        <w:p w14:paraId="7F5FB0DE" w14:textId="77777777" w:rsidR="00E664BF" w:rsidRPr="00FC5FB7" w:rsidRDefault="00B420A3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5B2B08A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151126C4" w14:textId="77777777" w:rsidR="00E664BF" w:rsidRPr="00FC5FB7" w:rsidRDefault="00E664BF" w:rsidP="00804EF8">
          <w:pPr>
            <w:pStyle w:val="ELWPageFooter"/>
          </w:pPr>
          <w:r w:rsidRPr="00FC5FB7">
            <w:t xml:space="preserve"> </w:t>
          </w:r>
        </w:p>
      </w:tc>
      <w:tc>
        <w:tcPr>
          <w:tcW w:w="2968" w:type="dxa"/>
          <w:shd w:val="clear" w:color="auto" w:fill="auto"/>
        </w:tcPr>
        <w:p w14:paraId="4E08F941" w14:textId="77777777" w:rsidR="00E664BF" w:rsidRPr="00FC5FB7" w:rsidRDefault="00E664BF" w:rsidP="00FC5FB7">
          <w:pPr>
            <w:pStyle w:val="ELWPageFooter-PageNumber"/>
            <w:jc w:val="right"/>
          </w:pPr>
          <w:r w:rsidRPr="00FC5FB7">
            <w:fldChar w:fldCharType="begin"/>
          </w:r>
          <w:r w:rsidRPr="00FC5FB7">
            <w:instrText xml:space="preserve"> PAGE   \* MERGEFORMAT </w:instrText>
          </w:r>
          <w:r w:rsidRPr="00FC5FB7">
            <w:fldChar w:fldCharType="separate"/>
          </w:r>
          <w:r w:rsidR="00934303">
            <w:rPr>
              <w:noProof/>
            </w:rPr>
            <w:t>1</w:t>
          </w:r>
          <w:r w:rsidRPr="00FC5FB7">
            <w:fldChar w:fldCharType="end"/>
          </w:r>
        </w:p>
      </w:tc>
    </w:tr>
    <w:tr w:rsidR="00E664BF" w:rsidRPr="00FC5FB7" w14:paraId="5D125181" w14:textId="77777777" w:rsidTr="00FC5FB7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7AB717A0" w14:textId="77777777" w:rsidR="00E664BF" w:rsidRPr="00FC5FB7" w:rsidRDefault="00E664BF" w:rsidP="00FC5FB7">
          <w:pPr>
            <w:pStyle w:val="ELWCoverFooter"/>
            <w:ind w:left="0" w:right="0"/>
          </w:pPr>
          <w:r w:rsidRPr="00FC5FB7">
            <w:t>© 2019 EL Education Inc.</w:t>
          </w:r>
        </w:p>
      </w:tc>
    </w:tr>
  </w:tbl>
  <w:p w14:paraId="22CDAFC9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E2272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FC5FB7" w14:paraId="59D3A688" w14:textId="77777777" w:rsidTr="00FC5FB7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6CC4AFA" w14:textId="77777777" w:rsidR="00F9535C" w:rsidRPr="00FC5FB7" w:rsidRDefault="00B420A3" w:rsidP="00F9535C">
          <w:pPr>
            <w:pStyle w:val="ELWPageFooter"/>
            <w:rPr>
              <w:position w:val="4"/>
            </w:rPr>
          </w:pPr>
          <w:r w:rsidRPr="00FC5FB7">
            <w:rPr>
              <w:rStyle w:val="ELWPageFooterChar"/>
              <w:noProof/>
              <w:position w:val="4"/>
            </w:rPr>
            <w:pict w14:anchorId="1CF73B0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7665314F" w14:textId="77777777" w:rsidR="00F9535C" w:rsidRPr="00FC5FB7" w:rsidRDefault="00F9535C" w:rsidP="00F9535C">
          <w:pPr>
            <w:pStyle w:val="ELWPageFooter"/>
          </w:pPr>
          <w:r w:rsidRPr="00FC5FB7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23219165" w14:textId="77777777" w:rsidR="00F9535C" w:rsidRPr="00FC5FB7" w:rsidRDefault="00F9535C" w:rsidP="00FC5FB7">
          <w:pPr>
            <w:pStyle w:val="ELWPageFooter-PageNumber"/>
            <w:jc w:val="right"/>
          </w:pPr>
          <w:r w:rsidRPr="00FC5FB7">
            <w:fldChar w:fldCharType="begin"/>
          </w:r>
          <w:r w:rsidRPr="00FC5FB7">
            <w:instrText xml:space="preserve"> PAGE   \* MERGEFORMAT </w:instrText>
          </w:r>
          <w:r w:rsidRPr="00FC5FB7">
            <w:fldChar w:fldCharType="separate"/>
          </w:r>
          <w:r w:rsidRPr="00FC5FB7">
            <w:t>2</w:t>
          </w:r>
          <w:r w:rsidRPr="00FC5FB7">
            <w:fldChar w:fldCharType="end"/>
          </w:r>
        </w:p>
      </w:tc>
    </w:tr>
    <w:tr w:rsidR="00F9535C" w:rsidRPr="00FC5FB7" w14:paraId="0AED4326" w14:textId="77777777" w:rsidTr="00FC5FB7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7A89D41" w14:textId="77777777" w:rsidR="00F9535C" w:rsidRPr="00FC5FB7" w:rsidRDefault="00F9535C" w:rsidP="00F9535C">
          <w:pPr>
            <w:pStyle w:val="ELWCoverFooter"/>
            <w:rPr>
              <w:rFonts w:cs="Calibri"/>
              <w:szCs w:val="21"/>
            </w:rPr>
          </w:pPr>
          <w:r w:rsidRPr="00FC5FB7">
            <w:t>© 2019</w:t>
          </w:r>
          <w:r w:rsidRPr="00FC5FB7">
            <w:rPr>
              <w:rFonts w:cs="Calibri"/>
              <w:szCs w:val="21"/>
            </w:rPr>
            <w:t>© 2019 EL Education Inc.</w:t>
          </w:r>
        </w:p>
        <w:p w14:paraId="0AA58508" w14:textId="77777777" w:rsidR="00F9535C" w:rsidRPr="00FC5FB7" w:rsidRDefault="00F9535C" w:rsidP="00FC5FB7">
          <w:pPr>
            <w:pStyle w:val="ELWPageFooter-PageNumber"/>
            <w:jc w:val="right"/>
          </w:pPr>
        </w:p>
      </w:tc>
    </w:tr>
  </w:tbl>
  <w:p w14:paraId="4B35C7F8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32580" w14:textId="77777777" w:rsidR="00F64C11" w:rsidRDefault="00F64C11" w:rsidP="007E7300">
      <w:r>
        <w:separator/>
      </w:r>
    </w:p>
  </w:footnote>
  <w:footnote w:type="continuationSeparator" w:id="0">
    <w:p w14:paraId="121B2873" w14:textId="77777777" w:rsidR="00F64C11" w:rsidRDefault="00F64C11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286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FC5FB7" w14:paraId="58403172" w14:textId="77777777" w:rsidTr="00FC5FB7">
      <w:trPr>
        <w:trHeight w:val="432"/>
      </w:trPr>
      <w:tc>
        <w:tcPr>
          <w:tcW w:w="4220" w:type="dxa"/>
          <w:shd w:val="clear" w:color="auto" w:fill="auto"/>
        </w:tcPr>
        <w:p w14:paraId="7AFA9843" w14:textId="77777777" w:rsidR="007E7300" w:rsidRPr="00FC5FB7" w:rsidRDefault="000E68B6" w:rsidP="007E7300">
          <w:pPr>
            <w:pStyle w:val="ELWPageHeader"/>
          </w:pPr>
          <w:r w:rsidRPr="000E68B6">
            <w:t>Folklore of Latin America</w:t>
          </w:r>
        </w:p>
      </w:tc>
      <w:tc>
        <w:tcPr>
          <w:tcW w:w="5110" w:type="dxa"/>
          <w:shd w:val="clear" w:color="auto" w:fill="auto"/>
        </w:tcPr>
        <w:p w14:paraId="7AB04B28" w14:textId="77777777" w:rsidR="007E7300" w:rsidRPr="00FC5FB7" w:rsidRDefault="007E7300" w:rsidP="000E68B6">
          <w:pPr>
            <w:pStyle w:val="ELWPageHeader"/>
            <w:jc w:val="right"/>
          </w:pPr>
          <w:r w:rsidRPr="00FC5FB7">
            <w:t xml:space="preserve">Grade </w:t>
          </w:r>
          <w:r w:rsidR="000E68B6">
            <w:t>8</w:t>
          </w:r>
          <w:r w:rsidRPr="00FC5FB7">
            <w:t xml:space="preserve">: Module </w:t>
          </w:r>
          <w:r w:rsidR="000E68B6">
            <w:t>1</w:t>
          </w:r>
          <w:r w:rsidRPr="00FC5FB7">
            <w:t xml:space="preserve">: Unit </w:t>
          </w:r>
          <w:r w:rsidR="000E68B6">
            <w:t>1</w:t>
          </w:r>
          <w:r w:rsidRPr="00FC5FB7">
            <w:t xml:space="preserve">: Lesson </w:t>
          </w:r>
          <w:r w:rsidR="000E68B6">
            <w:t>3</w:t>
          </w:r>
        </w:p>
      </w:tc>
    </w:tr>
  </w:tbl>
  <w:p w14:paraId="31B5BC41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8BE7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FC5FB7" w14:paraId="67735592" w14:textId="77777777" w:rsidTr="00FC5FB7">
      <w:trPr>
        <w:trHeight w:val="432"/>
      </w:trPr>
      <w:tc>
        <w:tcPr>
          <w:tcW w:w="4220" w:type="dxa"/>
          <w:shd w:val="clear" w:color="auto" w:fill="auto"/>
        </w:tcPr>
        <w:p w14:paraId="5F15DC75" w14:textId="77777777" w:rsidR="007E7300" w:rsidRPr="00FC5FB7" w:rsidRDefault="007E7300" w:rsidP="007E7300">
          <w:pPr>
            <w:pStyle w:val="ELWPageHeader"/>
          </w:pPr>
          <w:r w:rsidRPr="00FC5FB7">
            <w:t>Module Title</w:t>
          </w:r>
        </w:p>
      </w:tc>
      <w:tc>
        <w:tcPr>
          <w:tcW w:w="5110" w:type="dxa"/>
          <w:shd w:val="clear" w:color="auto" w:fill="auto"/>
        </w:tcPr>
        <w:p w14:paraId="64B74F8A" w14:textId="77777777" w:rsidR="007E7300" w:rsidRPr="00FC5FB7" w:rsidRDefault="007E7300" w:rsidP="00FC5FB7">
          <w:pPr>
            <w:pStyle w:val="ELWPageHeader"/>
            <w:jc w:val="right"/>
          </w:pPr>
          <w:r w:rsidRPr="00FC5FB7">
            <w:t>Grade X: Module X: Unit X: Lesson X</w:t>
          </w:r>
        </w:p>
      </w:tc>
    </w:tr>
  </w:tbl>
  <w:p w14:paraId="4EA6A638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FB7"/>
    <w:rsid w:val="0000055D"/>
    <w:rsid w:val="0001082D"/>
    <w:rsid w:val="00072151"/>
    <w:rsid w:val="000838F5"/>
    <w:rsid w:val="000E68B6"/>
    <w:rsid w:val="000F154B"/>
    <w:rsid w:val="00122BA3"/>
    <w:rsid w:val="00274A95"/>
    <w:rsid w:val="002A64ED"/>
    <w:rsid w:val="002F72A6"/>
    <w:rsid w:val="003501B7"/>
    <w:rsid w:val="00355C3C"/>
    <w:rsid w:val="003D7CA6"/>
    <w:rsid w:val="00411CE2"/>
    <w:rsid w:val="00413A53"/>
    <w:rsid w:val="004160AE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941B2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14E5B"/>
    <w:rsid w:val="008238F2"/>
    <w:rsid w:val="00824ABE"/>
    <w:rsid w:val="0084306A"/>
    <w:rsid w:val="00871BF5"/>
    <w:rsid w:val="009015A9"/>
    <w:rsid w:val="00934303"/>
    <w:rsid w:val="00950912"/>
    <w:rsid w:val="00954A22"/>
    <w:rsid w:val="0096690C"/>
    <w:rsid w:val="00967DA0"/>
    <w:rsid w:val="00975D07"/>
    <w:rsid w:val="00982ABD"/>
    <w:rsid w:val="009F259B"/>
    <w:rsid w:val="00A354E6"/>
    <w:rsid w:val="00AA4556"/>
    <w:rsid w:val="00B233EA"/>
    <w:rsid w:val="00B420A3"/>
    <w:rsid w:val="00B60062"/>
    <w:rsid w:val="00B73F9C"/>
    <w:rsid w:val="00B87660"/>
    <w:rsid w:val="00BA5058"/>
    <w:rsid w:val="00C45799"/>
    <w:rsid w:val="00C73BC7"/>
    <w:rsid w:val="00CA6C54"/>
    <w:rsid w:val="00CE2854"/>
    <w:rsid w:val="00CF6624"/>
    <w:rsid w:val="00D07CD2"/>
    <w:rsid w:val="00D62123"/>
    <w:rsid w:val="00D62EA2"/>
    <w:rsid w:val="00D9460A"/>
    <w:rsid w:val="00DA4756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64C11"/>
    <w:rsid w:val="00F80A7E"/>
    <w:rsid w:val="00F9535C"/>
    <w:rsid w:val="00FC5307"/>
    <w:rsid w:val="00FC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A035F"/>
  <w15:chartTrackingRefBased/>
  <w15:docId w15:val="{1ABC587C-54B4-4612-8ED6-AE14BCB5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FC5FB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GB"/>
    </w:rPr>
  </w:style>
  <w:style w:type="paragraph" w:customStyle="1" w:styleId="CHAPH">
    <w:name w:val="CHAP_H"/>
    <w:basedOn w:val="Normal"/>
    <w:uiPriority w:val="99"/>
    <w:rsid w:val="00FC5FB7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FC5FB7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CCSSELA">
    <w:name w:val="TSM CCSS ELA"/>
    <w:basedOn w:val="Normal"/>
    <w:uiPriority w:val="99"/>
    <w:rsid w:val="00FC5FB7"/>
    <w:pPr>
      <w:widowControl w:val="0"/>
      <w:suppressAutoHyphens/>
      <w:autoSpaceDE w:val="0"/>
      <w:autoSpaceDN w:val="0"/>
      <w:adjustRightInd w:val="0"/>
      <w:spacing w:after="180" w:line="280" w:lineRule="atLeast"/>
      <w:jc w:val="both"/>
      <w:textAlignment w:val="center"/>
    </w:pPr>
    <w:rPr>
      <w:rFonts w:ascii="MarkPro-Heavy" w:eastAsia="Times New Roman" w:hAnsi="MarkPro-Heavy" w:cs="MarkPro-Heavy"/>
      <w:color w:val="000000"/>
      <w:spacing w:val="-2"/>
      <w:lang w:val="en-GB"/>
    </w:rPr>
  </w:style>
  <w:style w:type="paragraph" w:customStyle="1" w:styleId="TSMNameDate">
    <w:name w:val="TSM Name/Date"/>
    <w:basedOn w:val="Normal"/>
    <w:uiPriority w:val="99"/>
    <w:rsid w:val="00FC5FB7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asicTXT">
    <w:name w:val="TSM Basic TXT"/>
    <w:basedOn w:val="Normal"/>
    <w:uiPriority w:val="99"/>
    <w:rsid w:val="00FC5FB7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WritingLines">
    <w:name w:val="TSM Writing Lines"/>
    <w:basedOn w:val="Normal"/>
    <w:uiPriority w:val="99"/>
    <w:rsid w:val="00FC5FB7"/>
    <w:pPr>
      <w:widowControl w:val="0"/>
      <w:pBdr>
        <w:bottom w:val="single" w:sz="8" w:space="0" w:color="auto"/>
      </w:pBdr>
      <w:suppressAutoHyphens/>
      <w:autoSpaceDE w:val="0"/>
      <w:autoSpaceDN w:val="0"/>
      <w:adjustRightInd w:val="0"/>
      <w:spacing w:after="288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FC5FB7"/>
    <w:rPr>
      <w:color w:val="000000"/>
      <w:w w:val="100"/>
    </w:rPr>
  </w:style>
  <w:style w:type="character" w:customStyle="1" w:styleId="HeavyItalic">
    <w:name w:val="Heavy Italic"/>
    <w:uiPriority w:val="99"/>
    <w:rsid w:val="00FC5FB7"/>
    <w:rPr>
      <w:rFonts w:ascii="MarkPro-HeavyItalic" w:hAnsi="MarkPro-HeavyItalic"/>
      <w:i/>
      <w:color w:val="000000"/>
      <w:w w:val="100"/>
    </w:rPr>
  </w:style>
  <w:style w:type="character" w:customStyle="1" w:styleId="Standard">
    <w:name w:val="Standard"/>
    <w:uiPriority w:val="99"/>
    <w:rsid w:val="00FC5FB7"/>
    <w:rPr>
      <w:color w:val="000000"/>
      <w:w w:val="100"/>
    </w:rPr>
  </w:style>
  <w:style w:type="character" w:customStyle="1" w:styleId="ELRed">
    <w:name w:val="EL Red"/>
    <w:uiPriority w:val="99"/>
    <w:rsid w:val="00FC5FB7"/>
    <w:rPr>
      <w:rFonts w:ascii="MarkPro-Heavy" w:hAnsi="MarkPro-Heavy"/>
      <w:color w:val="E5004C"/>
      <w:w w:val="100"/>
      <w:sz w:val="28"/>
    </w:rPr>
  </w:style>
  <w:style w:type="character" w:customStyle="1" w:styleId="SCP">
    <w:name w:val="SC_P"/>
    <w:uiPriority w:val="99"/>
    <w:rsid w:val="00FC5FB7"/>
    <w:rPr>
      <w:color w:val="000000"/>
      <w:w w:val="100"/>
    </w:rPr>
  </w:style>
  <w:style w:type="character" w:customStyle="1" w:styleId="Heavy">
    <w:name w:val="Heavy"/>
    <w:uiPriority w:val="99"/>
    <w:rsid w:val="00FC5FB7"/>
    <w:rPr>
      <w:rFonts w:ascii="MarkPro-Heavy" w:hAnsi="MarkPro-Heavy"/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99DCDC6-29D9-7A4A-8377-33D596223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2022-03-20T15:05:00Z</dcterms:created>
  <dcterms:modified xsi:type="dcterms:W3CDTF">2022-03-20T15:05:00Z</dcterms:modified>
</cp:coreProperties>
</file>