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CB11C9" w14:textId="77777777" w:rsidR="00B859A7" w:rsidRPr="00EA7421" w:rsidRDefault="00B859A7" w:rsidP="00EA7421">
      <w:pPr>
        <w:pStyle w:val="ELWPageTitle"/>
      </w:pPr>
      <w:r w:rsidRPr="00EA7421">
        <w:t>Entrance Ticket: Unit 1, Lesson 3</w:t>
      </w:r>
    </w:p>
    <w:p w14:paraId="3775FFCC" w14:textId="77777777" w:rsidR="00B859A7" w:rsidRPr="00EA7421" w:rsidRDefault="00B859A7" w:rsidP="00EA7421">
      <w:pPr>
        <w:pStyle w:val="ELW6-8Standard"/>
      </w:pPr>
      <w:r w:rsidRPr="00EA7421">
        <w:t>RL.8.6</w:t>
      </w:r>
    </w:p>
    <w:p w14:paraId="44E2FC4B" w14:textId="77777777" w:rsidR="00B859A7" w:rsidRPr="00EA7421" w:rsidRDefault="00B859A7" w:rsidP="00EA7421">
      <w:pPr>
        <w:pStyle w:val="ELWName-Date"/>
      </w:pPr>
      <w:r w:rsidRPr="00EA7421">
        <w:rPr>
          <w:rStyle w:val="ELWRed"/>
        </w:rPr>
        <w:t>Name:</w:t>
      </w:r>
      <w:r w:rsidRPr="00EA7421">
        <w:tab/>
      </w:r>
      <w:r w:rsidRPr="00EA7421">
        <w:rPr>
          <w:rStyle w:val="ELWRed"/>
        </w:rPr>
        <w:t>Date:</w:t>
      </w:r>
      <w:r w:rsidRPr="00EA7421">
        <w:tab/>
      </w:r>
    </w:p>
    <w:p w14:paraId="52F59227" w14:textId="77777777" w:rsidR="00B859A7" w:rsidRDefault="00B859A7" w:rsidP="00EA7421">
      <w:pPr>
        <w:pStyle w:val="ELW6-8Text"/>
        <w:rPr>
          <w:rStyle w:val="x"/>
        </w:rPr>
      </w:pPr>
      <w:r w:rsidRPr="00EA7421">
        <w:rPr>
          <w:b/>
        </w:rPr>
        <w:t>Directions:</w:t>
      </w:r>
      <w:r w:rsidRPr="00EA7421">
        <w:t xml:space="preserve"> As you enter class, answer the following question.</w:t>
      </w:r>
    </w:p>
    <w:p w14:paraId="31F4B1E5" w14:textId="77777777" w:rsidR="00B859A7" w:rsidRPr="00EA7421" w:rsidRDefault="00B859A7" w:rsidP="00EC5620">
      <w:pPr>
        <w:pStyle w:val="ELW6-8Text"/>
        <w:spacing w:before="240" w:after="240"/>
      </w:pPr>
      <w:r w:rsidRPr="00EA7421">
        <w:t>What is point of view? Choose all that apply.</w:t>
      </w:r>
    </w:p>
    <w:p w14:paraId="13595BDC" w14:textId="77777777" w:rsidR="00B859A7" w:rsidRDefault="00B859A7" w:rsidP="008707C6">
      <w:pPr>
        <w:pStyle w:val="ELW6-8TextNumberedLevel2"/>
        <w:spacing w:after="120"/>
        <w:rPr>
          <w:rStyle w:val="x"/>
        </w:rPr>
      </w:pPr>
      <w:r w:rsidRPr="00EA7421">
        <w:t>the opinions or feelings of the individuals involved in a situation</w:t>
      </w:r>
    </w:p>
    <w:p w14:paraId="6625CD34" w14:textId="77777777" w:rsidR="00B859A7" w:rsidRDefault="00B859A7" w:rsidP="008707C6">
      <w:pPr>
        <w:pStyle w:val="ELW6-8TextNumberedLevel2"/>
        <w:spacing w:after="120"/>
        <w:rPr>
          <w:rStyle w:val="x"/>
        </w:rPr>
      </w:pPr>
      <w:r>
        <w:rPr>
          <w:rStyle w:val="Answer"/>
        </w:rPr>
        <w:t>the problem a character in a novel is facing</w:t>
      </w:r>
    </w:p>
    <w:p w14:paraId="533E2C44" w14:textId="77777777" w:rsidR="00B859A7" w:rsidRDefault="00B859A7" w:rsidP="008707C6">
      <w:pPr>
        <w:pStyle w:val="ELW6-8TextNumberedLevel2"/>
        <w:spacing w:after="120"/>
        <w:rPr>
          <w:rStyle w:val="x"/>
        </w:rPr>
      </w:pPr>
      <w:r w:rsidRPr="00EA7421">
        <w:t>the narrator’s position in relation to the story being told</w:t>
      </w:r>
    </w:p>
    <w:p w14:paraId="13350785" w14:textId="77777777" w:rsidR="00536707" w:rsidRPr="0078233E" w:rsidRDefault="00B859A7" w:rsidP="0078233E">
      <w:pPr>
        <w:pStyle w:val="ELW6-8TextNumberedLevel2"/>
      </w:pPr>
      <w:r w:rsidRPr="00EA7421">
        <w:t>the way the author allows the reader to “</w:t>
      </w:r>
      <w:proofErr w:type="gramStart"/>
      <w:r w:rsidRPr="00EA7421">
        <w:t>hear</w:t>
      </w:r>
      <w:proofErr w:type="gramEnd"/>
      <w:r w:rsidRPr="00EA7421">
        <w:t>” and “see” what is happening</w:t>
      </w:r>
    </w:p>
    <w:sectPr w:rsidR="00536707" w:rsidRPr="0078233E" w:rsidSect="00796F94">
      <w:headerReference w:type="default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F10AF7" w14:textId="77777777" w:rsidR="00B872FE" w:rsidRDefault="00B872FE" w:rsidP="007E7300">
      <w:r>
        <w:separator/>
      </w:r>
    </w:p>
  </w:endnote>
  <w:endnote w:type="continuationSeparator" w:id="0">
    <w:p w14:paraId="49633934" w14:textId="77777777" w:rsidR="00B872FE" w:rsidRDefault="00B872FE" w:rsidP="007E7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Ink Free"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Times New Roman (Body CS)">
    <w:charset w:val="00"/>
    <w:family w:val="roman"/>
    <w:pitch w:val="variable"/>
    <w:sig w:usb0="E0002AEF" w:usb1="C0007841" w:usb2="00000009" w:usb3="00000000" w:csb0="000001FF" w:csb1="00000000"/>
  </w:font>
  <w:font w:name="MarkPro">
    <w:panose1 w:val="020B05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MarkPro-Heavy">
    <w:panose1 w:val="020B0904020101010102"/>
    <w:charset w:val="00"/>
    <w:family w:val="swiss"/>
    <w:notTrueType/>
    <w:pitch w:val="variable"/>
    <w:sig w:usb0="A00000FF" w:usb1="5000FCF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3F5BB" w14:textId="77777777" w:rsidR="00BA5058" w:rsidRDefault="00BA5058" w:rsidP="00804EF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3685"/>
      <w:gridCol w:w="2697"/>
      <w:gridCol w:w="2968"/>
    </w:tblGrid>
    <w:tr w:rsidR="00E664BF" w:rsidRPr="00B859A7" w14:paraId="50D80E95" w14:textId="77777777" w:rsidTr="00B859A7">
      <w:trPr>
        <w:trHeight w:val="288"/>
      </w:trPr>
      <w:tc>
        <w:tcPr>
          <w:tcW w:w="3685" w:type="dxa"/>
          <w:shd w:val="clear" w:color="auto" w:fill="auto"/>
        </w:tcPr>
        <w:p w14:paraId="3CA6C8CC" w14:textId="77777777" w:rsidR="00E664BF" w:rsidRPr="00B859A7" w:rsidRDefault="006D2790" w:rsidP="00804EF8">
          <w:pPr>
            <w:pStyle w:val="ELWPageFooter"/>
            <w:rPr>
              <w:position w:val="4"/>
            </w:rPr>
          </w:pPr>
          <w:r w:rsidRPr="00447D4B">
            <w:rPr>
              <w:noProof/>
            </w:rPr>
            <w:pict w14:anchorId="42883AAB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" o:spid="_x0000_i1025" type="#_x0000_t75" style="width:176.25pt;height:9pt;visibility:visible">
                <v:imagedata r:id="rId1" o:title=""/>
              </v:shape>
            </w:pict>
          </w:r>
        </w:p>
      </w:tc>
      <w:tc>
        <w:tcPr>
          <w:tcW w:w="2697" w:type="dxa"/>
          <w:shd w:val="clear" w:color="auto" w:fill="auto"/>
        </w:tcPr>
        <w:p w14:paraId="657206FC" w14:textId="77777777" w:rsidR="00E664BF" w:rsidRPr="00B859A7" w:rsidRDefault="00E664BF" w:rsidP="00804EF8">
          <w:pPr>
            <w:pStyle w:val="ELWPageFooter"/>
          </w:pPr>
          <w:r w:rsidRPr="00B859A7">
            <w:t xml:space="preserve"> </w:t>
          </w:r>
        </w:p>
      </w:tc>
      <w:tc>
        <w:tcPr>
          <w:tcW w:w="2968" w:type="dxa"/>
          <w:shd w:val="clear" w:color="auto" w:fill="auto"/>
        </w:tcPr>
        <w:p w14:paraId="6282D952" w14:textId="77777777" w:rsidR="00E664BF" w:rsidRPr="00B859A7" w:rsidRDefault="00E664BF" w:rsidP="00B859A7">
          <w:pPr>
            <w:pStyle w:val="ELWPageFooter-PageNumber"/>
            <w:jc w:val="right"/>
          </w:pPr>
          <w:r w:rsidRPr="00B859A7">
            <w:fldChar w:fldCharType="begin"/>
          </w:r>
          <w:r w:rsidRPr="00B859A7">
            <w:instrText xml:space="preserve"> PAGE   \* MERGEFORMAT </w:instrText>
          </w:r>
          <w:r w:rsidRPr="00B859A7">
            <w:fldChar w:fldCharType="separate"/>
          </w:r>
          <w:r w:rsidR="00EC5620">
            <w:rPr>
              <w:noProof/>
            </w:rPr>
            <w:t>1</w:t>
          </w:r>
          <w:r w:rsidRPr="00B859A7">
            <w:fldChar w:fldCharType="end"/>
          </w:r>
        </w:p>
      </w:tc>
    </w:tr>
    <w:tr w:rsidR="00E664BF" w:rsidRPr="00B859A7" w14:paraId="1DABD240" w14:textId="77777777" w:rsidTr="00B859A7">
      <w:trPr>
        <w:trHeight w:val="288"/>
      </w:trPr>
      <w:tc>
        <w:tcPr>
          <w:tcW w:w="9350" w:type="dxa"/>
          <w:gridSpan w:val="3"/>
          <w:shd w:val="clear" w:color="auto" w:fill="auto"/>
        </w:tcPr>
        <w:p w14:paraId="0BB44445" w14:textId="77777777" w:rsidR="00E664BF" w:rsidRPr="00B859A7" w:rsidRDefault="00E664BF" w:rsidP="00B859A7">
          <w:pPr>
            <w:pStyle w:val="ELWCoverFooter"/>
            <w:ind w:left="0" w:right="0"/>
          </w:pPr>
          <w:r w:rsidRPr="00B859A7">
            <w:t>© 2019 EL Education Inc.</w:t>
          </w:r>
        </w:p>
      </w:tc>
    </w:tr>
  </w:tbl>
  <w:p w14:paraId="63ADAA27" w14:textId="77777777" w:rsidR="007E7300" w:rsidRPr="00BA5058" w:rsidRDefault="007E7300" w:rsidP="00804EF8">
    <w:pPr>
      <w:pStyle w:val="ELWPage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4F7BC" w14:textId="77777777" w:rsidR="00F9535C" w:rsidRDefault="00F9535C" w:rsidP="00BA5058">
    <w:pPr>
      <w:pStyle w:val="ELWPageFooter"/>
    </w:pPr>
  </w:p>
  <w:tbl>
    <w:tblPr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170"/>
      <w:gridCol w:w="3809"/>
      <w:gridCol w:w="4381"/>
    </w:tblGrid>
    <w:tr w:rsidR="00F9535C" w:rsidRPr="00B859A7" w14:paraId="7B714CFC" w14:textId="77777777" w:rsidTr="00B859A7">
      <w:trPr>
        <w:trHeight w:val="288"/>
      </w:trPr>
      <w:tc>
        <w:tcPr>
          <w:tcW w:w="1170" w:type="dxa"/>
          <w:shd w:val="clear" w:color="auto" w:fill="auto"/>
          <w:vAlign w:val="center"/>
        </w:tcPr>
        <w:p w14:paraId="53409334" w14:textId="77777777" w:rsidR="00F9535C" w:rsidRPr="00B859A7" w:rsidRDefault="006D2790" w:rsidP="00F9535C">
          <w:pPr>
            <w:pStyle w:val="ELWPageFooter"/>
            <w:rPr>
              <w:position w:val="4"/>
            </w:rPr>
          </w:pPr>
          <w:r w:rsidRPr="00B859A7">
            <w:rPr>
              <w:rStyle w:val="ELWPageFooterChar"/>
              <w:noProof/>
              <w:position w:val="4"/>
            </w:rPr>
            <w:pict w14:anchorId="7F3F7B8C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6" type="#_x0000_t75" style="width:53.25pt;height:8.25pt;visibility:visible">
                <v:imagedata r:id="rId1" o:title=""/>
              </v:shape>
            </w:pict>
          </w:r>
        </w:p>
      </w:tc>
      <w:tc>
        <w:tcPr>
          <w:tcW w:w="3809" w:type="dxa"/>
          <w:shd w:val="clear" w:color="auto" w:fill="auto"/>
          <w:vAlign w:val="center"/>
        </w:tcPr>
        <w:p w14:paraId="6F5C1CA9" w14:textId="77777777" w:rsidR="00F9535C" w:rsidRPr="00B859A7" w:rsidRDefault="00F9535C" w:rsidP="00F9535C">
          <w:pPr>
            <w:pStyle w:val="ELWPageFooter"/>
          </w:pPr>
          <w:r w:rsidRPr="00B859A7">
            <w:t>| Language Arts Curriculum</w:t>
          </w:r>
        </w:p>
      </w:tc>
      <w:tc>
        <w:tcPr>
          <w:tcW w:w="4381" w:type="dxa"/>
          <w:shd w:val="clear" w:color="auto" w:fill="auto"/>
          <w:vAlign w:val="center"/>
        </w:tcPr>
        <w:p w14:paraId="3BC47961" w14:textId="77777777" w:rsidR="00F9535C" w:rsidRPr="00B859A7" w:rsidRDefault="00F9535C" w:rsidP="00B859A7">
          <w:pPr>
            <w:pStyle w:val="ELWPageFooter-PageNumber"/>
            <w:jc w:val="right"/>
          </w:pPr>
          <w:r w:rsidRPr="00B859A7">
            <w:fldChar w:fldCharType="begin"/>
          </w:r>
          <w:r w:rsidRPr="00B859A7">
            <w:instrText xml:space="preserve"> PAGE   \* MERGEFORMAT </w:instrText>
          </w:r>
          <w:r w:rsidRPr="00B859A7">
            <w:fldChar w:fldCharType="separate"/>
          </w:r>
          <w:r w:rsidRPr="00B859A7">
            <w:t>2</w:t>
          </w:r>
          <w:r w:rsidRPr="00B859A7">
            <w:fldChar w:fldCharType="end"/>
          </w:r>
        </w:p>
      </w:tc>
    </w:tr>
    <w:tr w:rsidR="00F9535C" w:rsidRPr="00B859A7" w14:paraId="6C96F5B8" w14:textId="77777777" w:rsidTr="00B859A7">
      <w:trPr>
        <w:trHeight w:val="288"/>
      </w:trPr>
      <w:tc>
        <w:tcPr>
          <w:tcW w:w="9360" w:type="dxa"/>
          <w:gridSpan w:val="3"/>
          <w:shd w:val="clear" w:color="auto" w:fill="auto"/>
          <w:vAlign w:val="center"/>
        </w:tcPr>
        <w:p w14:paraId="44A35C14" w14:textId="77777777" w:rsidR="00F9535C" w:rsidRPr="00B859A7" w:rsidRDefault="00F9535C" w:rsidP="00F9535C">
          <w:pPr>
            <w:pStyle w:val="ELWCoverFooter"/>
            <w:rPr>
              <w:rFonts w:cs="Calibri"/>
              <w:szCs w:val="21"/>
            </w:rPr>
          </w:pPr>
          <w:r w:rsidRPr="00B859A7">
            <w:t>© 2019</w:t>
          </w:r>
          <w:r w:rsidRPr="00B859A7">
            <w:rPr>
              <w:rFonts w:cs="Calibri"/>
              <w:szCs w:val="21"/>
            </w:rPr>
            <w:t>© 2019 EL Education Inc.</w:t>
          </w:r>
        </w:p>
        <w:p w14:paraId="4A1040E9" w14:textId="77777777" w:rsidR="00F9535C" w:rsidRPr="00B859A7" w:rsidRDefault="00F9535C" w:rsidP="00B859A7">
          <w:pPr>
            <w:pStyle w:val="ELWPageFooter-PageNumber"/>
            <w:jc w:val="right"/>
          </w:pPr>
        </w:p>
      </w:tc>
    </w:tr>
  </w:tbl>
  <w:p w14:paraId="765D9431" w14:textId="77777777" w:rsidR="007674AA" w:rsidRDefault="007674AA" w:rsidP="00F9535C">
    <w:pPr>
      <w:pStyle w:val="ELWPage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E0154F" w14:textId="77777777" w:rsidR="00B872FE" w:rsidRDefault="00B872FE" w:rsidP="007E7300">
      <w:r>
        <w:separator/>
      </w:r>
    </w:p>
  </w:footnote>
  <w:footnote w:type="continuationSeparator" w:id="0">
    <w:p w14:paraId="0151FC54" w14:textId="77777777" w:rsidR="00B872FE" w:rsidRDefault="00B872FE" w:rsidP="007E73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0F108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B859A7" w14:paraId="7E926AC0" w14:textId="77777777" w:rsidTr="00B859A7">
      <w:trPr>
        <w:trHeight w:val="432"/>
      </w:trPr>
      <w:tc>
        <w:tcPr>
          <w:tcW w:w="4220" w:type="dxa"/>
          <w:shd w:val="clear" w:color="auto" w:fill="auto"/>
        </w:tcPr>
        <w:p w14:paraId="65DBC9C6" w14:textId="77777777" w:rsidR="007E7300" w:rsidRPr="00B859A7" w:rsidRDefault="00EA7421" w:rsidP="007E7300">
          <w:pPr>
            <w:pStyle w:val="ELWPageHeader"/>
          </w:pPr>
          <w:r w:rsidRPr="00EA7421">
            <w:t>Folklore of Latin America</w:t>
          </w:r>
        </w:p>
      </w:tc>
      <w:tc>
        <w:tcPr>
          <w:tcW w:w="5110" w:type="dxa"/>
          <w:shd w:val="clear" w:color="auto" w:fill="auto"/>
        </w:tcPr>
        <w:p w14:paraId="3BD89329" w14:textId="77777777" w:rsidR="007E7300" w:rsidRPr="00B859A7" w:rsidRDefault="007E7300" w:rsidP="00EA7421">
          <w:pPr>
            <w:pStyle w:val="ELWPageHeader"/>
            <w:jc w:val="right"/>
          </w:pPr>
          <w:r w:rsidRPr="00B859A7">
            <w:t xml:space="preserve">Grade </w:t>
          </w:r>
          <w:r w:rsidR="00EA7421">
            <w:t>8</w:t>
          </w:r>
          <w:r w:rsidRPr="00B859A7">
            <w:t xml:space="preserve">: Module </w:t>
          </w:r>
          <w:r w:rsidR="00EA7421">
            <w:t>1</w:t>
          </w:r>
          <w:r w:rsidRPr="00B859A7">
            <w:t xml:space="preserve">: Unit </w:t>
          </w:r>
          <w:r w:rsidR="00EA7421">
            <w:t>1</w:t>
          </w:r>
          <w:r w:rsidRPr="00B859A7">
            <w:t xml:space="preserve">: Lesson </w:t>
          </w:r>
          <w:r w:rsidR="00EA7421">
            <w:t>3</w:t>
          </w:r>
        </w:p>
      </w:tc>
    </w:tr>
  </w:tbl>
  <w:p w14:paraId="5216464E" w14:textId="77777777" w:rsidR="007E7300" w:rsidRDefault="007E7300" w:rsidP="00796F94">
    <w:pPr>
      <w:pStyle w:val="ELWPage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5BF1A5" w14:textId="77777777" w:rsidR="007E7300" w:rsidRDefault="007E7300" w:rsidP="007E7300">
    <w:pPr>
      <w:pStyle w:val="ELWPageHeader"/>
    </w:pPr>
  </w:p>
  <w:tbl>
    <w:tblPr>
      <w:tblW w:w="0" w:type="auto"/>
      <w:tblBorders>
        <w:bottom w:val="dotted" w:sz="12" w:space="0" w:color="E6E6E6"/>
        <w:insideH w:val="dotted" w:sz="12" w:space="0" w:color="E6E6E6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20"/>
      <w:gridCol w:w="5110"/>
    </w:tblGrid>
    <w:tr w:rsidR="007E7300" w:rsidRPr="00B859A7" w14:paraId="50F1FC71" w14:textId="77777777" w:rsidTr="00B859A7">
      <w:trPr>
        <w:trHeight w:val="432"/>
      </w:trPr>
      <w:tc>
        <w:tcPr>
          <w:tcW w:w="4220" w:type="dxa"/>
          <w:shd w:val="clear" w:color="auto" w:fill="auto"/>
        </w:tcPr>
        <w:p w14:paraId="61520D39" w14:textId="77777777" w:rsidR="007E7300" w:rsidRPr="00B859A7" w:rsidRDefault="007E7300" w:rsidP="007E7300">
          <w:pPr>
            <w:pStyle w:val="ELWPageHeader"/>
          </w:pPr>
          <w:r w:rsidRPr="00B859A7">
            <w:t>Module Title</w:t>
          </w:r>
        </w:p>
      </w:tc>
      <w:tc>
        <w:tcPr>
          <w:tcW w:w="5110" w:type="dxa"/>
          <w:shd w:val="clear" w:color="auto" w:fill="auto"/>
        </w:tcPr>
        <w:p w14:paraId="23D22C16" w14:textId="77777777" w:rsidR="007E7300" w:rsidRPr="00B859A7" w:rsidRDefault="007E7300" w:rsidP="00B859A7">
          <w:pPr>
            <w:pStyle w:val="ELWPageHeader"/>
            <w:jc w:val="right"/>
          </w:pPr>
          <w:r w:rsidRPr="00B859A7">
            <w:t>Grade X: Module X: Unit X: Lesson X</w:t>
          </w:r>
        </w:p>
      </w:tc>
    </w:tr>
  </w:tbl>
  <w:p w14:paraId="6E6E5A95" w14:textId="77777777" w:rsidR="007E7300" w:rsidRDefault="007E7300" w:rsidP="00072151">
    <w:pPr>
      <w:pStyle w:val="ELWPage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101A"/>
    <w:multiLevelType w:val="hybridMultilevel"/>
    <w:tmpl w:val="1B0C227A"/>
    <w:lvl w:ilvl="0" w:tplc="D31C7326">
      <w:start w:val="1"/>
      <w:numFmt w:val="upperLetter"/>
      <w:pStyle w:val="ELW12ptTextLetteredLevel1"/>
      <w:lvlText w:val="%1."/>
      <w:lvlJc w:val="left"/>
      <w:pPr>
        <w:ind w:left="288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DB42A7"/>
    <w:multiLevelType w:val="hybridMultilevel"/>
    <w:tmpl w:val="15FEF806"/>
    <w:lvl w:ilvl="0" w:tplc="E9CE4576">
      <w:start w:val="1"/>
      <w:numFmt w:val="lowerLetter"/>
      <w:pStyle w:val="ELW6-8TextLett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43C71B9"/>
    <w:multiLevelType w:val="hybridMultilevel"/>
    <w:tmpl w:val="10F040C6"/>
    <w:lvl w:ilvl="0" w:tplc="135628D0">
      <w:start w:val="1"/>
      <w:numFmt w:val="bullet"/>
      <w:pStyle w:val="ELW6-8TextIndentedBulletLis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5B14DA2"/>
    <w:multiLevelType w:val="hybridMultilevel"/>
    <w:tmpl w:val="07E64AFC"/>
    <w:lvl w:ilvl="0" w:tplc="C5422DB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8330CD"/>
    <w:multiLevelType w:val="multilevel"/>
    <w:tmpl w:val="090C8E78"/>
    <w:lvl w:ilvl="0">
      <w:start w:val="1"/>
      <w:numFmt w:val="lowerRoman"/>
      <w:lvlText w:val="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D500B1"/>
    <w:multiLevelType w:val="multilevel"/>
    <w:tmpl w:val="73F4B832"/>
    <w:lvl w:ilvl="0">
      <w:start w:val="1"/>
      <w:numFmt w:val="decimal"/>
      <w:pStyle w:val="ELW6-8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pStyle w:val="ELW6-8TextNumberedLevel2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3240" w:hanging="360"/>
      </w:pPr>
      <w:rPr>
        <w:rFonts w:hint="default"/>
      </w:rPr>
    </w:lvl>
  </w:abstractNum>
  <w:abstractNum w:abstractNumId="6" w15:restartNumberingAfterBreak="0">
    <w:nsid w:val="1A1838B1"/>
    <w:multiLevelType w:val="hybridMultilevel"/>
    <w:tmpl w:val="1C02EF0E"/>
    <w:lvl w:ilvl="0" w:tplc="098A4DCE">
      <w:start w:val="1"/>
      <w:numFmt w:val="bullet"/>
      <w:pStyle w:val="ELW6-8TextBulletedLevel3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C733174"/>
    <w:multiLevelType w:val="hybridMultilevel"/>
    <w:tmpl w:val="E6DADFD0"/>
    <w:lvl w:ilvl="0" w:tplc="DB0E5DF0">
      <w:start w:val="1"/>
      <w:numFmt w:val="lowerLetter"/>
      <w:pStyle w:val="ELW12ptTextNumb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ECA5725"/>
    <w:multiLevelType w:val="hybridMultilevel"/>
    <w:tmpl w:val="71901B94"/>
    <w:lvl w:ilvl="0" w:tplc="770EC53C">
      <w:start w:val="1"/>
      <w:numFmt w:val="decimal"/>
      <w:pStyle w:val="ELW12ptTextLetteredLevel2"/>
      <w:lvlText w:val="%1."/>
      <w:lvlJc w:val="left"/>
      <w:pPr>
        <w:ind w:left="576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85520F"/>
    <w:multiLevelType w:val="hybridMultilevel"/>
    <w:tmpl w:val="FB58E428"/>
    <w:lvl w:ilvl="0" w:tplc="D47E900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0" w15:restartNumberingAfterBreak="0">
    <w:nsid w:val="264436F3"/>
    <w:multiLevelType w:val="multilevel"/>
    <w:tmpl w:val="C45A4AB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7F178BA"/>
    <w:multiLevelType w:val="multilevel"/>
    <w:tmpl w:val="4D9CD3AC"/>
    <w:lvl w:ilvl="0">
      <w:start w:val="1"/>
      <w:numFmt w:val="bullet"/>
      <w:pStyle w:val="ELW6-8TextBulletedLevel1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pStyle w:val="ELW6-8TextBulletedLevel2"/>
      <w:lvlText w:val="–"/>
      <w:lvlJc w:val="left"/>
      <w:pPr>
        <w:ind w:left="720" w:hanging="360"/>
      </w:pPr>
      <w:rPr>
        <w:rFonts w:ascii="Arial" w:hAnsi="Arial" w:hint="default"/>
      </w:rPr>
    </w:lvl>
    <w:lvl w:ilvl="2">
      <w:start w:val="1"/>
      <w:numFmt w:val="bullet"/>
      <w:lvlText w:val=""/>
      <w:lvlJc w:val="left"/>
      <w:pPr>
        <w:ind w:left="1080" w:hanging="360"/>
      </w:pPr>
      <w:rPr>
        <w:rFonts w:ascii="Wingdings" w:hAnsi="Wingdings" w:hint="default"/>
        <w:b/>
        <w:i w:val="0"/>
        <w:color w:val="D71149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2" w15:restartNumberingAfterBreak="0">
    <w:nsid w:val="2AB217D2"/>
    <w:multiLevelType w:val="hybridMultilevel"/>
    <w:tmpl w:val="C5305048"/>
    <w:lvl w:ilvl="0" w:tplc="6B56648E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03FC6"/>
    <w:multiLevelType w:val="hybridMultilevel"/>
    <w:tmpl w:val="55AE6A76"/>
    <w:lvl w:ilvl="0" w:tplc="FAA89010">
      <w:start w:val="1"/>
      <w:numFmt w:val="bullet"/>
      <w:lvlText w:val=""/>
      <w:lvlJc w:val="left"/>
      <w:pPr>
        <w:ind w:left="76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3" w:hanging="360"/>
      </w:pPr>
      <w:rPr>
        <w:rFonts w:ascii="Wingdings" w:hAnsi="Wingdings" w:hint="default"/>
      </w:rPr>
    </w:lvl>
  </w:abstractNum>
  <w:abstractNum w:abstractNumId="14" w15:restartNumberingAfterBreak="0">
    <w:nsid w:val="31B10C8B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092DEA"/>
    <w:multiLevelType w:val="hybridMultilevel"/>
    <w:tmpl w:val="528EAC2E"/>
    <w:lvl w:ilvl="0" w:tplc="8A182C7E">
      <w:start w:val="1"/>
      <w:numFmt w:val="lowerLetter"/>
      <w:pStyle w:val="ELW12ptTextLett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536CE9"/>
    <w:multiLevelType w:val="hybridMultilevel"/>
    <w:tmpl w:val="21900EA0"/>
    <w:lvl w:ilvl="0" w:tplc="65004A48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3D5F01"/>
    <w:multiLevelType w:val="multilevel"/>
    <w:tmpl w:val="012AEA80"/>
    <w:lvl w:ilvl="0">
      <w:start w:val="1"/>
      <w:numFmt w:val="lowerLetter"/>
      <w:lvlText w:val="%1."/>
      <w:lvlJc w:val="left"/>
      <w:pPr>
        <w:ind w:left="720" w:firstLine="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40A24B6F"/>
    <w:multiLevelType w:val="multilevel"/>
    <w:tmpl w:val="B40CA5E6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872" w:hanging="360"/>
      </w:pPr>
    </w:lvl>
    <w:lvl w:ilvl="2">
      <w:start w:val="1"/>
      <w:numFmt w:val="lowerRoman"/>
      <w:lvlText w:val="%3."/>
      <w:lvlJc w:val="right"/>
      <w:pPr>
        <w:ind w:left="2592" w:hanging="180"/>
      </w:pPr>
    </w:lvl>
    <w:lvl w:ilvl="3">
      <w:start w:val="1"/>
      <w:numFmt w:val="decimal"/>
      <w:lvlText w:val="%4."/>
      <w:lvlJc w:val="left"/>
      <w:pPr>
        <w:ind w:left="3312" w:hanging="360"/>
      </w:pPr>
    </w:lvl>
    <w:lvl w:ilvl="4">
      <w:start w:val="1"/>
      <w:numFmt w:val="lowerLetter"/>
      <w:lvlText w:val="%5."/>
      <w:lvlJc w:val="left"/>
      <w:pPr>
        <w:ind w:left="4032" w:hanging="360"/>
      </w:pPr>
    </w:lvl>
    <w:lvl w:ilvl="5">
      <w:start w:val="1"/>
      <w:numFmt w:val="lowerRoman"/>
      <w:lvlText w:val="%6."/>
      <w:lvlJc w:val="right"/>
      <w:pPr>
        <w:ind w:left="4752" w:hanging="180"/>
      </w:pPr>
    </w:lvl>
    <w:lvl w:ilvl="6">
      <w:start w:val="1"/>
      <w:numFmt w:val="decimal"/>
      <w:lvlText w:val="%7."/>
      <w:lvlJc w:val="left"/>
      <w:pPr>
        <w:ind w:left="5472" w:hanging="360"/>
      </w:pPr>
    </w:lvl>
    <w:lvl w:ilvl="7">
      <w:start w:val="1"/>
      <w:numFmt w:val="lowerLetter"/>
      <w:lvlText w:val="%8."/>
      <w:lvlJc w:val="left"/>
      <w:pPr>
        <w:ind w:left="6192" w:hanging="360"/>
      </w:pPr>
    </w:lvl>
    <w:lvl w:ilvl="8">
      <w:start w:val="1"/>
      <w:numFmt w:val="lowerRoman"/>
      <w:lvlText w:val="%9."/>
      <w:lvlJc w:val="right"/>
      <w:pPr>
        <w:ind w:left="6912" w:hanging="180"/>
      </w:pPr>
    </w:lvl>
  </w:abstractNum>
  <w:abstractNum w:abstractNumId="19" w15:restartNumberingAfterBreak="0">
    <w:nsid w:val="495C1FA0"/>
    <w:multiLevelType w:val="hybridMultilevel"/>
    <w:tmpl w:val="4A9A71D2"/>
    <w:lvl w:ilvl="0" w:tplc="E75E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C715977"/>
    <w:multiLevelType w:val="hybridMultilevel"/>
    <w:tmpl w:val="07C68B7C"/>
    <w:lvl w:ilvl="0" w:tplc="AE0A46B8">
      <w:start w:val="1"/>
      <w:numFmt w:val="lowerRoman"/>
      <w:pStyle w:val="ELW6-8TextNumberedLevel3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8F3805"/>
    <w:multiLevelType w:val="multilevel"/>
    <w:tmpl w:val="27CACCC6"/>
    <w:lvl w:ilvl="0">
      <w:start w:val="1"/>
      <w:numFmt w:val="lowerRoman"/>
      <w:lvlText w:val="i%1"/>
      <w:lvlJc w:val="left"/>
      <w:pPr>
        <w:ind w:left="108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E71B37"/>
    <w:multiLevelType w:val="hybridMultilevel"/>
    <w:tmpl w:val="C45A4ABA"/>
    <w:lvl w:ilvl="0" w:tplc="2648E9BC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43300DE"/>
    <w:multiLevelType w:val="hybridMultilevel"/>
    <w:tmpl w:val="D03632E4"/>
    <w:lvl w:ilvl="0" w:tplc="B41AC37C">
      <w:start w:val="1"/>
      <w:numFmt w:val="upperLetter"/>
      <w:pStyle w:val="ELW6-8TextLetteredLevel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983F8E"/>
    <w:multiLevelType w:val="hybridMultilevel"/>
    <w:tmpl w:val="F46A42F2"/>
    <w:lvl w:ilvl="0" w:tplc="251CE6D8">
      <w:start w:val="1"/>
      <w:numFmt w:val="bullet"/>
      <w:pStyle w:val="ELW12ptTextBulletedLevel3"/>
      <w:lvlText w:val=""/>
      <w:lvlJc w:val="left"/>
      <w:pPr>
        <w:ind w:left="12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56" w:hanging="360"/>
      </w:pPr>
      <w:rPr>
        <w:rFonts w:ascii="Wingdings" w:hAnsi="Wingdings" w:hint="default"/>
      </w:rPr>
    </w:lvl>
  </w:abstractNum>
  <w:abstractNum w:abstractNumId="25" w15:restartNumberingAfterBreak="0">
    <w:nsid w:val="591F5251"/>
    <w:multiLevelType w:val="hybridMultilevel"/>
    <w:tmpl w:val="4A64670A"/>
    <w:lvl w:ilvl="0" w:tplc="2D2A0F8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5BCF687B"/>
    <w:multiLevelType w:val="multilevel"/>
    <w:tmpl w:val="8EDAAE6A"/>
    <w:lvl w:ilvl="0">
      <w:start w:val="1"/>
      <w:numFmt w:val="bullet"/>
      <w:pStyle w:val="ELW12ptTextBulletedLevel1"/>
      <w:lvlText w:val=""/>
      <w:lvlJc w:val="left"/>
      <w:pPr>
        <w:ind w:left="288" w:hanging="288"/>
      </w:pPr>
      <w:rPr>
        <w:rFonts w:ascii="Symbol" w:hAnsi="Symbol" w:hint="default"/>
      </w:rPr>
    </w:lvl>
    <w:lvl w:ilvl="1">
      <w:start w:val="1"/>
      <w:numFmt w:val="bullet"/>
      <w:pStyle w:val="ELW12ptTextBulletedLevel2"/>
      <w:lvlText w:val="–"/>
      <w:lvlJc w:val="left"/>
      <w:pPr>
        <w:ind w:left="576" w:hanging="288"/>
      </w:pPr>
      <w:rPr>
        <w:rFonts w:ascii="Arial" w:hAnsi="Arial" w:hint="default"/>
      </w:rPr>
    </w:lvl>
    <w:lvl w:ilvl="2">
      <w:start w:val="1"/>
      <w:numFmt w:val="bullet"/>
      <w:lvlText w:val=""/>
      <w:lvlJc w:val="left"/>
      <w:pPr>
        <w:ind w:left="864" w:hanging="288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152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440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172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016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304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2592" w:hanging="288"/>
      </w:pPr>
      <w:rPr>
        <w:rFonts w:hint="default"/>
      </w:rPr>
    </w:lvl>
  </w:abstractNum>
  <w:abstractNum w:abstractNumId="27" w15:restartNumberingAfterBreak="0">
    <w:nsid w:val="5F2132CA"/>
    <w:multiLevelType w:val="hybridMultilevel"/>
    <w:tmpl w:val="3C96C0DE"/>
    <w:lvl w:ilvl="0" w:tplc="41B29A30">
      <w:start w:val="1"/>
      <w:numFmt w:val="lowerRoman"/>
      <w:pStyle w:val="ELW12ptTextNumberedLevel3"/>
      <w:lvlText w:val="%1."/>
      <w:lvlJc w:val="left"/>
      <w:pPr>
        <w:ind w:left="864" w:hanging="288"/>
      </w:pPr>
      <w:rPr>
        <w:rFonts w:ascii="Garamond" w:hAnsi="Garamon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EB0F69"/>
    <w:multiLevelType w:val="multilevel"/>
    <w:tmpl w:val="7A6ABCF2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67BC658A"/>
    <w:multiLevelType w:val="multilevel"/>
    <w:tmpl w:val="E9E0E6E2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6B8F217D"/>
    <w:multiLevelType w:val="multilevel"/>
    <w:tmpl w:val="B2B8F06C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9DB26A4"/>
    <w:multiLevelType w:val="multilevel"/>
    <w:tmpl w:val="1B3E734E"/>
    <w:lvl w:ilvl="0">
      <w:start w:val="1"/>
      <w:numFmt w:val="decimal"/>
      <w:pStyle w:val="ELW12ptTextNumberedLevel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B18117D"/>
    <w:multiLevelType w:val="hybridMultilevel"/>
    <w:tmpl w:val="20A832B8"/>
    <w:lvl w:ilvl="0" w:tplc="313C349E">
      <w:start w:val="1"/>
      <w:numFmt w:val="bullet"/>
      <w:lvlText w:val=""/>
      <w:lvlJc w:val="left"/>
      <w:pPr>
        <w:ind w:left="936" w:hanging="360"/>
      </w:pPr>
      <w:rPr>
        <w:rFonts w:ascii="Symbol" w:hAnsi="Symbol" w:hint="default"/>
        <w:color w:val="929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623F4"/>
    <w:multiLevelType w:val="hybridMultilevel"/>
    <w:tmpl w:val="D41A7650"/>
    <w:lvl w:ilvl="0" w:tplc="766C7794">
      <w:start w:val="1"/>
      <w:numFmt w:val="decimal"/>
      <w:pStyle w:val="ELW6-8TextLetteredLevel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32"/>
  </w:num>
  <w:num w:numId="3">
    <w:abstractNumId w:val="25"/>
  </w:num>
  <w:num w:numId="4">
    <w:abstractNumId w:val="12"/>
  </w:num>
  <w:num w:numId="5">
    <w:abstractNumId w:val="22"/>
  </w:num>
  <w:num w:numId="6">
    <w:abstractNumId w:val="16"/>
  </w:num>
  <w:num w:numId="7">
    <w:abstractNumId w:val="9"/>
  </w:num>
  <w:num w:numId="8">
    <w:abstractNumId w:val="11"/>
  </w:num>
  <w:num w:numId="9">
    <w:abstractNumId w:val="26"/>
  </w:num>
  <w:num w:numId="10">
    <w:abstractNumId w:val="26"/>
  </w:num>
  <w:num w:numId="11">
    <w:abstractNumId w:val="24"/>
  </w:num>
  <w:num w:numId="12">
    <w:abstractNumId w:val="0"/>
  </w:num>
  <w:num w:numId="13">
    <w:abstractNumId w:val="8"/>
  </w:num>
  <w:num w:numId="14">
    <w:abstractNumId w:val="15"/>
  </w:num>
  <w:num w:numId="15">
    <w:abstractNumId w:val="31"/>
  </w:num>
  <w:num w:numId="16">
    <w:abstractNumId w:val="7"/>
  </w:num>
  <w:num w:numId="17">
    <w:abstractNumId w:val="27"/>
  </w:num>
  <w:num w:numId="18">
    <w:abstractNumId w:val="11"/>
  </w:num>
  <w:num w:numId="19">
    <w:abstractNumId w:val="6"/>
  </w:num>
  <w:num w:numId="20">
    <w:abstractNumId w:val="2"/>
  </w:num>
  <w:num w:numId="21">
    <w:abstractNumId w:val="23"/>
  </w:num>
  <w:num w:numId="22">
    <w:abstractNumId w:val="33"/>
  </w:num>
  <w:num w:numId="23">
    <w:abstractNumId w:val="1"/>
  </w:num>
  <w:num w:numId="24">
    <w:abstractNumId w:val="5"/>
  </w:num>
  <w:num w:numId="25">
    <w:abstractNumId w:val="5"/>
  </w:num>
  <w:num w:numId="26">
    <w:abstractNumId w:val="20"/>
  </w:num>
  <w:num w:numId="27">
    <w:abstractNumId w:val="10"/>
  </w:num>
  <w:num w:numId="28">
    <w:abstractNumId w:val="19"/>
  </w:num>
  <w:num w:numId="29">
    <w:abstractNumId w:val="29"/>
  </w:num>
  <w:num w:numId="30">
    <w:abstractNumId w:val="17"/>
  </w:num>
  <w:num w:numId="31">
    <w:abstractNumId w:val="30"/>
  </w:num>
  <w:num w:numId="32">
    <w:abstractNumId w:val="18"/>
  </w:num>
  <w:num w:numId="33">
    <w:abstractNumId w:val="3"/>
  </w:num>
  <w:num w:numId="34">
    <w:abstractNumId w:val="21"/>
  </w:num>
  <w:num w:numId="35">
    <w:abstractNumId w:val="14"/>
  </w:num>
  <w:num w:numId="36">
    <w:abstractNumId w:val="4"/>
  </w:num>
  <w:num w:numId="37">
    <w:abstractNumId w:val="28"/>
  </w:num>
  <w:num w:numId="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5724" w:allStyles="0" w:customStyles="0" w:latentStyles="1" w:stylesInUse="0" w:headingStyles="1" w:numberingStyles="0" w:tableStyles="0" w:directFormattingOnRuns="1" w:directFormattingOnParagraphs="1" w:directFormattingOnNumbering="1" w:directFormattingOnTables="0" w:clearFormatting="1" w:top3HeadingStyles="0" w:visibleStyles="1" w:alternateStyleNames="0"/>
  <w:doNotTrackMove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59A7"/>
    <w:rsid w:val="0000055D"/>
    <w:rsid w:val="0001082D"/>
    <w:rsid w:val="00072151"/>
    <w:rsid w:val="000838F5"/>
    <w:rsid w:val="000F154B"/>
    <w:rsid w:val="00122BA3"/>
    <w:rsid w:val="00274A95"/>
    <w:rsid w:val="002A64ED"/>
    <w:rsid w:val="002F72A6"/>
    <w:rsid w:val="003501B7"/>
    <w:rsid w:val="00355C3C"/>
    <w:rsid w:val="003B01FA"/>
    <w:rsid w:val="003D7CA6"/>
    <w:rsid w:val="00411CE2"/>
    <w:rsid w:val="00413A53"/>
    <w:rsid w:val="0043293A"/>
    <w:rsid w:val="0044698A"/>
    <w:rsid w:val="00471405"/>
    <w:rsid w:val="004C58BD"/>
    <w:rsid w:val="004F5579"/>
    <w:rsid w:val="00512FBF"/>
    <w:rsid w:val="005205D8"/>
    <w:rsid w:val="00527FF5"/>
    <w:rsid w:val="00536707"/>
    <w:rsid w:val="005E59E0"/>
    <w:rsid w:val="00602969"/>
    <w:rsid w:val="00635499"/>
    <w:rsid w:val="0063761E"/>
    <w:rsid w:val="006422CC"/>
    <w:rsid w:val="0064302E"/>
    <w:rsid w:val="00643A4B"/>
    <w:rsid w:val="006A0F30"/>
    <w:rsid w:val="006B5EFE"/>
    <w:rsid w:val="006D2790"/>
    <w:rsid w:val="006D474F"/>
    <w:rsid w:val="00705409"/>
    <w:rsid w:val="0076643E"/>
    <w:rsid w:val="007674AA"/>
    <w:rsid w:val="007738A3"/>
    <w:rsid w:val="0078233E"/>
    <w:rsid w:val="00796F94"/>
    <w:rsid w:val="007B5DE1"/>
    <w:rsid w:val="007C46DF"/>
    <w:rsid w:val="007E7300"/>
    <w:rsid w:val="00804EF8"/>
    <w:rsid w:val="008238F2"/>
    <w:rsid w:val="00824ABE"/>
    <w:rsid w:val="0084306A"/>
    <w:rsid w:val="008707C6"/>
    <w:rsid w:val="00871BF5"/>
    <w:rsid w:val="00950912"/>
    <w:rsid w:val="00954A22"/>
    <w:rsid w:val="00967DA0"/>
    <w:rsid w:val="00975D07"/>
    <w:rsid w:val="00982ABD"/>
    <w:rsid w:val="0099699E"/>
    <w:rsid w:val="009F259B"/>
    <w:rsid w:val="00A3029B"/>
    <w:rsid w:val="00A354E6"/>
    <w:rsid w:val="00AA4556"/>
    <w:rsid w:val="00B233EA"/>
    <w:rsid w:val="00B60062"/>
    <w:rsid w:val="00B73F9C"/>
    <w:rsid w:val="00B859A7"/>
    <w:rsid w:val="00B872FE"/>
    <w:rsid w:val="00B87660"/>
    <w:rsid w:val="00BA5058"/>
    <w:rsid w:val="00C45799"/>
    <w:rsid w:val="00C73BC7"/>
    <w:rsid w:val="00CA6C54"/>
    <w:rsid w:val="00CE2854"/>
    <w:rsid w:val="00CF6624"/>
    <w:rsid w:val="00D07CD2"/>
    <w:rsid w:val="00D62123"/>
    <w:rsid w:val="00D62EA2"/>
    <w:rsid w:val="00D9460A"/>
    <w:rsid w:val="00DD0E5C"/>
    <w:rsid w:val="00DE691C"/>
    <w:rsid w:val="00E600E3"/>
    <w:rsid w:val="00E664BF"/>
    <w:rsid w:val="00E67B6A"/>
    <w:rsid w:val="00EA19DE"/>
    <w:rsid w:val="00EA7421"/>
    <w:rsid w:val="00EC2B3C"/>
    <w:rsid w:val="00EC5620"/>
    <w:rsid w:val="00EE695D"/>
    <w:rsid w:val="00F10774"/>
    <w:rsid w:val="00F1179E"/>
    <w:rsid w:val="00F64020"/>
    <w:rsid w:val="00F80A7E"/>
    <w:rsid w:val="00F9535C"/>
    <w:rsid w:val="00FC5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A24933"/>
  <w15:chartTrackingRefBased/>
  <w15:docId w15:val="{B8BEB187-53FB-4A26-86B1-864A89D49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EF8"/>
    <w:rPr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E7300"/>
  </w:style>
  <w:style w:type="paragraph" w:styleId="Footer">
    <w:name w:val="footer"/>
    <w:basedOn w:val="Normal"/>
    <w:link w:val="FooterChar"/>
    <w:uiPriority w:val="99"/>
    <w:unhideWhenUsed/>
    <w:rsid w:val="007E73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E7300"/>
  </w:style>
  <w:style w:type="table" w:styleId="TableGrid">
    <w:name w:val="Table Grid"/>
    <w:basedOn w:val="TableNormal"/>
    <w:uiPriority w:val="59"/>
    <w:rsid w:val="007E7300"/>
    <w:rPr>
      <w:rFonts w:eastAsia="SimSu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LWPageHeader">
    <w:name w:val="ELW PageHeader"/>
    <w:link w:val="ELWPageHeaderChar"/>
    <w:qFormat/>
    <w:rsid w:val="00EA19DE"/>
    <w:rPr>
      <w:rFonts w:eastAsia="SimSun"/>
      <w:b/>
      <w:sz w:val="21"/>
      <w:szCs w:val="21"/>
    </w:rPr>
  </w:style>
  <w:style w:type="paragraph" w:customStyle="1" w:styleId="ELW6-8SubheadStyle1">
    <w:name w:val="ELW 6-8 Subhead Style1"/>
    <w:qFormat/>
    <w:rsid w:val="00EA19DE"/>
    <w:pPr>
      <w:spacing w:before="360" w:after="120"/>
    </w:pPr>
    <w:rPr>
      <w:rFonts w:eastAsia="SimSun"/>
      <w:b/>
      <w:color w:val="D71149"/>
      <w:sz w:val="28"/>
      <w:szCs w:val="28"/>
    </w:rPr>
  </w:style>
  <w:style w:type="character" w:customStyle="1" w:styleId="ELWPageHeaderChar">
    <w:name w:val="ELW PageHeader Char"/>
    <w:link w:val="ELWPageHeader"/>
    <w:rsid w:val="00EA19DE"/>
    <w:rPr>
      <w:rFonts w:eastAsia="SimSun"/>
      <w:b/>
      <w:sz w:val="21"/>
      <w:szCs w:val="21"/>
    </w:rPr>
  </w:style>
  <w:style w:type="paragraph" w:customStyle="1" w:styleId="ELWCoverFooter">
    <w:name w:val="ELW CoverFooter"/>
    <w:qFormat/>
    <w:rsid w:val="00E664BF"/>
    <w:pPr>
      <w:ind w:left="-504" w:right="-504"/>
    </w:pPr>
    <w:rPr>
      <w:rFonts w:eastAsia="SimSun"/>
      <w:color w:val="717073"/>
      <w:sz w:val="21"/>
      <w:szCs w:val="16"/>
    </w:rPr>
  </w:style>
  <w:style w:type="paragraph" w:customStyle="1" w:styleId="ELWPageFooter">
    <w:name w:val="ELW PageFooter"/>
    <w:link w:val="ELWPageFooterChar"/>
    <w:qFormat/>
    <w:rsid w:val="00EA19DE"/>
    <w:rPr>
      <w:rFonts w:eastAsia="SimSun"/>
      <w:color w:val="000000"/>
      <w:sz w:val="21"/>
      <w:szCs w:val="17"/>
    </w:rPr>
  </w:style>
  <w:style w:type="character" w:customStyle="1" w:styleId="ELWPageFooterChar">
    <w:name w:val="ELW PageFooter Char"/>
    <w:link w:val="ELWPageFooter"/>
    <w:rsid w:val="00EA19DE"/>
    <w:rPr>
      <w:rFonts w:eastAsia="SimSun"/>
      <w:color w:val="000000"/>
      <w:sz w:val="21"/>
      <w:szCs w:val="17"/>
    </w:rPr>
  </w:style>
  <w:style w:type="paragraph" w:customStyle="1" w:styleId="ELWPageFooter-PageNumber">
    <w:name w:val="ELW PageFooter-PageNumber"/>
    <w:link w:val="ELWPageFooter-PageNumberChar"/>
    <w:qFormat/>
    <w:rsid w:val="00EA19DE"/>
    <w:rPr>
      <w:rFonts w:eastAsia="SimSun"/>
      <w:b/>
      <w:sz w:val="21"/>
      <w:szCs w:val="21"/>
    </w:rPr>
  </w:style>
  <w:style w:type="character" w:customStyle="1" w:styleId="ELWPageFooter-PageNumberChar">
    <w:name w:val="ELW PageFooter-PageNumber Char"/>
    <w:link w:val="ELWPageFooter-PageNumber"/>
    <w:rsid w:val="00EA19DE"/>
    <w:rPr>
      <w:rFonts w:ascii="Calibri" w:eastAsia="SimSun" w:hAnsi="Calibri"/>
      <w:b/>
      <w:sz w:val="21"/>
      <w:szCs w:val="21"/>
    </w:rPr>
  </w:style>
  <w:style w:type="paragraph" w:customStyle="1" w:styleId="ELW12ptTableColumnHeads">
    <w:name w:val="ELW 12pt TableColumnHeads"/>
    <w:basedOn w:val="Normal"/>
    <w:qFormat/>
    <w:rsid w:val="00EA19DE"/>
    <w:pPr>
      <w:spacing w:before="60" w:after="60" w:line="240" w:lineRule="exact"/>
    </w:pPr>
    <w:rPr>
      <w:rFonts w:eastAsia="SimSun" w:cs="Calibri"/>
      <w:b/>
      <w:color w:val="000000"/>
    </w:rPr>
  </w:style>
  <w:style w:type="paragraph" w:customStyle="1" w:styleId="ELW12ptTableColumnHeadsCentered">
    <w:name w:val="ELW 12pt TableColumnHeads Centered"/>
    <w:basedOn w:val="ELW12ptTableColumnHeads"/>
    <w:qFormat/>
    <w:rsid w:val="00EA19DE"/>
    <w:pPr>
      <w:jc w:val="center"/>
    </w:pPr>
  </w:style>
  <w:style w:type="paragraph" w:customStyle="1" w:styleId="ELW12ptTableColumnSubheads">
    <w:name w:val="ELW 12pt TableColumnSubheads"/>
    <w:basedOn w:val="ELW12ptTableColumnHeads"/>
    <w:qFormat/>
    <w:rsid w:val="003D7CA6"/>
    <w:rPr>
      <w:sz w:val="22"/>
    </w:rPr>
  </w:style>
  <w:style w:type="paragraph" w:customStyle="1" w:styleId="ELW12ptTableColumnSubheadsCentered">
    <w:name w:val="ELW 12pt TableColumnSubheads Centered"/>
    <w:basedOn w:val="ELW12ptTableColumnHeadsCentered"/>
    <w:qFormat/>
    <w:rsid w:val="003D7CA6"/>
    <w:rPr>
      <w:sz w:val="22"/>
    </w:rPr>
  </w:style>
  <w:style w:type="paragraph" w:customStyle="1" w:styleId="ELW12ptTableTextManualList">
    <w:name w:val="ELW 12pt TableText ManualList"/>
    <w:basedOn w:val="Normal"/>
    <w:qFormat/>
    <w:rsid w:val="003D7CA6"/>
    <w:pPr>
      <w:spacing w:after="120"/>
      <w:ind w:left="360" w:hanging="360"/>
    </w:pPr>
    <w:rPr>
      <w:rFonts w:eastAsia="SimSun" w:cs="Calibri"/>
      <w:color w:val="000000"/>
    </w:rPr>
  </w:style>
  <w:style w:type="paragraph" w:customStyle="1" w:styleId="ELW12ptText">
    <w:name w:val="ELW 12pt Text"/>
    <w:qFormat/>
    <w:rsid w:val="00EA19DE"/>
    <w:pPr>
      <w:spacing w:after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6-8TextBulletedLevel1">
    <w:name w:val="ELW 6-8 Text Bulleted Level1"/>
    <w:qFormat/>
    <w:rsid w:val="00EA19DE"/>
    <w:pPr>
      <w:numPr>
        <w:numId w:val="18"/>
      </w:numPr>
      <w:spacing w:before="120"/>
    </w:pPr>
    <w:rPr>
      <w:rFonts w:eastAsia="SimSun"/>
      <w:color w:val="000000"/>
      <w:sz w:val="24"/>
      <w:szCs w:val="28"/>
    </w:rPr>
  </w:style>
  <w:style w:type="paragraph" w:customStyle="1" w:styleId="ELW12ptTextBulletedLevel1">
    <w:name w:val="ELW 12pt Text Bulleted Level1"/>
    <w:basedOn w:val="ELW6-8TextBulletedLevel1"/>
    <w:rsid w:val="00411CE2"/>
    <w:pPr>
      <w:numPr>
        <w:numId w:val="10"/>
      </w:numPr>
      <w:ind w:left="360" w:hanging="360"/>
    </w:pPr>
    <w:rPr>
      <w:rFonts w:ascii="Garamond" w:hAnsi="Garamond"/>
      <w:szCs w:val="24"/>
    </w:rPr>
  </w:style>
  <w:style w:type="paragraph" w:customStyle="1" w:styleId="ELW12ptTextBulletedLevel2">
    <w:name w:val="ELW 12pt Text Bulleted Level2"/>
    <w:basedOn w:val="ELW12ptTextBulletedLevel1"/>
    <w:qFormat/>
    <w:rsid w:val="00411CE2"/>
    <w:pPr>
      <w:numPr>
        <w:ilvl w:val="1"/>
      </w:numPr>
      <w:spacing w:before="0"/>
      <w:ind w:left="720" w:hanging="360"/>
    </w:pPr>
  </w:style>
  <w:style w:type="paragraph" w:customStyle="1" w:styleId="ELW12ptTextBulletedLevel3">
    <w:name w:val="ELW 12pt Text Bulleted Level3"/>
    <w:basedOn w:val="ELW12ptTextBulletedLevel2"/>
    <w:qFormat/>
    <w:rsid w:val="00411CE2"/>
    <w:pPr>
      <w:numPr>
        <w:ilvl w:val="0"/>
        <w:numId w:val="11"/>
      </w:numPr>
      <w:ind w:left="1080"/>
    </w:pPr>
  </w:style>
  <w:style w:type="paragraph" w:customStyle="1" w:styleId="ELW12ptTextCentered">
    <w:name w:val="ELW 12pt Text Centered"/>
    <w:basedOn w:val="ELW12ptText"/>
    <w:qFormat/>
    <w:rsid w:val="00EA19DE"/>
    <w:pPr>
      <w:jc w:val="center"/>
    </w:pPr>
  </w:style>
  <w:style w:type="paragraph" w:customStyle="1" w:styleId="ELW12ptTextLetteredLevel1">
    <w:name w:val="ELW 12pt Text Lettered Level1"/>
    <w:basedOn w:val="ELW12ptTextBulletedLevel1"/>
    <w:qFormat/>
    <w:rsid w:val="00602969"/>
    <w:pPr>
      <w:numPr>
        <w:numId w:val="12"/>
      </w:numPr>
      <w:ind w:left="360" w:hanging="360"/>
    </w:pPr>
  </w:style>
  <w:style w:type="paragraph" w:customStyle="1" w:styleId="ELW12ptTextLetteredLevel2">
    <w:name w:val="ELW 12pt Text Lettered Level2"/>
    <w:basedOn w:val="ELW12ptTextLetteredLevel1"/>
    <w:qFormat/>
    <w:rsid w:val="00602969"/>
    <w:pPr>
      <w:numPr>
        <w:numId w:val="13"/>
      </w:numPr>
      <w:spacing w:before="0"/>
      <w:ind w:left="720" w:hanging="360"/>
    </w:pPr>
  </w:style>
  <w:style w:type="paragraph" w:customStyle="1" w:styleId="ELW12ptTextLetteredLevel3">
    <w:name w:val="ELW 12pt Text Lettered Level3"/>
    <w:basedOn w:val="ELW12ptTextLetteredLevel2"/>
    <w:qFormat/>
    <w:rsid w:val="00602969"/>
    <w:pPr>
      <w:numPr>
        <w:numId w:val="14"/>
      </w:numPr>
      <w:ind w:left="1080" w:hanging="360"/>
    </w:pPr>
    <w:rPr>
      <w:shd w:val="clear" w:color="auto" w:fill="FFFFFF"/>
    </w:rPr>
  </w:style>
  <w:style w:type="paragraph" w:customStyle="1" w:styleId="ELW12ptTextListParagraph1">
    <w:name w:val="ELW 12pt Text List Paragraph1"/>
    <w:qFormat/>
    <w:rsid w:val="00411CE2"/>
    <w:pPr>
      <w:spacing w:line="276" w:lineRule="auto"/>
      <w:ind w:left="360"/>
    </w:pPr>
    <w:rPr>
      <w:rFonts w:ascii="Garamond" w:eastAsia="SimSun" w:hAnsi="Garamond"/>
      <w:sz w:val="24"/>
      <w:szCs w:val="22"/>
    </w:rPr>
  </w:style>
  <w:style w:type="paragraph" w:customStyle="1" w:styleId="ELW12ptTextListParagraph2">
    <w:name w:val="ELW 12pt Text List Paragraph2"/>
    <w:basedOn w:val="ELW12pt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12ptTextListParagraph3">
    <w:name w:val="ELW 12pt Text List Paragraph3"/>
    <w:basedOn w:val="ELW12ptTextListParagraph2"/>
    <w:qFormat/>
    <w:rsid w:val="00EA19DE"/>
    <w:pPr>
      <w:ind w:left="1080"/>
    </w:pPr>
  </w:style>
  <w:style w:type="paragraph" w:customStyle="1" w:styleId="ELW12ptTextNumberedLevel1">
    <w:name w:val="ELW 12pt Text Numbered Level1"/>
    <w:qFormat/>
    <w:rsid w:val="00471405"/>
    <w:pPr>
      <w:numPr>
        <w:numId w:val="15"/>
      </w:numPr>
      <w:spacing w:before="120"/>
    </w:pPr>
    <w:rPr>
      <w:rFonts w:ascii="Garamond" w:eastAsia="SimSun" w:hAnsi="Garamond"/>
      <w:color w:val="000000"/>
      <w:sz w:val="24"/>
      <w:szCs w:val="24"/>
    </w:rPr>
  </w:style>
  <w:style w:type="paragraph" w:customStyle="1" w:styleId="ELW12ptTextNumberedLevel2">
    <w:name w:val="ELW 12pt Text Numbered Level2"/>
    <w:basedOn w:val="ELW12ptTextNumberedLevel1"/>
    <w:qFormat/>
    <w:rsid w:val="00471405"/>
    <w:pPr>
      <w:numPr>
        <w:numId w:val="16"/>
      </w:numPr>
      <w:spacing w:before="0"/>
      <w:ind w:left="720" w:hanging="360"/>
    </w:pPr>
  </w:style>
  <w:style w:type="paragraph" w:customStyle="1" w:styleId="ELW12ptTextNumberedLevel3">
    <w:name w:val="ELW 12pt Text Numbered Level3"/>
    <w:basedOn w:val="ELW12ptTextNumberedLevel1"/>
    <w:qFormat/>
    <w:rsid w:val="00471405"/>
    <w:pPr>
      <w:numPr>
        <w:numId w:val="17"/>
      </w:numPr>
      <w:spacing w:before="0"/>
      <w:ind w:left="1080" w:hanging="360"/>
    </w:pPr>
  </w:style>
  <w:style w:type="paragraph" w:customStyle="1" w:styleId="ELW6-8BlankLine">
    <w:name w:val="ELW 6-8 Blank Line"/>
    <w:qFormat/>
    <w:rsid w:val="00EA19DE"/>
    <w:pPr>
      <w:tabs>
        <w:tab w:val="right" w:leader="underscore" w:pos="9360"/>
      </w:tabs>
      <w:spacing w:before="240" w:after="200" w:line="276" w:lineRule="auto"/>
    </w:pPr>
    <w:rPr>
      <w:rFonts w:cs="Arial"/>
      <w:color w:val="000000"/>
      <w:sz w:val="24"/>
      <w:szCs w:val="28"/>
      <w:u w:val="single" w:color="000000"/>
    </w:rPr>
  </w:style>
  <w:style w:type="paragraph" w:customStyle="1" w:styleId="ELW6-8Text">
    <w:name w:val="ELW 6-8 Text"/>
    <w:basedOn w:val="Normal"/>
    <w:qFormat/>
    <w:rsid w:val="00EA19DE"/>
    <w:pPr>
      <w:spacing w:after="120"/>
    </w:pPr>
    <w:rPr>
      <w:rFonts w:eastAsia="SimSun"/>
      <w:color w:val="000000"/>
      <w:szCs w:val="28"/>
    </w:rPr>
  </w:style>
  <w:style w:type="paragraph" w:customStyle="1" w:styleId="ELW6-8Handwriting">
    <w:name w:val="ELW 6-8 Handwriting"/>
    <w:basedOn w:val="ELW6-8Text"/>
    <w:qFormat/>
    <w:rsid w:val="00EA19DE"/>
    <w:rPr>
      <w:rFonts w:ascii="Ink Free" w:hAnsi="Ink Free"/>
      <w:sz w:val="28"/>
    </w:rPr>
  </w:style>
  <w:style w:type="paragraph" w:customStyle="1" w:styleId="ELW6-8Image">
    <w:name w:val="ELW 6-8 Image"/>
    <w:qFormat/>
    <w:rsid w:val="00EA19DE"/>
    <w:pPr>
      <w:jc w:val="center"/>
    </w:pPr>
    <w:rPr>
      <w:rFonts w:eastAsia="SimSun"/>
      <w:noProof/>
      <w:color w:val="000000"/>
      <w:sz w:val="28"/>
      <w:szCs w:val="28"/>
    </w:rPr>
  </w:style>
  <w:style w:type="paragraph" w:customStyle="1" w:styleId="ELW6-8SentenceFrame">
    <w:name w:val="ELW 6-8 Sentence Frame"/>
    <w:basedOn w:val="ELW6-8Text"/>
    <w:qFormat/>
    <w:rsid w:val="00EA19DE"/>
    <w:pPr>
      <w:spacing w:before="300" w:after="60"/>
      <w:ind w:left="360"/>
    </w:pPr>
    <w:rPr>
      <w:szCs w:val="24"/>
      <w:lang w:eastAsia="zh-CN"/>
    </w:rPr>
  </w:style>
  <w:style w:type="paragraph" w:customStyle="1" w:styleId="ELW6-8TeacherAnswer">
    <w:name w:val="ELW 6-8 Teacher Answer"/>
    <w:basedOn w:val="Normal"/>
    <w:qFormat/>
    <w:rsid w:val="00EA19DE"/>
    <w:pPr>
      <w:spacing w:before="120" w:after="200" w:line="276" w:lineRule="auto"/>
      <w:ind w:left="360"/>
    </w:pPr>
    <w:rPr>
      <w:rFonts w:cs="Arial"/>
      <w:b/>
      <w:color w:val="808080"/>
      <w:szCs w:val="28"/>
    </w:rPr>
  </w:style>
  <w:style w:type="paragraph" w:customStyle="1" w:styleId="ELW6-8SentenceFrameTeacherAnswer">
    <w:name w:val="ELW 6-8 Sentence Frame Teacher Answer"/>
    <w:basedOn w:val="ELW6-8TeacherAnswer"/>
    <w:qFormat/>
    <w:rsid w:val="00EA19DE"/>
    <w:pPr>
      <w:spacing w:before="240" w:after="60" w:line="240" w:lineRule="auto"/>
    </w:pPr>
    <w:rPr>
      <w:b w:val="0"/>
      <w:color w:val="000000"/>
    </w:rPr>
  </w:style>
  <w:style w:type="paragraph" w:customStyle="1" w:styleId="ELW6-8Standard">
    <w:name w:val="ELW 6-8 Standard"/>
    <w:basedOn w:val="Normal"/>
    <w:qFormat/>
    <w:rsid w:val="00643A4B"/>
    <w:pPr>
      <w:spacing w:after="200" w:line="276" w:lineRule="auto"/>
    </w:pPr>
    <w:rPr>
      <w:rFonts w:eastAsia="SimSun"/>
      <w:b/>
      <w:szCs w:val="22"/>
    </w:rPr>
  </w:style>
  <w:style w:type="paragraph" w:customStyle="1" w:styleId="ELW6-8SubheadStyle2">
    <w:name w:val="ELW 6-8 Subhead Style2"/>
    <w:qFormat/>
    <w:rsid w:val="00EA19DE"/>
    <w:pPr>
      <w:spacing w:before="240" w:after="120"/>
    </w:pPr>
    <w:rPr>
      <w:rFonts w:eastAsia="SimSun"/>
      <w:b/>
      <w:color w:val="000000"/>
      <w:sz w:val="28"/>
      <w:szCs w:val="28"/>
    </w:rPr>
  </w:style>
  <w:style w:type="paragraph" w:customStyle="1" w:styleId="ELW6-8SubheadStyle3">
    <w:name w:val="ELW 6-8 Subhead Style3"/>
    <w:qFormat/>
    <w:rsid w:val="00EA19DE"/>
    <w:pPr>
      <w:spacing w:before="120" w:after="120"/>
    </w:pPr>
    <w:rPr>
      <w:rFonts w:eastAsia="SimSun"/>
      <w:b/>
      <w:color w:val="717073"/>
      <w:sz w:val="28"/>
      <w:szCs w:val="28"/>
    </w:rPr>
  </w:style>
  <w:style w:type="paragraph" w:customStyle="1" w:styleId="ELW6-8TextBulletedLevel2">
    <w:name w:val="ELW 6-8 Text Bulleted Level2"/>
    <w:basedOn w:val="ELW6-8TextBulletedLevel1"/>
    <w:qFormat/>
    <w:rsid w:val="00EA19DE"/>
    <w:pPr>
      <w:numPr>
        <w:ilvl w:val="1"/>
      </w:numPr>
      <w:spacing w:before="0"/>
    </w:pPr>
  </w:style>
  <w:style w:type="paragraph" w:customStyle="1" w:styleId="ELW6-8TextBulletedLevel3">
    <w:name w:val="ELW 6-8 Text Bulleted Level3"/>
    <w:basedOn w:val="ELW6-8TextBulletedLevel1"/>
    <w:qFormat/>
    <w:rsid w:val="00EA19DE"/>
    <w:pPr>
      <w:numPr>
        <w:numId w:val="19"/>
      </w:numPr>
      <w:spacing w:before="0"/>
      <w:ind w:left="1080"/>
    </w:pPr>
    <w:rPr>
      <w:shd w:val="clear" w:color="auto" w:fill="FFFFFF"/>
    </w:rPr>
  </w:style>
  <w:style w:type="paragraph" w:customStyle="1" w:styleId="ELW6-8TextCentered">
    <w:name w:val="ELW 6-8 Text Centered"/>
    <w:basedOn w:val="ELW6-8Text"/>
    <w:qFormat/>
    <w:rsid w:val="00EA19DE"/>
    <w:pPr>
      <w:jc w:val="center"/>
    </w:pPr>
  </w:style>
  <w:style w:type="paragraph" w:customStyle="1" w:styleId="ELW6-8TextIndented">
    <w:name w:val="ELW 6-8 Text Indented"/>
    <w:basedOn w:val="ELW6-8Text"/>
    <w:qFormat/>
    <w:rsid w:val="00EA19DE"/>
    <w:pPr>
      <w:ind w:left="360"/>
    </w:pPr>
  </w:style>
  <w:style w:type="paragraph" w:customStyle="1" w:styleId="ELW6-8TextIndentedBulletList">
    <w:name w:val="ELW 6-8 Text Indented Bullet List"/>
    <w:basedOn w:val="ELW6-8TextIndented"/>
    <w:qFormat/>
    <w:rsid w:val="00EA19DE"/>
    <w:pPr>
      <w:numPr>
        <w:numId w:val="20"/>
      </w:numPr>
      <w:contextualSpacing/>
    </w:pPr>
  </w:style>
  <w:style w:type="paragraph" w:customStyle="1" w:styleId="ELW6-8TextLetteredLevel1">
    <w:name w:val="ELW 6-8 Text Lettered Level1"/>
    <w:basedOn w:val="ELW6-8TextBulletedLevel1"/>
    <w:qFormat/>
    <w:rsid w:val="00EA19DE"/>
    <w:pPr>
      <w:numPr>
        <w:numId w:val="21"/>
      </w:numPr>
      <w:ind w:left="360"/>
    </w:pPr>
  </w:style>
  <w:style w:type="paragraph" w:customStyle="1" w:styleId="ELW6-8TextLetteredLevel2">
    <w:name w:val="ELW 6-8 Text Lettered Level2"/>
    <w:basedOn w:val="ELW6-8TextLetteredLevel1"/>
    <w:qFormat/>
    <w:rsid w:val="00EA19DE"/>
    <w:pPr>
      <w:numPr>
        <w:numId w:val="22"/>
      </w:numPr>
      <w:spacing w:before="0"/>
    </w:pPr>
  </w:style>
  <w:style w:type="paragraph" w:customStyle="1" w:styleId="ELW6-8TextLetteredLevel3">
    <w:name w:val="ELW 6-8 Text Lettered Level3"/>
    <w:basedOn w:val="ELW6-8TextLetteredLevel2"/>
    <w:qFormat/>
    <w:rsid w:val="00871BF5"/>
    <w:pPr>
      <w:numPr>
        <w:numId w:val="23"/>
      </w:numPr>
    </w:pPr>
  </w:style>
  <w:style w:type="paragraph" w:customStyle="1" w:styleId="ELW6-8TextListParagraph1">
    <w:name w:val="ELW 6-8 Text List Paragraph1"/>
    <w:basedOn w:val="ELW6-8TextIndented"/>
    <w:qFormat/>
    <w:rsid w:val="00EA19DE"/>
    <w:pPr>
      <w:spacing w:after="0"/>
    </w:pPr>
  </w:style>
  <w:style w:type="paragraph" w:customStyle="1" w:styleId="ELW6-8TextListParagraph2">
    <w:name w:val="ELW 6-8 Text List Paragraph2"/>
    <w:basedOn w:val="ELW6-8TextListParagraph1"/>
    <w:qFormat/>
    <w:rsid w:val="00EA19DE"/>
    <w:pPr>
      <w:ind w:left="720"/>
    </w:pPr>
    <w:rPr>
      <w:shd w:val="clear" w:color="auto" w:fill="FFFFFF"/>
    </w:rPr>
  </w:style>
  <w:style w:type="paragraph" w:customStyle="1" w:styleId="ELW6-8TextListParagraph3">
    <w:name w:val="ELW 6-8 Text List Paragraph3"/>
    <w:basedOn w:val="ELW6-8TextListParagraph2"/>
    <w:qFormat/>
    <w:rsid w:val="00EA19DE"/>
    <w:pPr>
      <w:ind w:left="1080"/>
    </w:pPr>
  </w:style>
  <w:style w:type="paragraph" w:customStyle="1" w:styleId="ELW6-8TextNumberedLevel1">
    <w:name w:val="ELW 6-8 Text Numbered Level1"/>
    <w:basedOn w:val="ListParagraph"/>
    <w:qFormat/>
    <w:rsid w:val="00EA19DE"/>
    <w:pPr>
      <w:numPr>
        <w:numId w:val="25"/>
      </w:numPr>
      <w:spacing w:before="120"/>
      <w:contextualSpacing w:val="0"/>
    </w:pPr>
    <w:rPr>
      <w:rFonts w:eastAsia="SimSun"/>
      <w:color w:val="000000"/>
      <w:szCs w:val="28"/>
    </w:rPr>
  </w:style>
  <w:style w:type="paragraph" w:styleId="ListParagraph">
    <w:name w:val="List Paragraph"/>
    <w:basedOn w:val="Normal"/>
    <w:uiPriority w:val="34"/>
    <w:qFormat/>
    <w:rsid w:val="00EA19DE"/>
    <w:pPr>
      <w:ind w:left="720"/>
      <w:contextualSpacing/>
    </w:pPr>
  </w:style>
  <w:style w:type="paragraph" w:customStyle="1" w:styleId="ELW6-8TextNumberedLevel2">
    <w:name w:val="ELW 6-8 Text Numbered Level2"/>
    <w:basedOn w:val="ELW6-8TextNumberedLevel1"/>
    <w:qFormat/>
    <w:rsid w:val="00EA19DE"/>
    <w:pPr>
      <w:numPr>
        <w:ilvl w:val="1"/>
      </w:numPr>
      <w:spacing w:before="0"/>
    </w:pPr>
  </w:style>
  <w:style w:type="paragraph" w:customStyle="1" w:styleId="ELW6-8TextNumberedLevel3">
    <w:name w:val="ELW 6-8 Text Numbered Level3"/>
    <w:basedOn w:val="ELW6-8TextNumberedLevel2"/>
    <w:qFormat/>
    <w:rsid w:val="00EA19DE"/>
    <w:pPr>
      <w:numPr>
        <w:ilvl w:val="0"/>
        <w:numId w:val="26"/>
      </w:numPr>
    </w:pPr>
  </w:style>
  <w:style w:type="paragraph" w:customStyle="1" w:styleId="ELW6-8TextVerseFirstLine">
    <w:name w:val="ELW 6-8 Text Verse First Line"/>
    <w:basedOn w:val="ELW6-8Text"/>
    <w:qFormat/>
    <w:rsid w:val="00EA19DE"/>
    <w:pPr>
      <w:spacing w:before="240" w:after="0"/>
      <w:ind w:left="720"/>
    </w:pPr>
  </w:style>
  <w:style w:type="paragraph" w:customStyle="1" w:styleId="ELW6-8TextVerseMiddleLines">
    <w:name w:val="ELW 6-8 Text Verse Middle Lines"/>
    <w:basedOn w:val="ELW6-8TextVerseFirstLine"/>
    <w:qFormat/>
    <w:rsid w:val="00EA19DE"/>
    <w:pPr>
      <w:spacing w:before="0"/>
    </w:pPr>
  </w:style>
  <w:style w:type="paragraph" w:customStyle="1" w:styleId="ELW6-8TextVerseLastLine">
    <w:name w:val="ELW 6-8 Text Verse Last Line"/>
    <w:basedOn w:val="ELW6-8TextVerseMiddleLines"/>
    <w:qFormat/>
    <w:rsid w:val="00EA19DE"/>
    <w:pPr>
      <w:spacing w:after="240"/>
    </w:pPr>
  </w:style>
  <w:style w:type="paragraph" w:customStyle="1" w:styleId="ELW6-8TextVerseOnlyLine">
    <w:name w:val="ELW 6-8 Text Verse Only Line"/>
    <w:basedOn w:val="ELW6-8TextVerseLastLine"/>
    <w:qFormat/>
    <w:rsid w:val="00EA19DE"/>
    <w:pPr>
      <w:spacing w:before="240"/>
    </w:pPr>
  </w:style>
  <w:style w:type="paragraph" w:customStyle="1" w:styleId="ELW6-8Textwithwidemargin">
    <w:name w:val="ELW 6-8 Text with wide margin"/>
    <w:basedOn w:val="ELW12ptText"/>
    <w:qFormat/>
    <w:rsid w:val="00EA19DE"/>
    <w:pPr>
      <w:ind w:right="3960"/>
    </w:pPr>
    <w:rPr>
      <w:rFonts w:ascii="Calibri" w:eastAsia="Calibri" w:hAnsi="Calibri"/>
    </w:rPr>
  </w:style>
  <w:style w:type="character" w:customStyle="1" w:styleId="ELWAnswer">
    <w:name w:val="ELW Answer"/>
    <w:uiPriority w:val="1"/>
    <w:qFormat/>
    <w:rsid w:val="00EA19DE"/>
    <w:rPr>
      <w:rFonts w:ascii="Calibri" w:hAnsi="Calibri"/>
      <w:b/>
      <w:color w:val="808080"/>
      <w:u w:val="none"/>
    </w:rPr>
  </w:style>
  <w:style w:type="character" w:customStyle="1" w:styleId="ELWAnswerHighlight">
    <w:name w:val="ELW Answer Highlight"/>
    <w:uiPriority w:val="1"/>
    <w:qFormat/>
    <w:rsid w:val="00635499"/>
    <w:rPr>
      <w:b/>
      <w:color w:val="808080"/>
      <w:u w:val="none"/>
      <w:bdr w:val="none" w:sz="0" w:space="0" w:color="auto"/>
      <w:shd w:val="clear" w:color="auto" w:fill="FFFF00"/>
    </w:rPr>
  </w:style>
  <w:style w:type="paragraph" w:customStyle="1" w:styleId="ELWCoverHeading">
    <w:name w:val="ELW CoverHeading"/>
    <w:qFormat/>
    <w:rsid w:val="00EA19DE"/>
    <w:pPr>
      <w:spacing w:line="680" w:lineRule="exact"/>
    </w:pPr>
    <w:rPr>
      <w:rFonts w:eastAsia="SimSun"/>
      <w:b/>
      <w:color w:val="D71149"/>
      <w:sz w:val="68"/>
      <w:szCs w:val="68"/>
    </w:rPr>
  </w:style>
  <w:style w:type="paragraph" w:customStyle="1" w:styleId="ELWCoverSubhead-Grade">
    <w:name w:val="ELW CoverSubhead-Grade"/>
    <w:qFormat/>
    <w:rsid w:val="00EA19DE"/>
    <w:pPr>
      <w:spacing w:line="680" w:lineRule="exact"/>
    </w:pPr>
    <w:rPr>
      <w:rFonts w:eastAsia="SimSun"/>
      <w:color w:val="000000"/>
      <w:sz w:val="68"/>
      <w:szCs w:val="68"/>
    </w:rPr>
  </w:style>
  <w:style w:type="paragraph" w:customStyle="1" w:styleId="ELWCoverSubhead-Lesson">
    <w:name w:val="ELW CoverSubhead-Lesson"/>
    <w:qFormat/>
    <w:rsid w:val="00EA19DE"/>
    <w:pPr>
      <w:spacing w:line="680" w:lineRule="exact"/>
    </w:pPr>
    <w:rPr>
      <w:rFonts w:eastAsia="SimSun"/>
      <w:color w:val="717073"/>
      <w:sz w:val="68"/>
      <w:szCs w:val="68"/>
    </w:rPr>
  </w:style>
  <w:style w:type="table" w:customStyle="1" w:styleId="ELWDashedTable">
    <w:name w:val="ELW Dashed Table"/>
    <w:basedOn w:val="TableNormal"/>
    <w:uiPriority w:val="99"/>
    <w:rsid w:val="00EA19DE"/>
    <w:rPr>
      <w:sz w:val="22"/>
      <w:szCs w:val="22"/>
    </w:rPr>
    <w:tblPr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72" w:type="dxa"/>
        <w:left w:w="72" w:type="dxa"/>
        <w:bottom w:w="72" w:type="dxa"/>
        <w:right w:w="72" w:type="dxa"/>
      </w:tblCellMar>
    </w:tblPr>
    <w:tcPr>
      <w:vAlign w:val="center"/>
    </w:tcPr>
  </w:style>
  <w:style w:type="character" w:customStyle="1" w:styleId="ELWELLDifferentiated">
    <w:name w:val="ELW ELL Differentiated"/>
    <w:uiPriority w:val="1"/>
    <w:qFormat/>
    <w:rsid w:val="00EA19DE"/>
    <w:rPr>
      <w:color w:val="2F5496"/>
    </w:rPr>
  </w:style>
  <w:style w:type="paragraph" w:customStyle="1" w:styleId="ELWFootnote-Copyright-SourceInformation">
    <w:name w:val="ELW Footnote-Copyright-Source Information"/>
    <w:qFormat/>
    <w:rsid w:val="00EA19DE"/>
    <w:rPr>
      <w:rFonts w:eastAsia="SimSun"/>
      <w:color w:val="000000"/>
      <w:sz w:val="21"/>
      <w:szCs w:val="21"/>
    </w:rPr>
  </w:style>
  <w:style w:type="character" w:customStyle="1" w:styleId="ELWHighlightBlue">
    <w:name w:val="ELW Highlight Blue"/>
    <w:uiPriority w:val="1"/>
    <w:qFormat/>
    <w:rsid w:val="00EA19DE"/>
    <w:rPr>
      <w:bdr w:val="none" w:sz="0" w:space="0" w:color="auto"/>
      <w:shd w:val="clear" w:color="auto" w:fill="76D6FF"/>
    </w:rPr>
  </w:style>
  <w:style w:type="character" w:customStyle="1" w:styleId="ELWHighlightGreen1">
    <w:name w:val="ELW Highlight Green1"/>
    <w:uiPriority w:val="1"/>
    <w:qFormat/>
    <w:rsid w:val="00EA19DE"/>
    <w:rPr>
      <w:bdr w:val="none" w:sz="0" w:space="0" w:color="auto"/>
      <w:shd w:val="clear" w:color="auto" w:fill="D5FC79"/>
    </w:rPr>
  </w:style>
  <w:style w:type="character" w:customStyle="1" w:styleId="ELWHighlightGreen2">
    <w:name w:val="ELW Highlight Green2"/>
    <w:uiPriority w:val="1"/>
    <w:qFormat/>
    <w:rsid w:val="00EA19DE"/>
    <w:rPr>
      <w:bdr w:val="none" w:sz="0" w:space="0" w:color="auto"/>
      <w:shd w:val="clear" w:color="auto" w:fill="8EFA00"/>
    </w:rPr>
  </w:style>
  <w:style w:type="character" w:customStyle="1" w:styleId="ELWHighlightRed">
    <w:name w:val="ELW Highlight Red"/>
    <w:uiPriority w:val="1"/>
    <w:qFormat/>
    <w:rsid w:val="00EA19DE"/>
    <w:rPr>
      <w:bdr w:val="none" w:sz="0" w:space="0" w:color="auto"/>
      <w:shd w:val="clear" w:color="auto" w:fill="FF7E79"/>
    </w:rPr>
  </w:style>
  <w:style w:type="character" w:customStyle="1" w:styleId="ELWHighlightYellow">
    <w:name w:val="ELW Highlight Yellow"/>
    <w:uiPriority w:val="1"/>
    <w:qFormat/>
    <w:rsid w:val="00EA19DE"/>
    <w:rPr>
      <w:bdr w:val="none" w:sz="0" w:space="0" w:color="auto"/>
      <w:shd w:val="clear" w:color="auto" w:fill="FFFD78"/>
    </w:rPr>
  </w:style>
  <w:style w:type="character" w:customStyle="1" w:styleId="ELWIcon">
    <w:name w:val="ELW Icon"/>
    <w:uiPriority w:val="1"/>
    <w:qFormat/>
    <w:rsid w:val="00EA19DE"/>
    <w:rPr>
      <w:noProof/>
      <w:position w:val="-10"/>
    </w:rPr>
  </w:style>
  <w:style w:type="paragraph" w:customStyle="1" w:styleId="ELWImageCaption-Source">
    <w:name w:val="ELW ImageCaption-Source"/>
    <w:qFormat/>
    <w:rsid w:val="00EA19DE"/>
    <w:pPr>
      <w:spacing w:before="120" w:after="120"/>
      <w:jc w:val="center"/>
    </w:pPr>
    <w:rPr>
      <w:rFonts w:eastAsia="SimSun"/>
      <w:color w:val="000000"/>
      <w:sz w:val="21"/>
      <w:szCs w:val="21"/>
    </w:rPr>
  </w:style>
  <w:style w:type="paragraph" w:customStyle="1" w:styleId="ELWName-Date">
    <w:name w:val="ELW Name-Date"/>
    <w:basedOn w:val="Normal"/>
    <w:qFormat/>
    <w:rsid w:val="00EA19DE"/>
    <w:pPr>
      <w:tabs>
        <w:tab w:val="left" w:leader="underscore" w:pos="5760"/>
        <w:tab w:val="right" w:leader="underscore" w:pos="9360"/>
      </w:tabs>
      <w:spacing w:after="200" w:line="276" w:lineRule="auto"/>
    </w:pPr>
    <w:rPr>
      <w:rFonts w:cs="Arial"/>
      <w:color w:val="000000"/>
      <w:sz w:val="28"/>
      <w:szCs w:val="28"/>
    </w:rPr>
  </w:style>
  <w:style w:type="paragraph" w:customStyle="1" w:styleId="ELWPageTitle">
    <w:name w:val="ELW PageTitle"/>
    <w:qFormat/>
    <w:rsid w:val="00EA19DE"/>
    <w:pPr>
      <w:spacing w:after="600" w:line="440" w:lineRule="exact"/>
      <w:jc w:val="center"/>
    </w:pPr>
    <w:rPr>
      <w:rFonts w:eastAsia="SimSun"/>
      <w:b/>
      <w:color w:val="D71149"/>
      <w:sz w:val="44"/>
      <w:szCs w:val="44"/>
    </w:rPr>
  </w:style>
  <w:style w:type="paragraph" w:customStyle="1" w:styleId="ELWQuote">
    <w:name w:val="ELW Quote"/>
    <w:basedOn w:val="Normal"/>
    <w:qFormat/>
    <w:rsid w:val="0064302E"/>
    <w:pPr>
      <w:spacing w:after="200" w:line="276" w:lineRule="auto"/>
    </w:pPr>
    <w:rPr>
      <w:sz w:val="32"/>
      <w:szCs w:val="22"/>
    </w:rPr>
  </w:style>
  <w:style w:type="character" w:customStyle="1" w:styleId="ELWRed">
    <w:name w:val="ELW Red"/>
    <w:uiPriority w:val="1"/>
    <w:qFormat/>
    <w:rsid w:val="00EA19DE"/>
    <w:rPr>
      <w:b/>
      <w:color w:val="D71149"/>
    </w:rPr>
  </w:style>
  <w:style w:type="paragraph" w:customStyle="1" w:styleId="ELWSidebar">
    <w:name w:val="ELW Sidebar"/>
    <w:qFormat/>
    <w:rsid w:val="00EA19DE"/>
    <w:pPr>
      <w:framePr w:w="3600" w:hSpace="432" w:wrap="around" w:hAnchor="margin" w:xAlign="right" w:y="1"/>
      <w:spacing w:after="40"/>
    </w:pPr>
    <w:rPr>
      <w:color w:val="000000"/>
      <w:sz w:val="18"/>
      <w:szCs w:val="24"/>
    </w:rPr>
  </w:style>
  <w:style w:type="table" w:customStyle="1" w:styleId="ELWStudentBasicTable">
    <w:name w:val="ELW Student Basic Table"/>
    <w:basedOn w:val="TableNormal"/>
    <w:uiPriority w:val="99"/>
    <w:rsid w:val="00EA19DE"/>
    <w:rPr>
      <w:rFonts w:eastAsia="SimSu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58" w:type="dxa"/>
        <w:left w:w="115" w:type="dxa"/>
        <w:bottom w:w="29" w:type="dxa"/>
        <w:right w:w="115" w:type="dxa"/>
      </w:tblCellMar>
    </w:tblPr>
    <w:tcPr>
      <w:shd w:val="clear" w:color="auto" w:fill="auto"/>
    </w:tcPr>
    <w:tblStylePr w:type="firstRow">
      <w:rPr>
        <w:rFonts w:ascii="Calibri" w:hAnsi="Calibri"/>
        <w:b w:val="0"/>
      </w:rPr>
      <w:tblPr/>
      <w:tcPr>
        <w:shd w:val="clear" w:color="auto" w:fill="D9D9D9"/>
      </w:tcPr>
    </w:tblStylePr>
  </w:style>
  <w:style w:type="character" w:customStyle="1" w:styleId="ELWSubscriptText">
    <w:name w:val="ELW Subscript Text"/>
    <w:uiPriority w:val="1"/>
    <w:qFormat/>
    <w:rsid w:val="00EA19DE"/>
    <w:rPr>
      <w:sz w:val="20"/>
      <w:vertAlign w:val="baseline"/>
    </w:rPr>
  </w:style>
  <w:style w:type="paragraph" w:customStyle="1" w:styleId="ELWTBLBodyTextLarge">
    <w:name w:val="ELW TBL Body Text Large"/>
    <w:basedOn w:val="Normal"/>
    <w:qFormat/>
    <w:rsid w:val="00EA19DE"/>
    <w:rPr>
      <w:rFonts w:eastAsia="SimSun"/>
      <w:sz w:val="36"/>
      <w:szCs w:val="20"/>
    </w:rPr>
  </w:style>
  <w:style w:type="paragraph" w:customStyle="1" w:styleId="ELWTBLHandwriting">
    <w:name w:val="ELW TBL Handwriting"/>
    <w:basedOn w:val="Normal"/>
    <w:qFormat/>
    <w:rsid w:val="00EA19DE"/>
    <w:pPr>
      <w:tabs>
        <w:tab w:val="right" w:pos="14400"/>
      </w:tabs>
    </w:pPr>
    <w:rPr>
      <w:rFonts w:ascii="Ink Free" w:hAnsi="Ink Free" w:cs="Calibri"/>
      <w:color w:val="000000"/>
      <w:sz w:val="28"/>
      <w:szCs w:val="22"/>
      <w:lang w:val="en"/>
    </w:rPr>
  </w:style>
  <w:style w:type="paragraph" w:customStyle="1" w:styleId="ELWTeacherFontLarge">
    <w:name w:val="ELW Teacher Font Large"/>
    <w:qFormat/>
    <w:rsid w:val="00EA19DE"/>
    <w:pPr>
      <w:pBdr>
        <w:top w:val="single" w:sz="4" w:space="4" w:color="auto"/>
        <w:left w:val="single" w:sz="4" w:space="4" w:color="auto"/>
        <w:bottom w:val="single" w:sz="4" w:space="4" w:color="auto"/>
        <w:right w:val="single" w:sz="4" w:space="4" w:color="auto"/>
      </w:pBdr>
      <w:spacing w:before="120" w:after="200" w:line="276" w:lineRule="auto"/>
      <w:ind w:left="144"/>
    </w:pPr>
    <w:rPr>
      <w:rFonts w:ascii="Garamond" w:eastAsia="SimSun" w:hAnsi="Garamond" w:cs="Times New Roman (Body CS)"/>
      <w:b/>
      <w:sz w:val="48"/>
      <w:szCs w:val="22"/>
    </w:rPr>
  </w:style>
  <w:style w:type="paragraph" w:customStyle="1" w:styleId="ELWTeacherNote">
    <w:name w:val="ELW Teacher Note"/>
    <w:basedOn w:val="ELW6-8Text"/>
    <w:qFormat/>
    <w:rsid w:val="00EA19DE"/>
    <w:rPr>
      <w:i/>
    </w:rPr>
  </w:style>
  <w:style w:type="paragraph" w:customStyle="1" w:styleId="ELWTeacherSpeak2">
    <w:name w:val="ELW Teacher Speak 2"/>
    <w:basedOn w:val="Normal"/>
    <w:qFormat/>
    <w:rsid w:val="00EA19DE"/>
    <w:pPr>
      <w:spacing w:before="120" w:after="120"/>
      <w:ind w:left="360"/>
    </w:pPr>
    <w:rPr>
      <w:rFonts w:ascii="Garamond" w:eastAsia="SimSun" w:hAnsi="Garamond"/>
      <w:b/>
      <w:i/>
      <w:color w:val="D71149"/>
      <w:lang w:eastAsia="zh-CN"/>
    </w:rPr>
  </w:style>
  <w:style w:type="paragraph" w:customStyle="1" w:styleId="ELWTeacherSpeak3">
    <w:name w:val="ELW Teacher Speak 3"/>
    <w:basedOn w:val="ELWTeacherSpeak2"/>
    <w:qFormat/>
    <w:rsid w:val="00EA19DE"/>
    <w:pPr>
      <w:ind w:left="720"/>
    </w:pPr>
  </w:style>
  <w:style w:type="paragraph" w:customStyle="1" w:styleId="ELWTeacherVersion">
    <w:name w:val="ELW Teacher Version"/>
    <w:qFormat/>
    <w:rsid w:val="00EA19DE"/>
    <w:pPr>
      <w:spacing w:after="200" w:line="276" w:lineRule="auto"/>
    </w:pPr>
    <w:rPr>
      <w:rFonts w:eastAsia="SimSun" w:cs="Calibri"/>
      <w:b/>
      <w:i/>
      <w:color w:val="D71149"/>
      <w:sz w:val="28"/>
      <w:szCs w:val="24"/>
    </w:rPr>
  </w:style>
  <w:style w:type="paragraph" w:customStyle="1" w:styleId="ELWUnitTitle">
    <w:name w:val="ELW Unit Title"/>
    <w:next w:val="Normal"/>
    <w:uiPriority w:val="5"/>
    <w:qFormat/>
    <w:rsid w:val="00EA19DE"/>
    <w:pPr>
      <w:spacing w:after="200" w:line="276" w:lineRule="auto"/>
    </w:pPr>
    <w:rPr>
      <w:b/>
      <w:sz w:val="48"/>
      <w:szCs w:val="22"/>
    </w:rPr>
  </w:style>
  <w:style w:type="table" w:customStyle="1" w:styleId="ELWSentenceStripTable">
    <w:name w:val="ELW Sentence Strip Table"/>
    <w:basedOn w:val="TableNormal"/>
    <w:uiPriority w:val="99"/>
    <w:rsid w:val="00A354E6"/>
    <w:pPr>
      <w:jc w:val="center"/>
    </w:pPr>
    <w:tblPr>
      <w:jc w:val="center"/>
      <w:tblBorders>
        <w:top w:val="dashSmallGap" w:sz="4" w:space="0" w:color="auto"/>
        <w:left w:val="dashSmallGap" w:sz="4" w:space="0" w:color="auto"/>
        <w:bottom w:val="dashSmallGap" w:sz="4" w:space="0" w:color="auto"/>
        <w:right w:val="dashSmallGap" w:sz="4" w:space="0" w:color="auto"/>
        <w:insideH w:val="dashSmallGap" w:sz="4" w:space="0" w:color="auto"/>
        <w:insideV w:val="dashSmallGap" w:sz="4" w:space="0" w:color="auto"/>
      </w:tblBorders>
      <w:tblCellMar>
        <w:top w:w="1080" w:type="dxa"/>
        <w:left w:w="115" w:type="dxa"/>
        <w:bottom w:w="1080" w:type="dxa"/>
        <w:right w:w="115" w:type="dxa"/>
      </w:tblCellMar>
    </w:tblPr>
    <w:trPr>
      <w:jc w:val="center"/>
    </w:trPr>
  </w:style>
  <w:style w:type="paragraph" w:customStyle="1" w:styleId="ELWLandscapeName-Date">
    <w:name w:val="ELW Landscape Name-Date"/>
    <w:basedOn w:val="ELWName-Date"/>
    <w:qFormat/>
    <w:rsid w:val="00E600E3"/>
    <w:pPr>
      <w:tabs>
        <w:tab w:val="clear" w:pos="5760"/>
        <w:tab w:val="clear" w:pos="9360"/>
        <w:tab w:val="left" w:leader="underscore" w:pos="7920"/>
        <w:tab w:val="left" w:leader="underscore" w:pos="12960"/>
      </w:tabs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2B3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EC2B3C"/>
    <w:rPr>
      <w:rFonts w:ascii="Times New Roman" w:hAnsi="Times New Roman" w:cs="Times New Roman"/>
      <w:sz w:val="18"/>
      <w:szCs w:val="18"/>
    </w:rPr>
  </w:style>
  <w:style w:type="paragraph" w:customStyle="1" w:styleId="CHAPH">
    <w:name w:val="CHAP_H"/>
    <w:basedOn w:val="Normal"/>
    <w:uiPriority w:val="99"/>
    <w:rsid w:val="00B859A7"/>
    <w:pPr>
      <w:widowControl w:val="0"/>
      <w:suppressAutoHyphens/>
      <w:autoSpaceDE w:val="0"/>
      <w:autoSpaceDN w:val="0"/>
      <w:adjustRightInd w:val="0"/>
      <w:spacing w:after="80" w:line="288" w:lineRule="auto"/>
      <w:textAlignment w:val="center"/>
    </w:pPr>
    <w:rPr>
      <w:rFonts w:ascii="MarkPro" w:eastAsia="Times New Roman" w:hAnsi="MarkPro" w:cs="MarkPro"/>
      <w:color w:val="E5004C"/>
      <w:spacing w:val="6"/>
      <w:sz w:val="32"/>
      <w:szCs w:val="32"/>
    </w:rPr>
  </w:style>
  <w:style w:type="paragraph" w:customStyle="1" w:styleId="TSMH1">
    <w:name w:val="TSM H1"/>
    <w:basedOn w:val="Normal"/>
    <w:uiPriority w:val="99"/>
    <w:rsid w:val="00B859A7"/>
    <w:pPr>
      <w:widowControl w:val="0"/>
      <w:suppressAutoHyphens/>
      <w:autoSpaceDE w:val="0"/>
      <w:autoSpaceDN w:val="0"/>
      <w:adjustRightInd w:val="0"/>
      <w:spacing w:after="270" w:line="460" w:lineRule="atLeast"/>
      <w:jc w:val="center"/>
      <w:textAlignment w:val="center"/>
    </w:pPr>
    <w:rPr>
      <w:rFonts w:ascii="MarkPro-Heavy" w:eastAsia="Times New Roman" w:hAnsi="MarkPro-Heavy" w:cs="MarkPro-Heavy"/>
      <w:color w:val="E5004C"/>
      <w:spacing w:val="-4"/>
      <w:sz w:val="42"/>
      <w:szCs w:val="42"/>
      <w:lang w:val="en-GB"/>
    </w:rPr>
  </w:style>
  <w:style w:type="paragraph" w:customStyle="1" w:styleId="TSMCCSSELA">
    <w:name w:val="TSM CCSS ELA"/>
    <w:basedOn w:val="Normal"/>
    <w:uiPriority w:val="99"/>
    <w:rsid w:val="00B859A7"/>
    <w:pPr>
      <w:widowControl w:val="0"/>
      <w:suppressAutoHyphens/>
      <w:autoSpaceDE w:val="0"/>
      <w:autoSpaceDN w:val="0"/>
      <w:adjustRightInd w:val="0"/>
      <w:spacing w:after="180" w:line="280" w:lineRule="atLeast"/>
      <w:jc w:val="both"/>
      <w:textAlignment w:val="center"/>
    </w:pPr>
    <w:rPr>
      <w:rFonts w:ascii="MarkPro-Heavy" w:eastAsia="Times New Roman" w:hAnsi="MarkPro-Heavy" w:cs="MarkPro-Heavy"/>
      <w:color w:val="000000"/>
      <w:spacing w:val="-2"/>
      <w:lang w:val="en-GB"/>
    </w:rPr>
  </w:style>
  <w:style w:type="paragraph" w:customStyle="1" w:styleId="TSMNameDate">
    <w:name w:val="TSM Name/Date"/>
    <w:basedOn w:val="Normal"/>
    <w:uiPriority w:val="99"/>
    <w:rsid w:val="00B859A7"/>
    <w:pPr>
      <w:widowControl w:val="0"/>
      <w:tabs>
        <w:tab w:val="right" w:leader="underscore" w:pos="6720"/>
        <w:tab w:val="right" w:leader="underscore" w:pos="9180"/>
      </w:tabs>
      <w:suppressAutoHyphens/>
      <w:autoSpaceDE w:val="0"/>
      <w:autoSpaceDN w:val="0"/>
      <w:adjustRightInd w:val="0"/>
      <w:spacing w:before="180" w:after="180" w:line="320" w:lineRule="atLeast"/>
      <w:textAlignment w:val="center"/>
    </w:pPr>
    <w:rPr>
      <w:rFonts w:ascii="MarkPro-Heavy" w:eastAsia="Times New Roman" w:hAnsi="MarkPro-Heavy" w:cs="MarkPro-Heavy"/>
      <w:color w:val="000000"/>
      <w:sz w:val="22"/>
      <w:szCs w:val="22"/>
      <w:lang w:val="en-GB"/>
    </w:rPr>
  </w:style>
  <w:style w:type="paragraph" w:customStyle="1" w:styleId="TSMBasicTXT">
    <w:name w:val="TSM Basic TXT"/>
    <w:basedOn w:val="Normal"/>
    <w:uiPriority w:val="99"/>
    <w:rsid w:val="00B859A7"/>
    <w:pPr>
      <w:widowControl w:val="0"/>
      <w:suppressAutoHyphens/>
      <w:autoSpaceDE w:val="0"/>
      <w:autoSpaceDN w:val="0"/>
      <w:adjustRightInd w:val="0"/>
      <w:spacing w:before="90" w:after="90" w:line="280" w:lineRule="atLeast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start">
    <w:name w:val="Astart"/>
    <w:basedOn w:val="Normal"/>
    <w:uiPriority w:val="99"/>
    <w:rsid w:val="00B859A7"/>
    <w:pPr>
      <w:widowControl w:val="0"/>
      <w:suppressAutoHyphens/>
      <w:autoSpaceDE w:val="0"/>
      <w:autoSpaceDN w:val="0"/>
      <w:adjustRightInd w:val="0"/>
      <w:spacing w:after="90" w:line="320" w:lineRule="atLeast"/>
      <w:ind w:left="900" w:hanging="432"/>
      <w:textAlignment w:val="center"/>
    </w:pPr>
    <w:rPr>
      <w:rFonts w:ascii="MarkPro" w:eastAsia="Times New Roman" w:hAnsi="MarkPro" w:cs="MarkPro"/>
      <w:color w:val="000000"/>
      <w:spacing w:val="-2"/>
    </w:rPr>
  </w:style>
  <w:style w:type="paragraph" w:customStyle="1" w:styleId="Arest">
    <w:name w:val="Arest"/>
    <w:basedOn w:val="Astart"/>
    <w:uiPriority w:val="99"/>
    <w:rsid w:val="00B859A7"/>
    <w:pPr>
      <w:spacing w:after="270"/>
    </w:pPr>
  </w:style>
  <w:style w:type="character" w:customStyle="1" w:styleId="x">
    <w:name w:val="x"/>
    <w:uiPriority w:val="99"/>
    <w:rsid w:val="00B859A7"/>
    <w:rPr>
      <w:color w:val="000000"/>
      <w:w w:val="100"/>
    </w:rPr>
  </w:style>
  <w:style w:type="character" w:customStyle="1" w:styleId="ELRed">
    <w:name w:val="EL Red"/>
    <w:uiPriority w:val="99"/>
    <w:rsid w:val="00B859A7"/>
    <w:rPr>
      <w:rFonts w:ascii="MarkPro-Heavy" w:hAnsi="MarkPro-Heavy"/>
      <w:color w:val="E5004C"/>
      <w:w w:val="100"/>
      <w:sz w:val="28"/>
    </w:rPr>
  </w:style>
  <w:style w:type="character" w:customStyle="1" w:styleId="Heavy">
    <w:name w:val="Heavy"/>
    <w:uiPriority w:val="99"/>
    <w:rsid w:val="00B859A7"/>
    <w:rPr>
      <w:rFonts w:ascii="MarkPro-Heavy" w:hAnsi="MarkPro-Heavy"/>
      <w:color w:val="000000"/>
      <w:w w:val="100"/>
    </w:rPr>
  </w:style>
  <w:style w:type="character" w:customStyle="1" w:styleId="SCP">
    <w:name w:val="SC_P"/>
    <w:uiPriority w:val="99"/>
    <w:rsid w:val="00B859A7"/>
    <w:rPr>
      <w:color w:val="000000"/>
      <w:w w:val="100"/>
    </w:rPr>
  </w:style>
  <w:style w:type="character" w:customStyle="1" w:styleId="Question">
    <w:name w:val="Question"/>
    <w:uiPriority w:val="99"/>
    <w:rsid w:val="00B859A7"/>
    <w:rPr>
      <w:color w:val="000000"/>
      <w:w w:val="100"/>
    </w:rPr>
  </w:style>
  <w:style w:type="character" w:customStyle="1" w:styleId="AnswerCorrect">
    <w:name w:val="Answer_Correct"/>
    <w:uiPriority w:val="99"/>
    <w:rsid w:val="00B859A7"/>
    <w:rPr>
      <w:color w:val="000000"/>
      <w:w w:val="100"/>
    </w:rPr>
  </w:style>
  <w:style w:type="character" w:customStyle="1" w:styleId="Answer">
    <w:name w:val="Answer"/>
    <w:uiPriority w:val="99"/>
    <w:rsid w:val="00B859A7"/>
    <w:rPr>
      <w:color w:val="000000"/>
      <w:w w:val="1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elva\19-2710\4.%20Templates\Updated%20Template\Word%20Style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0A0B5A6F-F7FD-1941-8B3C-134151F657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Styles Template</Template>
  <TotalTime>0</TotalTime>
  <Pages>1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selvapathy Kasilingam</dc:creator>
  <cp:keywords/>
  <dc:description/>
  <cp:lastModifiedBy>PC User</cp:lastModifiedBy>
  <cp:revision>2</cp:revision>
  <dcterms:created xsi:type="dcterms:W3CDTF">2022-03-20T15:00:00Z</dcterms:created>
  <dcterms:modified xsi:type="dcterms:W3CDTF">2022-03-20T15:00:00Z</dcterms:modified>
</cp:coreProperties>
</file>