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FD1C6" w14:textId="77777777" w:rsidR="0024227F" w:rsidRPr="00A712CC" w:rsidRDefault="0024227F" w:rsidP="00A712CC">
      <w:pPr>
        <w:pStyle w:val="ELWPageTitle"/>
      </w:pPr>
      <w:r w:rsidRPr="00A712CC">
        <w:t xml:space="preserve">Text Guide: </w:t>
      </w:r>
      <w:r w:rsidRPr="00A712CC">
        <w:rPr>
          <w:i/>
        </w:rPr>
        <w:t>Summer of the Mariposas</w:t>
      </w:r>
    </w:p>
    <w:p w14:paraId="7B1F5E16" w14:textId="77777777" w:rsidR="0024227F" w:rsidRPr="00434F53" w:rsidRDefault="0024227F" w:rsidP="00434F53">
      <w:pPr>
        <w:pStyle w:val="ELWTeacherVersion"/>
      </w:pPr>
      <w:r w:rsidRPr="00434F53">
        <w:t>(For Teacher Reference)</w:t>
      </w:r>
    </w:p>
    <w:p w14:paraId="7D69706E" w14:textId="77777777" w:rsidR="0024227F" w:rsidRDefault="0024227F" w:rsidP="00434F53">
      <w:pPr>
        <w:pStyle w:val="ELW12ptText"/>
        <w:rPr>
          <w:rStyle w:val="x"/>
        </w:rPr>
      </w:pPr>
      <w:r w:rsidRPr="00434F53">
        <w:t xml:space="preserve">This guide is meant to support in-class reading of </w:t>
      </w:r>
      <w:r w:rsidRPr="00434F53">
        <w:rPr>
          <w:i/>
        </w:rPr>
        <w:t>Summer of the Mariposas</w:t>
      </w:r>
      <w:r w:rsidRPr="00434F53">
        <w:t xml:space="preserve"> by providing comprehension questions and examples of vocabulary with which students may struggle. </w:t>
      </w:r>
      <w:r w:rsidR="003760E5">
        <w:br/>
      </w:r>
      <w:r w:rsidRPr="00434F53">
        <w:t>Be sure students provide evidence from the text to support their responses to the questions.</w:t>
      </w:r>
    </w:p>
    <w:p w14:paraId="510B2CE9" w14:textId="77777777" w:rsidR="0024227F" w:rsidRPr="00434F53" w:rsidRDefault="0024227F" w:rsidP="00434F53">
      <w:pPr>
        <w:pStyle w:val="ELW6-8SubheadStyle2"/>
      </w:pPr>
      <w:r w:rsidRPr="00434F53">
        <w:t>Unit 1</w:t>
      </w:r>
    </w:p>
    <w:p w14:paraId="34C6D7B6" w14:textId="77777777" w:rsidR="0024227F" w:rsidRPr="00434F53" w:rsidRDefault="0024227F" w:rsidP="004C3355">
      <w:pPr>
        <w:pStyle w:val="ELW12ptText"/>
        <w:spacing w:before="240"/>
        <w:rPr>
          <w:rStyle w:val="ELWRed"/>
        </w:rPr>
      </w:pPr>
      <w:r w:rsidRPr="00434F53">
        <w:rPr>
          <w:rStyle w:val="ELWRed"/>
        </w:rPr>
        <w:t>Lesson 2, Chapter 1 and Prologue</w:t>
      </w:r>
    </w:p>
    <w:p w14:paraId="4B4E3EA1" w14:textId="77777777" w:rsidR="0024227F" w:rsidRDefault="0024227F" w:rsidP="00434F53">
      <w:pPr>
        <w:pStyle w:val="ELW12ptText"/>
        <w:rPr>
          <w:rStyle w:val="x"/>
        </w:rPr>
      </w:pPr>
      <w:r w:rsidRPr="00434F53">
        <w:t xml:space="preserve">Invite students to turn to the first page of the text. Read aloud the definition of </w:t>
      </w:r>
      <w:r w:rsidRPr="00434F53">
        <w:rPr>
          <w:i/>
        </w:rPr>
        <w:t>mariposas</w:t>
      </w:r>
      <w:r w:rsidRPr="00434F53">
        <w:t xml:space="preserve"> as students read it silently. Draw students’ attention to the word </w:t>
      </w:r>
      <w:r w:rsidRPr="00434F53">
        <w:rPr>
          <w:i/>
        </w:rPr>
        <w:t>transformation</w:t>
      </w:r>
      <w:r w:rsidRPr="00434F53">
        <w:t xml:space="preserve"> in the definition, and ask them to consider this connotation as they read. Ask students “What do you think the butterflies will symbolize in this text?”</w:t>
      </w:r>
    </w:p>
    <w:p w14:paraId="13C57458" w14:textId="77777777" w:rsidR="0024227F" w:rsidRPr="00434F53" w:rsidRDefault="0024227F" w:rsidP="00434F53">
      <w:pPr>
        <w:pStyle w:val="ELW12ptText"/>
        <w:spacing w:after="240"/>
      </w:pPr>
      <w:r w:rsidRPr="00434F53">
        <w:t xml:space="preserve">Read from page 5 “Juanita reacted first” to page 10 “I read that somewhere.” Then read from page 17 “There’s a wallet” to page 21 “The same question,” pausing to define the following vocabulary and ask the following questions as needed. </w:t>
      </w:r>
    </w:p>
    <w:p w14:paraId="190CFCE2" w14:textId="77777777" w:rsidR="0024227F" w:rsidRPr="001D6EF2" w:rsidRDefault="0024227F" w:rsidP="001D6EF2">
      <w:pPr>
        <w:pStyle w:val="ELW12ptText"/>
        <w:rPr>
          <w:b/>
        </w:rPr>
      </w:pPr>
      <w:r w:rsidRPr="001D6EF2">
        <w:rPr>
          <w:b/>
        </w:rPr>
        <w:t>Vocabulary</w:t>
      </w:r>
    </w:p>
    <w:p w14:paraId="224E2453" w14:textId="77777777" w:rsidR="0024227F" w:rsidRPr="00434F53" w:rsidRDefault="0024227F" w:rsidP="00434F53">
      <w:pPr>
        <w:pStyle w:val="ELW12ptTextBulletedLevel1"/>
      </w:pPr>
      <w:r w:rsidRPr="00434F53">
        <w:t>cadaver (6): a corpse</w:t>
      </w:r>
    </w:p>
    <w:p w14:paraId="2AD43CCD" w14:textId="77777777" w:rsidR="0024227F" w:rsidRPr="00434F53" w:rsidRDefault="0024227F" w:rsidP="00434F53">
      <w:pPr>
        <w:pStyle w:val="ELW12ptTextBulletedLevel1"/>
      </w:pPr>
      <w:r w:rsidRPr="00434F53">
        <w:t>predicament (7): a difficult, unpleasant, or embarrassing situation</w:t>
      </w:r>
    </w:p>
    <w:p w14:paraId="2B2D443D" w14:textId="77777777" w:rsidR="0024227F" w:rsidRPr="00434F53" w:rsidRDefault="0024227F" w:rsidP="00434F53">
      <w:pPr>
        <w:pStyle w:val="ELW12ptTextBulletedLevel1"/>
      </w:pPr>
      <w:r w:rsidRPr="00434F53">
        <w:t>chastised (8): to discipline or punish, especially by beating</w:t>
      </w:r>
    </w:p>
    <w:p w14:paraId="029FA1BE" w14:textId="77777777" w:rsidR="0024227F" w:rsidRPr="00434F53" w:rsidRDefault="0024227F" w:rsidP="00434F53">
      <w:pPr>
        <w:pStyle w:val="ELW12ptTextBulletedLevel1"/>
      </w:pPr>
      <w:r w:rsidRPr="00434F53">
        <w:t>resolutely (18): in an admirably purposeful, determined, and unwavering manner</w:t>
      </w:r>
    </w:p>
    <w:p w14:paraId="410CB7BC" w14:textId="77777777" w:rsidR="0024227F" w:rsidRPr="00434F53" w:rsidRDefault="0024227F" w:rsidP="00434F53">
      <w:pPr>
        <w:pStyle w:val="ELW12ptTextBulletedLevel1"/>
        <w:spacing w:after="240"/>
      </w:pPr>
      <w:r w:rsidRPr="00434F53">
        <w:t>agonizing (20): causing great physical or mental pain</w:t>
      </w:r>
    </w:p>
    <w:p w14:paraId="1FF18C9B" w14:textId="77777777" w:rsidR="0024227F" w:rsidRPr="001D6EF2" w:rsidRDefault="0024227F" w:rsidP="001D6EF2">
      <w:pPr>
        <w:pStyle w:val="ELW12ptText"/>
        <w:rPr>
          <w:b/>
        </w:rPr>
      </w:pPr>
      <w:r w:rsidRPr="001D6EF2">
        <w:rPr>
          <w:b/>
        </w:rPr>
        <w:t>Questions</w:t>
      </w:r>
    </w:p>
    <w:p w14:paraId="10ABD09B" w14:textId="77777777" w:rsidR="0024227F" w:rsidRPr="00434F53" w:rsidRDefault="0024227F" w:rsidP="00434F53">
      <w:pPr>
        <w:pStyle w:val="ELW12ptTextBulletedLevel1"/>
      </w:pPr>
      <w:r w:rsidRPr="00434F53">
        <w:t>page 6 “The waters of the Rio Grande . . .”</w:t>
      </w:r>
    </w:p>
    <w:p w14:paraId="2A6E89ED" w14:textId="77777777" w:rsidR="0024227F" w:rsidRDefault="0024227F" w:rsidP="001D6EF2">
      <w:pPr>
        <w:pStyle w:val="ELW12ptTextListParagraph1"/>
        <w:rPr>
          <w:rStyle w:val="x"/>
        </w:rPr>
      </w:pPr>
      <w:r w:rsidRPr="001D6EF2">
        <w:rPr>
          <w:b/>
        </w:rPr>
        <w:t>What have we learned about the setting? How do we know?</w:t>
      </w:r>
      <w:r w:rsidRPr="00434F53">
        <w:t xml:space="preserve"> </w:t>
      </w:r>
      <w:r w:rsidRPr="00434F53">
        <w:rPr>
          <w:rStyle w:val="ELWAnswer"/>
        </w:rPr>
        <w:t>The setting is near the Rio Grande in the southwest, near Mexico.</w:t>
      </w:r>
    </w:p>
    <w:p w14:paraId="6DAE04BD" w14:textId="77777777" w:rsidR="0024227F" w:rsidRPr="00434F53" w:rsidRDefault="0024227F" w:rsidP="00434F53">
      <w:pPr>
        <w:pStyle w:val="ELW12ptTextBulletedLevel1"/>
      </w:pPr>
      <w:r w:rsidRPr="00434F53">
        <w:t>page 9 “That’s right.”</w:t>
      </w:r>
    </w:p>
    <w:p w14:paraId="47F8B6FA" w14:textId="77777777" w:rsidR="0024227F" w:rsidRDefault="0024227F" w:rsidP="001D6EF2">
      <w:pPr>
        <w:pStyle w:val="ELW12ptTextListParagraph1"/>
        <w:rPr>
          <w:rStyle w:val="x"/>
        </w:rPr>
      </w:pPr>
      <w:r w:rsidRPr="001D6EF2">
        <w:rPr>
          <w:b/>
        </w:rPr>
        <w:t xml:space="preserve">How do the sisters’ opinions about the dead man differ? </w:t>
      </w:r>
      <w:r w:rsidRPr="00434F53">
        <w:rPr>
          <w:rStyle w:val="ELWAnswer"/>
        </w:rPr>
        <w:t>Odilia thinks the man should be put to rest. Velia and Delia think they will be famous and appear on television for finding the body. Pita hopes Papa will see them on television. Juanita wants everyone to focus on the dead man instead of themselves.</w:t>
      </w:r>
    </w:p>
    <w:p w14:paraId="2B907973" w14:textId="77777777" w:rsidR="0024227F" w:rsidRPr="00434F53" w:rsidRDefault="0024227F" w:rsidP="004C3355">
      <w:pPr>
        <w:pStyle w:val="ELW12ptTextBulletedLevel1"/>
        <w:spacing w:before="0"/>
      </w:pPr>
      <w:r w:rsidRPr="00434F53">
        <w:t>page 10 “Did you know . . .”</w:t>
      </w:r>
    </w:p>
    <w:p w14:paraId="60900871" w14:textId="77777777" w:rsidR="0024227F" w:rsidRDefault="0024227F" w:rsidP="001D6EF2">
      <w:pPr>
        <w:pStyle w:val="ELW12ptTextListParagraph1"/>
        <w:rPr>
          <w:rStyle w:val="x"/>
        </w:rPr>
      </w:pPr>
      <w:r w:rsidRPr="001D6EF2">
        <w:rPr>
          <w:b/>
        </w:rPr>
        <w:t xml:space="preserve">What is the relationship between the girls and Papa? </w:t>
      </w:r>
      <w:r w:rsidRPr="00434F53">
        <w:rPr>
          <w:rStyle w:val="ELWAnswer"/>
        </w:rPr>
        <w:t>Papa abandoned the girls. They haven’t seen or heard from him in a long time. They miss him.</w:t>
      </w:r>
    </w:p>
    <w:p w14:paraId="10A0C4D3" w14:textId="77777777" w:rsidR="0024227F" w:rsidRPr="00434F53" w:rsidRDefault="0024227F" w:rsidP="00434F53">
      <w:pPr>
        <w:pStyle w:val="ELW12ptTextBulletedLevel1"/>
      </w:pPr>
      <w:r w:rsidRPr="00434F53">
        <w:lastRenderedPageBreak/>
        <w:t>page 21 “If Abuelita Remedios . . .”</w:t>
      </w:r>
    </w:p>
    <w:p w14:paraId="02AB8A1A" w14:textId="77777777" w:rsidR="0024227F" w:rsidRDefault="0024227F" w:rsidP="001D6EF2">
      <w:pPr>
        <w:pStyle w:val="ELW12ptTextListParagraph1"/>
        <w:rPr>
          <w:rStyle w:val="x"/>
        </w:rPr>
      </w:pPr>
      <w:r w:rsidRPr="001D6EF2">
        <w:rPr>
          <w:b/>
        </w:rPr>
        <w:t xml:space="preserve">What are the girls planning to do and why? </w:t>
      </w:r>
      <w:r w:rsidRPr="00434F53">
        <w:rPr>
          <w:rStyle w:val="ELWAnswer"/>
        </w:rPr>
        <w:t xml:space="preserve">The girls are planning to take the dead man to his family in El </w:t>
      </w:r>
      <w:proofErr w:type="spellStart"/>
      <w:r w:rsidRPr="00434F53">
        <w:rPr>
          <w:rStyle w:val="ELWAnswer"/>
        </w:rPr>
        <w:t>Sacrificio</w:t>
      </w:r>
      <w:proofErr w:type="spellEnd"/>
      <w:r w:rsidRPr="00434F53">
        <w:rPr>
          <w:rStyle w:val="ELWAnswer"/>
        </w:rPr>
        <w:t xml:space="preserve"> in Mexico. They also plan to visit their estranged grandmother, Papa’s mother, who lives close to the dead man.</w:t>
      </w:r>
    </w:p>
    <w:p w14:paraId="09DDCACF" w14:textId="77777777" w:rsidR="0024227F" w:rsidRPr="00434F53" w:rsidRDefault="0024227F" w:rsidP="00434F53">
      <w:pPr>
        <w:pStyle w:val="ELW12ptText"/>
        <w:spacing w:before="360"/>
        <w:rPr>
          <w:rStyle w:val="ELWRed"/>
        </w:rPr>
      </w:pPr>
      <w:r w:rsidRPr="00434F53">
        <w:rPr>
          <w:rStyle w:val="ELWRed"/>
        </w:rPr>
        <w:t>Lesson 3, Chapter 2</w:t>
      </w:r>
    </w:p>
    <w:p w14:paraId="1CBA25FE" w14:textId="77777777" w:rsidR="0024227F" w:rsidRPr="00434F53" w:rsidRDefault="0024227F" w:rsidP="00434F53">
      <w:pPr>
        <w:pStyle w:val="ELW12ptText"/>
      </w:pPr>
      <w:r w:rsidRPr="00434F53">
        <w:t xml:space="preserve">Read from page 29 “I played again” to page 36 “. . . I’d walked up.” Then read from page 41 “I heard a commotion” to page 43 “. . . no matter what,” pausing to define the following vocabulary and ask the following questions as needed. </w:t>
      </w:r>
    </w:p>
    <w:p w14:paraId="2C5053FD" w14:textId="77777777" w:rsidR="0024227F" w:rsidRPr="001D6EF2" w:rsidRDefault="0024227F" w:rsidP="0015615D">
      <w:pPr>
        <w:pStyle w:val="ELW12ptText"/>
        <w:spacing w:before="240"/>
        <w:rPr>
          <w:b/>
        </w:rPr>
      </w:pPr>
      <w:r w:rsidRPr="001D6EF2">
        <w:rPr>
          <w:b/>
        </w:rPr>
        <w:t>Vocabulary</w:t>
      </w:r>
    </w:p>
    <w:p w14:paraId="20B2C985" w14:textId="77777777" w:rsidR="0024227F" w:rsidRPr="00434F53" w:rsidRDefault="0024227F" w:rsidP="00434F53">
      <w:pPr>
        <w:pStyle w:val="ELW12ptTextBulletedLevel1"/>
      </w:pPr>
      <w:r w:rsidRPr="00434F53">
        <w:t>presumed (29): to take for granted, assume, or suppose</w:t>
      </w:r>
    </w:p>
    <w:p w14:paraId="05E9C2C8" w14:textId="77777777" w:rsidR="0024227F" w:rsidRPr="00434F53" w:rsidRDefault="0024227F" w:rsidP="00434F53">
      <w:pPr>
        <w:pStyle w:val="ELW12ptTextBulletedLevel1"/>
      </w:pPr>
      <w:r w:rsidRPr="00434F53">
        <w:t>decisively (29): in a manner that settles an issue convincingly or produces a definite result</w:t>
      </w:r>
    </w:p>
    <w:p w14:paraId="73E22B1D" w14:textId="77777777" w:rsidR="0024227F" w:rsidRPr="00434F53" w:rsidRDefault="0024227F" w:rsidP="00434F53">
      <w:pPr>
        <w:pStyle w:val="ELW12ptTextBulletedLevel1"/>
      </w:pPr>
      <w:r w:rsidRPr="00434F53">
        <w:t>spitefully (30): showing or caused by malice</w:t>
      </w:r>
    </w:p>
    <w:p w14:paraId="469CDF6C" w14:textId="77777777" w:rsidR="0024227F" w:rsidRPr="00434F53" w:rsidRDefault="0024227F" w:rsidP="00434F53">
      <w:pPr>
        <w:pStyle w:val="ELW12ptTextBulletedLevel1"/>
      </w:pPr>
      <w:r w:rsidRPr="00434F53">
        <w:t>flounced (31): move in an exaggeratedly impatient or angry manner</w:t>
      </w:r>
    </w:p>
    <w:p w14:paraId="0B34196A" w14:textId="77777777" w:rsidR="0024227F" w:rsidRPr="00434F53" w:rsidRDefault="0024227F" w:rsidP="001D6EF2">
      <w:pPr>
        <w:pStyle w:val="ELW12ptTextBulletedLevel1"/>
        <w:spacing w:after="240"/>
      </w:pPr>
      <w:r w:rsidRPr="00434F53">
        <w:t>ESP (32): extrasensory perception; the ability to know things (such as what a person is thinking or what will happen in the future) that cannot be known by normal use of senses</w:t>
      </w:r>
    </w:p>
    <w:p w14:paraId="68BFAF8D" w14:textId="77777777" w:rsidR="0024227F" w:rsidRPr="001D6EF2" w:rsidRDefault="0024227F" w:rsidP="001D6EF2">
      <w:pPr>
        <w:pStyle w:val="ELW12ptText"/>
        <w:rPr>
          <w:b/>
        </w:rPr>
      </w:pPr>
      <w:r w:rsidRPr="001D6EF2">
        <w:rPr>
          <w:b/>
        </w:rPr>
        <w:t>Questions</w:t>
      </w:r>
    </w:p>
    <w:p w14:paraId="1CBEAF55" w14:textId="77777777" w:rsidR="0024227F" w:rsidRPr="00434F53" w:rsidRDefault="0024227F" w:rsidP="00434F53">
      <w:pPr>
        <w:pStyle w:val="ELW12ptTextBulletedLevel1"/>
      </w:pPr>
      <w:r w:rsidRPr="00434F53">
        <w:t>page 31 “The eldest sister . . .”</w:t>
      </w:r>
    </w:p>
    <w:p w14:paraId="5A591410" w14:textId="77777777" w:rsidR="0024227F" w:rsidRDefault="0024227F" w:rsidP="001D6EF2">
      <w:pPr>
        <w:pStyle w:val="ELW12ptTextListParagraph1"/>
        <w:rPr>
          <w:rStyle w:val="x"/>
        </w:rPr>
      </w:pPr>
      <w:r w:rsidRPr="001D6EF2">
        <w:rPr>
          <w:b/>
        </w:rPr>
        <w:t xml:space="preserve">What does each sister think about the idea of going to Mexico? </w:t>
      </w:r>
      <w:r w:rsidRPr="00434F53">
        <w:rPr>
          <w:rStyle w:val="ELWAnswer"/>
        </w:rPr>
        <w:t>Odilia wants to report the dead body to the authorities. Her sisters want to take the body to Mexico to the dead man’s family.</w:t>
      </w:r>
    </w:p>
    <w:p w14:paraId="26638EE5" w14:textId="77777777" w:rsidR="0024227F" w:rsidRPr="00434F53" w:rsidRDefault="0024227F" w:rsidP="00434F53">
      <w:pPr>
        <w:pStyle w:val="ELW12ptTextBulletedLevel1"/>
      </w:pPr>
      <w:r w:rsidRPr="00434F53">
        <w:t>page 36 “. . . same way I walked back up.”</w:t>
      </w:r>
    </w:p>
    <w:p w14:paraId="546D9BF1" w14:textId="77777777" w:rsidR="0024227F" w:rsidRDefault="0024227F" w:rsidP="001D6EF2">
      <w:pPr>
        <w:pStyle w:val="ELW12ptTextListParagraph1"/>
        <w:rPr>
          <w:rStyle w:val="x"/>
        </w:rPr>
      </w:pPr>
      <w:r w:rsidRPr="001D6EF2">
        <w:rPr>
          <w:b/>
        </w:rPr>
        <w:t xml:space="preserve">What has the author told us about Mama so far? What does Mama need from Odilia? </w:t>
      </w:r>
      <w:r w:rsidRPr="00434F53">
        <w:rPr>
          <w:rStyle w:val="ELWAnswer"/>
        </w:rPr>
        <w:t>Mama is struggling to take care of the family by herself since Papa left them. She needs Odilia to take care of her sisters because she has to work.</w:t>
      </w:r>
    </w:p>
    <w:p w14:paraId="0C044199" w14:textId="77777777" w:rsidR="0024227F" w:rsidRPr="00434F53" w:rsidRDefault="0024227F" w:rsidP="00434F53">
      <w:pPr>
        <w:pStyle w:val="ELW12ptTextBulletedLevel1"/>
      </w:pPr>
      <w:r w:rsidRPr="00434F53">
        <w:t>page 43 “However, the instant . . .”</w:t>
      </w:r>
    </w:p>
    <w:p w14:paraId="1A554448" w14:textId="77777777" w:rsidR="0024227F" w:rsidRDefault="0024227F" w:rsidP="001D6EF2">
      <w:pPr>
        <w:pStyle w:val="ELW12ptTextListParagraph1"/>
        <w:rPr>
          <w:rStyle w:val="x"/>
        </w:rPr>
      </w:pPr>
      <w:r w:rsidRPr="001D6EF2">
        <w:rPr>
          <w:b/>
        </w:rPr>
        <w:t xml:space="preserve">How do Odilia’s sisters surprise her? </w:t>
      </w:r>
      <w:r w:rsidRPr="00434F53">
        <w:rPr>
          <w:rStyle w:val="ELWAnswer"/>
        </w:rPr>
        <w:t>Juanita, Delia, and Velia try to drive off with the dead man.</w:t>
      </w:r>
    </w:p>
    <w:p w14:paraId="54292C63" w14:textId="77777777" w:rsidR="0024227F" w:rsidRPr="00434F53" w:rsidRDefault="00ED0AF6" w:rsidP="00F86491">
      <w:pPr>
        <w:pStyle w:val="ELW12ptText"/>
        <w:spacing w:before="360"/>
        <w:rPr>
          <w:rStyle w:val="ELWRed"/>
        </w:rPr>
      </w:pPr>
      <w:r>
        <w:rPr>
          <w:rStyle w:val="ELWRed"/>
        </w:rPr>
        <w:br w:type="page"/>
      </w:r>
      <w:r w:rsidR="0024227F" w:rsidRPr="00434F53">
        <w:rPr>
          <w:rStyle w:val="ELWRed"/>
        </w:rPr>
        <w:lastRenderedPageBreak/>
        <w:t>Lesson 4, Chapter 3</w:t>
      </w:r>
    </w:p>
    <w:p w14:paraId="4A98AE93" w14:textId="77777777" w:rsidR="0024227F" w:rsidRPr="00434F53" w:rsidRDefault="0024227F" w:rsidP="00434F53">
      <w:pPr>
        <w:pStyle w:val="ELW12ptText"/>
      </w:pPr>
      <w:r w:rsidRPr="00434F53">
        <w:t xml:space="preserve">Briefly summarize page 44: “The girls are at the edge of the river, preparing the body for the long trip to Mexico.” Read from page 45 “I left them” to page 52 “. . . walk my path,” pausing to define the following vocabulary and ask the following questions as needed. Briefly summarize pages 53 and 56: “La Llorona gives Odilia a magical ear pendant with five rings on it for each of the five times she may use it. Odilia may spin one of the rings to call on the Aztec queen, </w:t>
      </w:r>
      <w:proofErr w:type="spellStart"/>
      <w:r w:rsidRPr="00434F53">
        <w:t>Tonantizin</w:t>
      </w:r>
      <w:proofErr w:type="spellEnd"/>
      <w:r w:rsidRPr="00434F53">
        <w:t xml:space="preserve">, for her help along the journey.” Then read from page 57 “‘Please,’ La Llorona pleaded’” to page 58 </w:t>
      </w:r>
      <w:r w:rsidR="00432632">
        <w:t>“.</w:t>
      </w:r>
      <w:r w:rsidRPr="00434F53">
        <w:t xml:space="preserve"> . . her years ago,” pausing to define the following vocabulary and ask the following questions as needed.</w:t>
      </w:r>
    </w:p>
    <w:p w14:paraId="5E6E2AB9" w14:textId="77777777" w:rsidR="0024227F" w:rsidRPr="0071010F" w:rsidRDefault="0024227F" w:rsidP="0015615D">
      <w:pPr>
        <w:pStyle w:val="ELW12ptText"/>
        <w:spacing w:before="240"/>
        <w:rPr>
          <w:b/>
        </w:rPr>
      </w:pPr>
      <w:r w:rsidRPr="0071010F">
        <w:rPr>
          <w:b/>
        </w:rPr>
        <w:t>Vocabulary</w:t>
      </w:r>
    </w:p>
    <w:p w14:paraId="4369D592" w14:textId="77777777" w:rsidR="0024227F" w:rsidRPr="00434F53" w:rsidRDefault="0024227F" w:rsidP="00434F53">
      <w:pPr>
        <w:pStyle w:val="ELW12ptTextBulletedLevel1"/>
      </w:pPr>
      <w:r w:rsidRPr="00434F53">
        <w:t>immaculate (46): perfectly clean; flawless</w:t>
      </w:r>
    </w:p>
    <w:p w14:paraId="4E331E20" w14:textId="77777777" w:rsidR="0024227F" w:rsidRPr="00434F53" w:rsidRDefault="0024227F" w:rsidP="00434F53">
      <w:pPr>
        <w:pStyle w:val="ELW12ptTextBulletedLevel1"/>
      </w:pPr>
      <w:r w:rsidRPr="00434F53">
        <w:t>inexplicably (48): in a way that cannot be explained or accounted for</w:t>
      </w:r>
    </w:p>
    <w:p w14:paraId="1A179488" w14:textId="77777777" w:rsidR="0024227F" w:rsidRPr="00434F53" w:rsidRDefault="0024227F" w:rsidP="00434F53">
      <w:pPr>
        <w:pStyle w:val="ELW12ptTextBulletedLevel1"/>
      </w:pPr>
      <w:r w:rsidRPr="00434F53">
        <w:t>penance (50): voluntary self-punishment inflicted as an outward expression of repentance for having done wrong</w:t>
      </w:r>
    </w:p>
    <w:p w14:paraId="15A9F642" w14:textId="77777777" w:rsidR="0024227F" w:rsidRPr="00434F53" w:rsidRDefault="0024227F" w:rsidP="00434F53">
      <w:pPr>
        <w:pStyle w:val="ELW12ptTextBulletedLevel1"/>
      </w:pPr>
      <w:r w:rsidRPr="00434F53">
        <w:t>ominous (52): threatening</w:t>
      </w:r>
    </w:p>
    <w:p w14:paraId="3458F514" w14:textId="77777777" w:rsidR="0024227F" w:rsidRPr="00434F53" w:rsidRDefault="0024227F" w:rsidP="0071010F">
      <w:pPr>
        <w:pStyle w:val="ELW12ptTextBulletedLevel1"/>
        <w:spacing w:after="240"/>
      </w:pPr>
      <w:r w:rsidRPr="00434F53">
        <w:t>apparition (57): a ghost</w:t>
      </w:r>
    </w:p>
    <w:p w14:paraId="53BED575" w14:textId="77777777" w:rsidR="0024227F" w:rsidRPr="0071010F" w:rsidRDefault="0024227F" w:rsidP="0071010F">
      <w:pPr>
        <w:pStyle w:val="ELW12ptText"/>
        <w:rPr>
          <w:b/>
        </w:rPr>
      </w:pPr>
      <w:r w:rsidRPr="0071010F">
        <w:rPr>
          <w:b/>
        </w:rPr>
        <w:t>Questions</w:t>
      </w:r>
    </w:p>
    <w:p w14:paraId="5B0FD77F" w14:textId="77777777" w:rsidR="0024227F" w:rsidRPr="00434F53" w:rsidRDefault="0024227F" w:rsidP="00434F53">
      <w:pPr>
        <w:pStyle w:val="ELW12ptTextBulletedLevel1"/>
      </w:pPr>
      <w:r w:rsidRPr="00434F53">
        <w:t xml:space="preserve">page 48 </w:t>
      </w:r>
      <w:r w:rsidR="00432632">
        <w:t>“.</w:t>
      </w:r>
      <w:r w:rsidRPr="00434F53">
        <w:t xml:space="preserve"> . . back in the water”</w:t>
      </w:r>
    </w:p>
    <w:p w14:paraId="09CB15DB" w14:textId="77777777" w:rsidR="0024227F" w:rsidRDefault="0024227F" w:rsidP="001D6EF2">
      <w:pPr>
        <w:pStyle w:val="ELW12ptTextListParagraph1"/>
        <w:rPr>
          <w:rStyle w:val="x"/>
        </w:rPr>
      </w:pPr>
      <w:r w:rsidRPr="001D6EF2">
        <w:rPr>
          <w:b/>
        </w:rPr>
        <w:t xml:space="preserve">What is happening here? What did Odilia experience by the river? </w:t>
      </w:r>
      <w:r w:rsidRPr="00434F53">
        <w:rPr>
          <w:rStyle w:val="ELWAnswer"/>
        </w:rPr>
        <w:t>Two boys fall into the river as they are running away from their mother. Odilia tries to save them, but they drown.</w:t>
      </w:r>
    </w:p>
    <w:p w14:paraId="4F12298E" w14:textId="77777777" w:rsidR="0024227F" w:rsidRPr="00434F53" w:rsidRDefault="0024227F" w:rsidP="00434F53">
      <w:pPr>
        <w:pStyle w:val="ELW12ptTextBulletedLevel1"/>
      </w:pPr>
      <w:r w:rsidRPr="00434F53">
        <w:t xml:space="preserve">page 52 </w:t>
      </w:r>
      <w:r w:rsidR="00432632">
        <w:t>“.</w:t>
      </w:r>
      <w:r w:rsidRPr="00434F53">
        <w:t xml:space="preserve"> . . walk my path”</w:t>
      </w:r>
    </w:p>
    <w:p w14:paraId="06D112DE" w14:textId="77777777" w:rsidR="0024227F" w:rsidRDefault="0024227F" w:rsidP="001D6EF2">
      <w:pPr>
        <w:pStyle w:val="ELW12ptTextListParagraph1"/>
        <w:rPr>
          <w:rStyle w:val="x"/>
        </w:rPr>
      </w:pPr>
      <w:r w:rsidRPr="001D6EF2">
        <w:rPr>
          <w:b/>
        </w:rPr>
        <w:t xml:space="preserve">Who is La Llorona? </w:t>
      </w:r>
      <w:r w:rsidRPr="00434F53">
        <w:rPr>
          <w:rStyle w:val="ELWAnswer"/>
        </w:rPr>
        <w:t>La Llorona is a ghost who keeps reliving the moment her children died. She was sent to help Odilia.</w:t>
      </w:r>
    </w:p>
    <w:p w14:paraId="1DCD7FCE" w14:textId="77777777" w:rsidR="0024227F" w:rsidRPr="00434F53" w:rsidRDefault="0024227F" w:rsidP="00434F53">
      <w:pPr>
        <w:pStyle w:val="ELW12ptTextBulletedLevel1"/>
      </w:pPr>
      <w:r w:rsidRPr="00434F53">
        <w:t xml:space="preserve">page 57 </w:t>
      </w:r>
      <w:r w:rsidR="00432632">
        <w:t>“.</w:t>
      </w:r>
      <w:r w:rsidRPr="00434F53">
        <w:t xml:space="preserve"> . . to true happiness”</w:t>
      </w:r>
    </w:p>
    <w:p w14:paraId="6FACBB4E" w14:textId="77777777" w:rsidR="0024227F" w:rsidRDefault="0024227F" w:rsidP="001D6EF2">
      <w:pPr>
        <w:pStyle w:val="ELW12ptTextListParagraph1"/>
        <w:rPr>
          <w:rStyle w:val="x"/>
        </w:rPr>
      </w:pPr>
      <w:r w:rsidRPr="001D6EF2">
        <w:rPr>
          <w:b/>
        </w:rPr>
        <w:t xml:space="preserve">What is La Llorona telling Odilia to do? </w:t>
      </w:r>
      <w:r w:rsidRPr="00434F53">
        <w:rPr>
          <w:rStyle w:val="ELWAnswer"/>
        </w:rPr>
        <w:t>La Llorona is telling Odilia to deliver the dead man to his family and then see their grandmother to reunite her family.</w:t>
      </w:r>
    </w:p>
    <w:p w14:paraId="509A8563" w14:textId="77777777" w:rsidR="0024227F" w:rsidRPr="00434F53" w:rsidRDefault="0024227F" w:rsidP="00434F53">
      <w:pPr>
        <w:pStyle w:val="ELW12ptText"/>
        <w:spacing w:before="360"/>
        <w:rPr>
          <w:rStyle w:val="ELWRed"/>
        </w:rPr>
      </w:pPr>
      <w:r w:rsidRPr="00434F53">
        <w:rPr>
          <w:rStyle w:val="ELWRed"/>
        </w:rPr>
        <w:t>Lesson 6, Chapter 4</w:t>
      </w:r>
    </w:p>
    <w:p w14:paraId="52FC1017" w14:textId="77777777" w:rsidR="0024227F" w:rsidRPr="00434F53" w:rsidRDefault="0024227F" w:rsidP="00434F53">
      <w:pPr>
        <w:pStyle w:val="ELW12ptText"/>
      </w:pPr>
      <w:r w:rsidRPr="00434F53">
        <w:t xml:space="preserve">Read the whole chapter, pausing to define the following vocabulary and ask the following questions as needed. </w:t>
      </w:r>
    </w:p>
    <w:p w14:paraId="2B021620" w14:textId="77777777" w:rsidR="0024227F" w:rsidRPr="0071010F" w:rsidRDefault="0024227F" w:rsidP="00C23025">
      <w:pPr>
        <w:pStyle w:val="ELW12ptText"/>
        <w:spacing w:before="240"/>
        <w:rPr>
          <w:b/>
        </w:rPr>
      </w:pPr>
      <w:r w:rsidRPr="0071010F">
        <w:rPr>
          <w:b/>
        </w:rPr>
        <w:t>Vocabulary</w:t>
      </w:r>
    </w:p>
    <w:p w14:paraId="0A17A651" w14:textId="77777777" w:rsidR="0024227F" w:rsidRPr="00434F53" w:rsidRDefault="0024227F" w:rsidP="00434F53">
      <w:pPr>
        <w:pStyle w:val="ELW12ptTextBulletedLevel1"/>
      </w:pPr>
      <w:r w:rsidRPr="00434F53">
        <w:t>indisputable (63): unable to be challenged or denied</w:t>
      </w:r>
    </w:p>
    <w:p w14:paraId="485418FD" w14:textId="77777777" w:rsidR="0024227F" w:rsidRPr="00434F53" w:rsidRDefault="0024227F" w:rsidP="00434F53">
      <w:pPr>
        <w:pStyle w:val="ELW12ptTextBulletedLevel1"/>
      </w:pPr>
      <w:r w:rsidRPr="00434F53">
        <w:t>deliberated (65): engage in long and careful consideration</w:t>
      </w:r>
    </w:p>
    <w:p w14:paraId="5D4F7827" w14:textId="77777777" w:rsidR="0024227F" w:rsidRPr="00434F53" w:rsidRDefault="0024227F" w:rsidP="00434F53">
      <w:pPr>
        <w:pStyle w:val="ELW12ptTextBulletedLevel1"/>
      </w:pPr>
      <w:r w:rsidRPr="00434F53">
        <w:lastRenderedPageBreak/>
        <w:t>neglectful (65): not giving proper care or attention to someone or something</w:t>
      </w:r>
    </w:p>
    <w:p w14:paraId="4CC14CA1" w14:textId="77777777" w:rsidR="0024227F" w:rsidRPr="00434F53" w:rsidRDefault="0024227F" w:rsidP="00434F53">
      <w:pPr>
        <w:pStyle w:val="ELW12ptTextBulletedLevel1"/>
      </w:pPr>
      <w:r w:rsidRPr="00434F53">
        <w:t>exhilarated (66): made to feel very happy, animated, or elated</w:t>
      </w:r>
    </w:p>
    <w:p w14:paraId="2EA59BE0" w14:textId="77777777" w:rsidR="0024227F" w:rsidRPr="00434F53" w:rsidRDefault="0024227F" w:rsidP="0071010F">
      <w:pPr>
        <w:pStyle w:val="ELW12ptTextBulletedLevel1"/>
        <w:spacing w:after="240"/>
      </w:pPr>
      <w:r w:rsidRPr="00434F53">
        <w:t>customs (67): the place at a port, airport, or frontier station where officials check incoming goods, travelers, or luggage</w:t>
      </w:r>
    </w:p>
    <w:p w14:paraId="22599C9F" w14:textId="77777777" w:rsidR="0024227F" w:rsidRPr="0071010F" w:rsidRDefault="0024227F" w:rsidP="0071010F">
      <w:pPr>
        <w:pStyle w:val="ELW12ptText"/>
        <w:rPr>
          <w:b/>
        </w:rPr>
      </w:pPr>
      <w:r w:rsidRPr="0071010F">
        <w:rPr>
          <w:b/>
        </w:rPr>
        <w:t>Questions</w:t>
      </w:r>
    </w:p>
    <w:p w14:paraId="62DA34BC" w14:textId="77777777" w:rsidR="0024227F" w:rsidRPr="00434F53" w:rsidRDefault="0024227F" w:rsidP="00434F53">
      <w:pPr>
        <w:pStyle w:val="ELW12ptTextBulletedLevel1"/>
      </w:pPr>
      <w:r w:rsidRPr="00434F53">
        <w:t xml:space="preserve">page 63 </w:t>
      </w:r>
      <w:r w:rsidR="00432632">
        <w:t>“.</w:t>
      </w:r>
      <w:r w:rsidRPr="00434F53">
        <w:t xml:space="preserve"> . . in the sunlight”</w:t>
      </w:r>
    </w:p>
    <w:p w14:paraId="6825FA3E" w14:textId="77777777" w:rsidR="0024227F" w:rsidRDefault="0024227F" w:rsidP="001D6EF2">
      <w:pPr>
        <w:pStyle w:val="ELW12ptTextListParagraph1"/>
        <w:rPr>
          <w:rStyle w:val="x"/>
        </w:rPr>
      </w:pPr>
      <w:r w:rsidRPr="001D6EF2">
        <w:rPr>
          <w:b/>
        </w:rPr>
        <w:t xml:space="preserve">What does Odilia realize about the ear pendant La Llorona gave her? </w:t>
      </w:r>
      <w:r w:rsidRPr="00434F53">
        <w:rPr>
          <w:rStyle w:val="ELWAnswer"/>
        </w:rPr>
        <w:t>A second earring appears on her right ear.</w:t>
      </w:r>
    </w:p>
    <w:p w14:paraId="13FE1696" w14:textId="77777777" w:rsidR="0024227F" w:rsidRPr="00434F53" w:rsidRDefault="0024227F" w:rsidP="00434F53">
      <w:pPr>
        <w:pStyle w:val="ELW12ptTextBulletedLevel1"/>
      </w:pPr>
      <w:r w:rsidRPr="00434F53">
        <w:t xml:space="preserve">page 65 </w:t>
      </w:r>
      <w:r w:rsidR="00432632">
        <w:t>“.</w:t>
      </w:r>
      <w:r w:rsidRPr="00434F53">
        <w:t xml:space="preserve"> . . an unfit mother.”</w:t>
      </w:r>
    </w:p>
    <w:p w14:paraId="15B527DA" w14:textId="77777777" w:rsidR="0024227F" w:rsidRDefault="0024227F" w:rsidP="001D6EF2">
      <w:pPr>
        <w:pStyle w:val="ELW12ptTextListParagraph1"/>
        <w:rPr>
          <w:rStyle w:val="x"/>
        </w:rPr>
      </w:pPr>
      <w:r w:rsidRPr="001D6EF2">
        <w:rPr>
          <w:b/>
        </w:rPr>
        <w:t xml:space="preserve">What decision is Odilia trying to make at the toll booth? What possibilities does she consider? </w:t>
      </w:r>
      <w:r w:rsidRPr="00434F53">
        <w:rPr>
          <w:rStyle w:val="ELWAnswer"/>
        </w:rPr>
        <w:t>She is trying to decide if she should tell the officer that there is a corpse in the backseat or continue on their journey. She’s considering the dead man’s family wondering about their father. She is also considering that they could end up in Child Protective services if they’re caught.</w:t>
      </w:r>
    </w:p>
    <w:p w14:paraId="61C681E0" w14:textId="77777777" w:rsidR="0024227F" w:rsidRPr="00434F53" w:rsidRDefault="0024227F" w:rsidP="00434F53">
      <w:pPr>
        <w:pStyle w:val="ELW12ptTextBulletedLevel1"/>
      </w:pPr>
      <w:r w:rsidRPr="00434F53">
        <w:t xml:space="preserve">page 67 </w:t>
      </w:r>
      <w:r w:rsidR="00432632">
        <w:t>“.</w:t>
      </w:r>
      <w:r w:rsidRPr="00434F53">
        <w:t xml:space="preserve"> . . a dead man’s life”</w:t>
      </w:r>
    </w:p>
    <w:p w14:paraId="17716A9C" w14:textId="77777777" w:rsidR="0024227F" w:rsidRDefault="0024227F" w:rsidP="001D6EF2">
      <w:pPr>
        <w:pStyle w:val="ELW12ptTextListParagraph1"/>
        <w:rPr>
          <w:rStyle w:val="x"/>
        </w:rPr>
      </w:pPr>
      <w:r w:rsidRPr="001D6EF2">
        <w:rPr>
          <w:b/>
        </w:rPr>
        <w:t xml:space="preserve">What does Odilia do with the ear pendant? </w:t>
      </w:r>
      <w:r w:rsidRPr="00434F53">
        <w:rPr>
          <w:rStyle w:val="ELWAnswer"/>
        </w:rPr>
        <w:t>She spins one of the rings. The magic put a spell on the officer at the border.</w:t>
      </w:r>
    </w:p>
    <w:p w14:paraId="75139C4A" w14:textId="77777777" w:rsidR="0024227F" w:rsidRPr="00434F53" w:rsidRDefault="0024227F" w:rsidP="00434F53">
      <w:pPr>
        <w:pStyle w:val="ELW12ptTextBulletedLevel1"/>
      </w:pPr>
      <w:r w:rsidRPr="00434F53">
        <w:t xml:space="preserve">page 69 </w:t>
      </w:r>
      <w:r w:rsidR="00432632">
        <w:t>“.</w:t>
      </w:r>
      <w:r w:rsidRPr="00434F53">
        <w:t xml:space="preserve"> . . sopapillas quite yet”</w:t>
      </w:r>
    </w:p>
    <w:p w14:paraId="0C5FB6E0" w14:textId="77777777" w:rsidR="0024227F" w:rsidRDefault="0024227F" w:rsidP="001D6EF2">
      <w:pPr>
        <w:pStyle w:val="ELW12ptTextListParagraph1"/>
        <w:rPr>
          <w:rStyle w:val="x"/>
        </w:rPr>
      </w:pPr>
      <w:r w:rsidRPr="001D6EF2">
        <w:rPr>
          <w:b/>
        </w:rPr>
        <w:t xml:space="preserve">What is Odilia’s point of view of the journey ahead? How is her point of view different from her sisters’ point of view? </w:t>
      </w:r>
      <w:r w:rsidRPr="00434F53">
        <w:rPr>
          <w:rStyle w:val="ELWAnswer"/>
        </w:rPr>
        <w:t>Odilia thinks they have a difficult journey ahead. Her sisters think the rest of their journey will be as easy as it was when they bribed the officer.</w:t>
      </w:r>
    </w:p>
    <w:p w14:paraId="4EF769BE" w14:textId="77777777" w:rsidR="0024227F" w:rsidRPr="00434F53" w:rsidRDefault="0024227F" w:rsidP="00434F53">
      <w:pPr>
        <w:pStyle w:val="ELW12ptText"/>
        <w:spacing w:before="360"/>
        <w:rPr>
          <w:rStyle w:val="ELWRed"/>
        </w:rPr>
      </w:pPr>
      <w:r w:rsidRPr="00434F53">
        <w:rPr>
          <w:rStyle w:val="ELWRed"/>
        </w:rPr>
        <w:t>Lesson 7, Chapter 5</w:t>
      </w:r>
    </w:p>
    <w:p w14:paraId="04A08AF9" w14:textId="77777777" w:rsidR="0024227F" w:rsidRPr="00434F53" w:rsidRDefault="0024227F" w:rsidP="00434F53">
      <w:pPr>
        <w:pStyle w:val="ELW12ptText"/>
      </w:pPr>
      <w:r w:rsidRPr="00434F53">
        <w:t xml:space="preserve">Read from page 71 “This time the girls” to page 80 </w:t>
      </w:r>
      <w:r w:rsidR="00432632">
        <w:t>“.</w:t>
      </w:r>
      <w:r w:rsidRPr="00434F53">
        <w:t xml:space="preserve"> . . the right thing,” pausing to define the following vocabulary and ask the following questions as needed. </w:t>
      </w:r>
    </w:p>
    <w:p w14:paraId="1E0029FB" w14:textId="77777777" w:rsidR="0024227F" w:rsidRPr="0071010F" w:rsidRDefault="0024227F" w:rsidP="00B855DC">
      <w:pPr>
        <w:pStyle w:val="ELW12ptText"/>
        <w:spacing w:before="240"/>
        <w:rPr>
          <w:b/>
        </w:rPr>
      </w:pPr>
      <w:r w:rsidRPr="0071010F">
        <w:rPr>
          <w:b/>
        </w:rPr>
        <w:t>Vocabulary</w:t>
      </w:r>
    </w:p>
    <w:p w14:paraId="07574C84" w14:textId="77777777" w:rsidR="0024227F" w:rsidRPr="00434F53" w:rsidRDefault="0024227F" w:rsidP="00434F53">
      <w:pPr>
        <w:pStyle w:val="ELW12ptTextBulletedLevel1"/>
      </w:pPr>
      <w:r w:rsidRPr="00434F53">
        <w:t>secluded (77): (of a place) not seen or visited by many people; sheltered and private</w:t>
      </w:r>
    </w:p>
    <w:p w14:paraId="3B1F1E9F" w14:textId="77777777" w:rsidR="0024227F" w:rsidRPr="00434F53" w:rsidRDefault="0024227F" w:rsidP="00434F53">
      <w:pPr>
        <w:pStyle w:val="ELW12ptTextBulletedLevel1"/>
      </w:pPr>
      <w:r w:rsidRPr="00434F53">
        <w:t>narc (78): a federal agent or police officer who enforces the laws regarding illicit sale or use of drugs and narcotics</w:t>
      </w:r>
    </w:p>
    <w:p w14:paraId="33E69C38" w14:textId="77777777" w:rsidR="0024227F" w:rsidRPr="00434F53" w:rsidRDefault="0024227F" w:rsidP="00434F53">
      <w:pPr>
        <w:pStyle w:val="ELW12ptTextBulletedLevel1"/>
      </w:pPr>
      <w:r w:rsidRPr="00434F53">
        <w:t>contrite (79): feeling or expressing remorse or penitence; affected by guilt</w:t>
      </w:r>
    </w:p>
    <w:p w14:paraId="3103DDBF" w14:textId="77777777" w:rsidR="0024227F" w:rsidRPr="00434F53" w:rsidRDefault="0024227F" w:rsidP="00434F53">
      <w:pPr>
        <w:pStyle w:val="ELW12ptTextBulletedLevel1"/>
      </w:pPr>
      <w:r w:rsidRPr="00434F53">
        <w:t>coaxed (79): persuade (someone) gradually or by flattery to do something</w:t>
      </w:r>
    </w:p>
    <w:p w14:paraId="7C5EB436" w14:textId="77777777" w:rsidR="0024227F" w:rsidRPr="00434F53" w:rsidRDefault="0024227F" w:rsidP="0071010F">
      <w:pPr>
        <w:pStyle w:val="ELW12ptTextBulletedLevel1"/>
        <w:spacing w:after="240"/>
      </w:pPr>
      <w:r w:rsidRPr="00434F53">
        <w:t>surreal (80): bizarre</w:t>
      </w:r>
    </w:p>
    <w:p w14:paraId="583474ED" w14:textId="77777777" w:rsidR="0024227F" w:rsidRPr="0071010F" w:rsidRDefault="0024227F" w:rsidP="0071010F">
      <w:pPr>
        <w:pStyle w:val="ELW12ptText"/>
        <w:rPr>
          <w:b/>
        </w:rPr>
      </w:pPr>
      <w:r w:rsidRPr="0071010F">
        <w:rPr>
          <w:b/>
        </w:rPr>
        <w:lastRenderedPageBreak/>
        <w:t>Questions</w:t>
      </w:r>
    </w:p>
    <w:p w14:paraId="6F7684EE" w14:textId="77777777" w:rsidR="0024227F" w:rsidRPr="00434F53" w:rsidRDefault="0024227F" w:rsidP="00434F53">
      <w:pPr>
        <w:pStyle w:val="ELW12ptTextBulletedLevel1"/>
      </w:pPr>
      <w:r w:rsidRPr="00434F53">
        <w:t xml:space="preserve">page 72 </w:t>
      </w:r>
      <w:r w:rsidR="00432632">
        <w:t>“.</w:t>
      </w:r>
      <w:r w:rsidRPr="00434F53">
        <w:t xml:space="preserve"> . . for all he cared.”</w:t>
      </w:r>
    </w:p>
    <w:p w14:paraId="30D6A0B0" w14:textId="77777777" w:rsidR="0024227F" w:rsidRDefault="0024227F" w:rsidP="001D6EF2">
      <w:pPr>
        <w:pStyle w:val="ELW12ptTextListParagraph1"/>
        <w:rPr>
          <w:rStyle w:val="x"/>
        </w:rPr>
      </w:pPr>
      <w:r w:rsidRPr="001D6EF2">
        <w:rPr>
          <w:b/>
        </w:rPr>
        <w:t xml:space="preserve">How do the sisters get past the checkpoint? How do they appeal to the officer? </w:t>
      </w:r>
      <w:r w:rsidRPr="00434F53">
        <w:rPr>
          <w:rStyle w:val="ELWAnswer"/>
        </w:rPr>
        <w:t>They slip a twenty dollar bill from the dead man’s wallet to the officer and he lets them through without the correct paper.</w:t>
      </w:r>
    </w:p>
    <w:p w14:paraId="34DF4E17" w14:textId="77777777" w:rsidR="0024227F" w:rsidRPr="00434F53" w:rsidRDefault="0024227F" w:rsidP="00434F53">
      <w:pPr>
        <w:pStyle w:val="ELW12ptTextBulletedLevel1"/>
      </w:pPr>
      <w:r w:rsidRPr="00434F53">
        <w:t xml:space="preserve">page 78 </w:t>
      </w:r>
      <w:r w:rsidR="00432632">
        <w:t>“.</w:t>
      </w:r>
      <w:r w:rsidRPr="00434F53">
        <w:t xml:space="preserve"> . . turn us in”</w:t>
      </w:r>
    </w:p>
    <w:p w14:paraId="75C38D23" w14:textId="77777777" w:rsidR="0024227F" w:rsidRDefault="0024227F" w:rsidP="001D6EF2">
      <w:pPr>
        <w:pStyle w:val="ELW12ptTextListParagraph1"/>
        <w:rPr>
          <w:rStyle w:val="x"/>
        </w:rPr>
      </w:pPr>
      <w:r w:rsidRPr="001D6EF2">
        <w:rPr>
          <w:b/>
        </w:rPr>
        <w:t xml:space="preserve">What is Delia’s and Velia’s point of view of Pita’s behavior? </w:t>
      </w:r>
      <w:r w:rsidRPr="00434F53">
        <w:rPr>
          <w:rStyle w:val="ELWAnswer"/>
        </w:rPr>
        <w:t>Delia and Velia think Pita is disloyal to their sisterhood and is trying to get them into trouble by turning them in.</w:t>
      </w:r>
    </w:p>
    <w:p w14:paraId="6A0A6E2D" w14:textId="77777777" w:rsidR="0024227F" w:rsidRPr="00434F53" w:rsidRDefault="0024227F" w:rsidP="00434F53">
      <w:pPr>
        <w:pStyle w:val="ELW12ptTextBulletedLevel1"/>
      </w:pPr>
      <w:r w:rsidRPr="00434F53">
        <w:t>page 78 “I promise.”</w:t>
      </w:r>
    </w:p>
    <w:p w14:paraId="2D3194EF" w14:textId="77777777" w:rsidR="0024227F" w:rsidRDefault="0024227F" w:rsidP="001D6EF2">
      <w:pPr>
        <w:pStyle w:val="ELW12ptTextListParagraph1"/>
        <w:rPr>
          <w:rStyle w:val="x"/>
        </w:rPr>
      </w:pPr>
      <w:r w:rsidRPr="001D6EF2">
        <w:rPr>
          <w:b/>
        </w:rPr>
        <w:t xml:space="preserve">What is Odilia’s point of view of Pita’s behavior? </w:t>
      </w:r>
      <w:r w:rsidRPr="00434F53">
        <w:rPr>
          <w:rStyle w:val="ELWAnswer"/>
        </w:rPr>
        <w:t>Odilia understands that Pita is still very young and innocent. She is just afraid and misses their mother.</w:t>
      </w:r>
    </w:p>
    <w:p w14:paraId="622B4D78" w14:textId="77777777" w:rsidR="0024227F" w:rsidRPr="00434F53" w:rsidRDefault="0024227F" w:rsidP="00434F53">
      <w:pPr>
        <w:pStyle w:val="ELW12ptText"/>
        <w:spacing w:before="360"/>
        <w:rPr>
          <w:rStyle w:val="ELWRed"/>
        </w:rPr>
      </w:pPr>
      <w:r w:rsidRPr="00434F53">
        <w:rPr>
          <w:rStyle w:val="ELWRed"/>
        </w:rPr>
        <w:t>Lesson 8, Chapter 6</w:t>
      </w:r>
    </w:p>
    <w:p w14:paraId="3247DAB9" w14:textId="77777777" w:rsidR="0024227F" w:rsidRPr="00434F53" w:rsidRDefault="0024227F" w:rsidP="00434F53">
      <w:pPr>
        <w:pStyle w:val="ELW12ptText"/>
      </w:pPr>
      <w:r w:rsidRPr="00434F53">
        <w:t xml:space="preserve">Read from page 83 “It was almost” to page 87 </w:t>
      </w:r>
      <w:r w:rsidR="00432632">
        <w:t>“.</w:t>
      </w:r>
      <w:r w:rsidRPr="00434F53">
        <w:t xml:space="preserve"> . . what the circumstance,” pausing to define the following vocabulary and ask the following questions as needed. Briefly summarize pages 88–94: “A giant dog, </w:t>
      </w:r>
      <w:proofErr w:type="spellStart"/>
      <w:r w:rsidRPr="00434F53">
        <w:t>Serberus</w:t>
      </w:r>
      <w:proofErr w:type="spellEnd"/>
      <w:r w:rsidRPr="00434F53">
        <w:t>, leaps into the car. The girls struggle to get him out when Efrain, the dead man’s son, gets the dog to leave. The girls pretend to be friends of the family as they try to come up with an excuse to leave.” Then read from page 95 “These girls” to page 97 “and Pita screamed,” pausing to define the following vocabulary and ask the following questions as needed. Briefly summarize pages 98–100: “The dead man’s family brings his body in the house. The family invites the girls into the home.” Then read from page 101, pausing to define the following vocabulary and ask the following questions as needed.</w:t>
      </w:r>
    </w:p>
    <w:p w14:paraId="099EB4CA" w14:textId="77777777" w:rsidR="0024227F" w:rsidRPr="00987170" w:rsidRDefault="0024227F" w:rsidP="00B6191B">
      <w:pPr>
        <w:pStyle w:val="ELW12ptText"/>
        <w:spacing w:before="240"/>
        <w:rPr>
          <w:b/>
        </w:rPr>
      </w:pPr>
      <w:r w:rsidRPr="00987170">
        <w:rPr>
          <w:b/>
        </w:rPr>
        <w:t>Vocabulary</w:t>
      </w:r>
    </w:p>
    <w:p w14:paraId="288A6B19" w14:textId="77777777" w:rsidR="0024227F" w:rsidRPr="00434F53" w:rsidRDefault="0024227F" w:rsidP="00434F53">
      <w:pPr>
        <w:pStyle w:val="ELW12ptTextBulletedLevel1"/>
      </w:pPr>
      <w:r w:rsidRPr="00434F53">
        <w:t>cryptic (85): having a meaning that is mysterious or obscure</w:t>
      </w:r>
    </w:p>
    <w:p w14:paraId="613B5D05" w14:textId="77777777" w:rsidR="0024227F" w:rsidRPr="00434F53" w:rsidRDefault="0024227F" w:rsidP="00434F53">
      <w:pPr>
        <w:pStyle w:val="ELW12ptTextBulletedLevel1"/>
      </w:pPr>
      <w:r w:rsidRPr="00434F53">
        <w:t>decipher (85): to succeed in understanding, interpreting, or identifying (something)</w:t>
      </w:r>
    </w:p>
    <w:p w14:paraId="3D6C78D6" w14:textId="77777777" w:rsidR="0024227F" w:rsidRPr="00434F53" w:rsidRDefault="0024227F" w:rsidP="00434F53">
      <w:pPr>
        <w:pStyle w:val="ELW12ptTextBulletedLevel1"/>
      </w:pPr>
      <w:proofErr w:type="spellStart"/>
      <w:r w:rsidRPr="00434F53">
        <w:t>quinceañera</w:t>
      </w:r>
      <w:proofErr w:type="spellEnd"/>
      <w:r w:rsidRPr="00434F53">
        <w:t xml:space="preserve"> (87): (in Latin America and among Latinos) a celebration of a girl’s fifteenth birthday and her transition from childhood to adulthood, typically involving a mass followed by a party</w:t>
      </w:r>
    </w:p>
    <w:p w14:paraId="0564726D" w14:textId="77777777" w:rsidR="0024227F" w:rsidRPr="00434F53" w:rsidRDefault="0024227F" w:rsidP="00434F53">
      <w:pPr>
        <w:pStyle w:val="ELW12ptTextBulletedLevel1"/>
      </w:pPr>
      <w:r w:rsidRPr="00434F53">
        <w:t>disillusioned (87): disappointed in someone or something that one discovers to be less good than one had believed</w:t>
      </w:r>
    </w:p>
    <w:p w14:paraId="79867A6A" w14:textId="77777777" w:rsidR="0024227F" w:rsidRPr="00434F53" w:rsidRDefault="0024227F" w:rsidP="00987170">
      <w:pPr>
        <w:pStyle w:val="ELW12ptTextBulletedLevel1"/>
        <w:spacing w:after="200"/>
      </w:pPr>
      <w:r w:rsidRPr="00434F53">
        <w:t>rigor mortis (97): the stiffening of the body after death</w:t>
      </w:r>
    </w:p>
    <w:p w14:paraId="371324E7" w14:textId="77777777" w:rsidR="0024227F" w:rsidRPr="00987170" w:rsidRDefault="0024227F" w:rsidP="00987170">
      <w:pPr>
        <w:pStyle w:val="ELW12ptText"/>
        <w:rPr>
          <w:b/>
        </w:rPr>
      </w:pPr>
      <w:r w:rsidRPr="00987170">
        <w:rPr>
          <w:b/>
        </w:rPr>
        <w:t>Questions</w:t>
      </w:r>
    </w:p>
    <w:p w14:paraId="747B7713" w14:textId="77777777" w:rsidR="0024227F" w:rsidRPr="00434F53" w:rsidRDefault="0024227F" w:rsidP="00434F53">
      <w:pPr>
        <w:pStyle w:val="ELW12ptTextBulletedLevel1"/>
      </w:pPr>
      <w:r w:rsidRPr="00434F53">
        <w:t xml:space="preserve">page 87 </w:t>
      </w:r>
      <w:r w:rsidR="00432632">
        <w:t>“.</w:t>
      </w:r>
      <w:r w:rsidRPr="00434F53">
        <w:t xml:space="preserve"> . . how to proceed.”</w:t>
      </w:r>
    </w:p>
    <w:p w14:paraId="3F9406D8" w14:textId="77777777" w:rsidR="00FE5034" w:rsidRDefault="0024227F" w:rsidP="001D6EF2">
      <w:pPr>
        <w:pStyle w:val="ELW12ptTextListParagraph1"/>
        <w:rPr>
          <w:rStyle w:val="ELWAnswer"/>
        </w:rPr>
      </w:pPr>
      <w:r w:rsidRPr="001D6EF2">
        <w:rPr>
          <w:b/>
        </w:rPr>
        <w:t xml:space="preserve">Why are the girls so shocked when they see the dead man’s family? </w:t>
      </w:r>
      <w:r w:rsidRPr="00434F53">
        <w:rPr>
          <w:rStyle w:val="ELWAnswer"/>
        </w:rPr>
        <w:t>His daughter is a lot older than they thought when looking at the dead man’s family photos in his wallet.</w:t>
      </w:r>
    </w:p>
    <w:p w14:paraId="2CD75886" w14:textId="77777777" w:rsidR="0024227F" w:rsidRDefault="00FE5034" w:rsidP="001D6EF2">
      <w:pPr>
        <w:pStyle w:val="ELW12ptTextListParagraph1"/>
        <w:rPr>
          <w:rStyle w:val="x"/>
        </w:rPr>
      </w:pPr>
      <w:r>
        <w:rPr>
          <w:rStyle w:val="ELWAnswer"/>
        </w:rPr>
        <w:br w:type="page"/>
      </w:r>
    </w:p>
    <w:p w14:paraId="5C6BCE2A" w14:textId="77777777" w:rsidR="0024227F" w:rsidRPr="00434F53" w:rsidRDefault="0024227F" w:rsidP="00434F53">
      <w:pPr>
        <w:pStyle w:val="ELW12ptTextBulletedLevel1"/>
      </w:pPr>
      <w:r w:rsidRPr="00434F53">
        <w:t xml:space="preserve">page 97 </w:t>
      </w:r>
      <w:r w:rsidR="00432632">
        <w:t>“.</w:t>
      </w:r>
      <w:r w:rsidRPr="00434F53">
        <w:t xml:space="preserve"> . . screamed at his father.”</w:t>
      </w:r>
    </w:p>
    <w:p w14:paraId="2ED11805" w14:textId="77777777" w:rsidR="0024227F" w:rsidRDefault="0024227F" w:rsidP="001D6EF2">
      <w:pPr>
        <w:pStyle w:val="ELW12ptTextListParagraph1"/>
        <w:rPr>
          <w:rStyle w:val="x"/>
        </w:rPr>
      </w:pPr>
      <w:r w:rsidRPr="001D6EF2">
        <w:rPr>
          <w:b/>
        </w:rPr>
        <w:t xml:space="preserve">How does the dead man’s family feel about his arrival when they think he is alive? How do they react? </w:t>
      </w:r>
      <w:r w:rsidRPr="00434F53">
        <w:rPr>
          <w:rStyle w:val="ELWAnswer"/>
        </w:rPr>
        <w:t xml:space="preserve">His wife seems sad and fearful. His children seem angry. His son yells at him and his daughter doesn’t want him at her </w:t>
      </w:r>
      <w:proofErr w:type="spellStart"/>
      <w:r w:rsidRPr="00434F53">
        <w:rPr>
          <w:rStyle w:val="ELWAnswer"/>
        </w:rPr>
        <w:t>quinceañera</w:t>
      </w:r>
      <w:proofErr w:type="spellEnd"/>
      <w:r w:rsidRPr="00434F53">
        <w:rPr>
          <w:rStyle w:val="ELWAnswer"/>
        </w:rPr>
        <w:t>.</w:t>
      </w:r>
    </w:p>
    <w:p w14:paraId="26934DD6" w14:textId="77777777" w:rsidR="0024227F" w:rsidRPr="00434F53" w:rsidRDefault="0024227F" w:rsidP="004C47D3">
      <w:pPr>
        <w:pStyle w:val="ELW12ptTextBulletedLevel1"/>
        <w:spacing w:before="0"/>
      </w:pPr>
      <w:r w:rsidRPr="00434F53">
        <w:t xml:space="preserve">page 101 </w:t>
      </w:r>
      <w:r w:rsidR="00432632">
        <w:t>“.</w:t>
      </w:r>
      <w:r w:rsidRPr="00434F53">
        <w:t xml:space="preserve"> . . thank you for that.”</w:t>
      </w:r>
    </w:p>
    <w:p w14:paraId="7C1DD24C" w14:textId="77777777" w:rsidR="0024227F" w:rsidRDefault="0024227F" w:rsidP="001D6EF2">
      <w:pPr>
        <w:pStyle w:val="ELW12ptTextListParagraph1"/>
        <w:rPr>
          <w:rStyle w:val="x"/>
        </w:rPr>
      </w:pPr>
      <w:r w:rsidRPr="001D6EF2">
        <w:rPr>
          <w:b/>
        </w:rPr>
        <w:t>What was the relationship between the dead man and his family before he died? What connection can you make between this and the Garza girls’ relationship with Papa?</w:t>
      </w:r>
      <w:r w:rsidRPr="00434F53">
        <w:rPr>
          <w:rStyle w:val="ELWAnswer"/>
        </w:rPr>
        <w:t xml:space="preserve"> The dead man abandoned his family and told them he wasn’t returning. Like the dead man, Papa abandoned his family and doesn’t seem to have a concept of family.</w:t>
      </w:r>
    </w:p>
    <w:p w14:paraId="1F19995C" w14:textId="77777777" w:rsidR="0024227F" w:rsidRPr="00434F53" w:rsidRDefault="0024227F" w:rsidP="00434F53">
      <w:pPr>
        <w:pStyle w:val="ELW12ptText"/>
        <w:spacing w:before="360"/>
        <w:rPr>
          <w:rStyle w:val="ELWRed"/>
        </w:rPr>
      </w:pPr>
      <w:r w:rsidRPr="00434F53">
        <w:rPr>
          <w:rStyle w:val="ELWRed"/>
        </w:rPr>
        <w:t>Lesson 9, Chapter 7</w:t>
      </w:r>
    </w:p>
    <w:p w14:paraId="341D19B1" w14:textId="77777777" w:rsidR="0024227F" w:rsidRPr="00434F53" w:rsidRDefault="0024227F" w:rsidP="00434F53">
      <w:pPr>
        <w:pStyle w:val="ELW12ptText"/>
      </w:pPr>
      <w:r w:rsidRPr="00434F53">
        <w:t xml:space="preserve">Read from page 105 “We’d wanted to” to page 110 </w:t>
      </w:r>
      <w:r w:rsidR="00432632">
        <w:t>“.</w:t>
      </w:r>
      <w:r w:rsidRPr="00434F53">
        <w:t xml:space="preserve"> . . down the hall.” Then read from page 116 “I went to bed” to page 117</w:t>
      </w:r>
      <w:r w:rsidR="00B80A08">
        <w:t xml:space="preserve"> “</w:t>
      </w:r>
      <w:r w:rsidR="00432632">
        <w:t>.</w:t>
      </w:r>
      <w:r w:rsidRPr="00434F53">
        <w:t xml:space="preserve"> . . missing children,” pausing to define the following vocabulary and ask the following questions as needed.</w:t>
      </w:r>
    </w:p>
    <w:p w14:paraId="5B6F68C6" w14:textId="77777777" w:rsidR="0024227F" w:rsidRPr="00490A6A" w:rsidRDefault="0024227F" w:rsidP="00B6191B">
      <w:pPr>
        <w:pStyle w:val="ELW12ptText"/>
        <w:spacing w:before="240"/>
        <w:rPr>
          <w:b/>
        </w:rPr>
      </w:pPr>
      <w:r w:rsidRPr="00490A6A">
        <w:rPr>
          <w:b/>
        </w:rPr>
        <w:t>Vocabulary</w:t>
      </w:r>
    </w:p>
    <w:p w14:paraId="5C136D16" w14:textId="77777777" w:rsidR="0024227F" w:rsidRPr="00434F53" w:rsidRDefault="0024227F" w:rsidP="00434F53">
      <w:pPr>
        <w:pStyle w:val="ELW12ptTextBulletedLevel1"/>
      </w:pPr>
      <w:r w:rsidRPr="00434F53">
        <w:t>interrogation (105): the process of being questioned</w:t>
      </w:r>
    </w:p>
    <w:p w14:paraId="704CDA2D" w14:textId="77777777" w:rsidR="0024227F" w:rsidRPr="00434F53" w:rsidRDefault="0024227F" w:rsidP="00434F53">
      <w:pPr>
        <w:pStyle w:val="ELW12ptTextBulletedLevel1"/>
      </w:pPr>
      <w:r w:rsidRPr="00434F53">
        <w:t>inopportune (106): occurring at an inconvenient or inappropriate time</w:t>
      </w:r>
    </w:p>
    <w:p w14:paraId="4F5AF3D9" w14:textId="77777777" w:rsidR="0024227F" w:rsidRPr="00434F53" w:rsidRDefault="0024227F" w:rsidP="00434F53">
      <w:pPr>
        <w:pStyle w:val="ELW12ptTextBulletedLevel1"/>
      </w:pPr>
      <w:r w:rsidRPr="00434F53">
        <w:t>nonchalant (106): feeling or appearing casually calm and relaxed; not displaying anxiety, interest, or enthusiasm</w:t>
      </w:r>
    </w:p>
    <w:p w14:paraId="6F499D47" w14:textId="77777777" w:rsidR="0024227F" w:rsidRPr="00434F53" w:rsidRDefault="0024227F" w:rsidP="00434F53">
      <w:pPr>
        <w:pStyle w:val="ELW12ptTextBulletedLevel1"/>
      </w:pPr>
      <w:r w:rsidRPr="00434F53">
        <w:t>candid (108): truthful and straightforward; frank</w:t>
      </w:r>
    </w:p>
    <w:p w14:paraId="762397A3" w14:textId="77777777" w:rsidR="0024227F" w:rsidRPr="00434F53" w:rsidRDefault="0024227F" w:rsidP="00490A6A">
      <w:pPr>
        <w:pStyle w:val="ELW12ptTextBulletedLevel1"/>
        <w:spacing w:after="240"/>
      </w:pPr>
      <w:r w:rsidRPr="00434F53">
        <w:t>deviate (109): depart from an established course</w:t>
      </w:r>
    </w:p>
    <w:p w14:paraId="4E7D4951" w14:textId="77777777" w:rsidR="0024227F" w:rsidRPr="00490A6A" w:rsidRDefault="0024227F" w:rsidP="00490A6A">
      <w:pPr>
        <w:pStyle w:val="ELW12ptText"/>
        <w:rPr>
          <w:b/>
        </w:rPr>
      </w:pPr>
      <w:r w:rsidRPr="00490A6A">
        <w:rPr>
          <w:b/>
        </w:rPr>
        <w:t>Questions</w:t>
      </w:r>
    </w:p>
    <w:p w14:paraId="37728111" w14:textId="77777777" w:rsidR="0024227F" w:rsidRPr="00434F53" w:rsidRDefault="0024227F" w:rsidP="00434F53">
      <w:pPr>
        <w:pStyle w:val="ELW12ptTextBulletedLevel1"/>
      </w:pPr>
      <w:r w:rsidRPr="00434F53">
        <w:t>page 107 “It seemed to me.”</w:t>
      </w:r>
    </w:p>
    <w:p w14:paraId="3ECE3E72" w14:textId="77777777" w:rsidR="0024227F" w:rsidRDefault="0024227F" w:rsidP="001D6EF2">
      <w:pPr>
        <w:pStyle w:val="ELW12ptTextListParagraph1"/>
        <w:rPr>
          <w:rStyle w:val="x"/>
        </w:rPr>
      </w:pPr>
      <w:r w:rsidRPr="001D6EF2">
        <w:rPr>
          <w:b/>
        </w:rPr>
        <w:t xml:space="preserve">What does Odilia decide about </w:t>
      </w:r>
      <w:proofErr w:type="spellStart"/>
      <w:r w:rsidRPr="001D6EF2">
        <w:rPr>
          <w:b/>
        </w:rPr>
        <w:t>Abuelitos</w:t>
      </w:r>
      <w:proofErr w:type="spellEnd"/>
      <w:r w:rsidRPr="001D6EF2">
        <w:rPr>
          <w:b/>
        </w:rPr>
        <w:t xml:space="preserve"> </w:t>
      </w:r>
      <w:proofErr w:type="spellStart"/>
      <w:r w:rsidRPr="001D6EF2">
        <w:rPr>
          <w:b/>
        </w:rPr>
        <w:t>Remedio</w:t>
      </w:r>
      <w:proofErr w:type="spellEnd"/>
      <w:r w:rsidRPr="001D6EF2">
        <w:rPr>
          <w:b/>
        </w:rPr>
        <w:t xml:space="preserve">? </w:t>
      </w:r>
      <w:r w:rsidRPr="00434F53">
        <w:rPr>
          <w:rStyle w:val="ELWAnswer"/>
        </w:rPr>
        <w:t>She decides to follow La Llorona’s wishes and visit Abuelita.</w:t>
      </w:r>
    </w:p>
    <w:p w14:paraId="093E6A04" w14:textId="77777777" w:rsidR="0024227F" w:rsidRPr="00434F53" w:rsidRDefault="0024227F" w:rsidP="00434F53">
      <w:pPr>
        <w:pStyle w:val="ELW12ptTextBulletedLevel1"/>
      </w:pPr>
      <w:r w:rsidRPr="00434F53">
        <w:t>page 108 “‘Why not?’”</w:t>
      </w:r>
    </w:p>
    <w:p w14:paraId="3A75E3AF" w14:textId="77777777" w:rsidR="0024227F" w:rsidRDefault="0024227F" w:rsidP="001D6EF2">
      <w:pPr>
        <w:pStyle w:val="ELW12ptTextListParagraph1"/>
        <w:rPr>
          <w:rStyle w:val="x"/>
        </w:rPr>
      </w:pPr>
      <w:r w:rsidRPr="001D6EF2">
        <w:rPr>
          <w:b/>
        </w:rPr>
        <w:t xml:space="preserve">What is happening in this exchange between Ines and Zaragoza and the Garza girls? </w:t>
      </w:r>
      <w:r w:rsidRPr="00434F53">
        <w:rPr>
          <w:rStyle w:val="ELWAnswer"/>
        </w:rPr>
        <w:t>Ines and Zaragoza are interrogating the girls about their mother’s and grandmother’s whereabouts and are insisting on contacting them.</w:t>
      </w:r>
    </w:p>
    <w:p w14:paraId="57AC8E4F" w14:textId="77777777" w:rsidR="0024227F" w:rsidRPr="00434F53" w:rsidRDefault="0024227F" w:rsidP="00434F53">
      <w:pPr>
        <w:pStyle w:val="ELW12ptTextBulletedLevel1"/>
      </w:pPr>
      <w:r w:rsidRPr="00434F53">
        <w:t xml:space="preserve">page 117 “We were officially . . </w:t>
      </w:r>
      <w:r w:rsidR="00432632">
        <w:t>.”</w:t>
      </w:r>
    </w:p>
    <w:p w14:paraId="11DC4F75" w14:textId="77777777" w:rsidR="0024227F" w:rsidRDefault="0024227F" w:rsidP="001D6EF2">
      <w:pPr>
        <w:pStyle w:val="ELW12ptTextListParagraph1"/>
        <w:rPr>
          <w:rStyle w:val="x"/>
        </w:rPr>
      </w:pPr>
      <w:r w:rsidRPr="001D6EF2">
        <w:rPr>
          <w:b/>
        </w:rPr>
        <w:t xml:space="preserve">What does Odilia discover at the corner store? </w:t>
      </w:r>
      <w:r w:rsidRPr="00434F53">
        <w:rPr>
          <w:rStyle w:val="ELWAnswer"/>
        </w:rPr>
        <w:t>The Garza girls are on the front page of the newspaper with “MISSING” as the headline.</w:t>
      </w:r>
    </w:p>
    <w:p w14:paraId="4BE0FE6A" w14:textId="77777777" w:rsidR="0024227F" w:rsidRPr="00434F53" w:rsidRDefault="00C6290E" w:rsidP="00434F53">
      <w:pPr>
        <w:pStyle w:val="ELW12ptText"/>
        <w:spacing w:before="360"/>
        <w:rPr>
          <w:rStyle w:val="ELWRed"/>
        </w:rPr>
      </w:pPr>
      <w:r>
        <w:rPr>
          <w:rStyle w:val="ELWRed"/>
        </w:rPr>
        <w:br w:type="page"/>
      </w:r>
      <w:r w:rsidR="0024227F" w:rsidRPr="00434F53">
        <w:rPr>
          <w:rStyle w:val="ELWRed"/>
        </w:rPr>
        <w:lastRenderedPageBreak/>
        <w:t>Lesson 10, Chapter 8</w:t>
      </w:r>
    </w:p>
    <w:p w14:paraId="118D0A38" w14:textId="77777777" w:rsidR="0024227F" w:rsidRPr="00434F53" w:rsidRDefault="0024227F" w:rsidP="00434F53">
      <w:pPr>
        <w:pStyle w:val="ELW12ptText"/>
      </w:pPr>
      <w:r w:rsidRPr="00434F53">
        <w:t xml:space="preserve">Read from page 130 “Our car broke” to page 132 </w:t>
      </w:r>
      <w:r w:rsidR="00432632">
        <w:t>“.</w:t>
      </w:r>
      <w:r w:rsidRPr="00434F53">
        <w:t xml:space="preserve"> . . in every morsel.” Then read from page 134 “She wouldn’t have” to page 141 </w:t>
      </w:r>
      <w:r w:rsidR="00432632">
        <w:t>“.</w:t>
      </w:r>
      <w:r w:rsidRPr="00434F53">
        <w:t xml:space="preserve"> . . help me . . . ,” pausing to define the following vocabulary and ask the following questions as needed.</w:t>
      </w:r>
    </w:p>
    <w:p w14:paraId="6ACDB46C" w14:textId="77777777" w:rsidR="0024227F" w:rsidRPr="002049C9" w:rsidRDefault="0024227F" w:rsidP="00112A07">
      <w:pPr>
        <w:pStyle w:val="ELW12ptText"/>
        <w:spacing w:before="240"/>
        <w:rPr>
          <w:b/>
        </w:rPr>
      </w:pPr>
      <w:r w:rsidRPr="002049C9">
        <w:rPr>
          <w:b/>
        </w:rPr>
        <w:t>Vocabulary</w:t>
      </w:r>
    </w:p>
    <w:p w14:paraId="708F8845" w14:textId="77777777" w:rsidR="0024227F" w:rsidRPr="00434F53" w:rsidRDefault="0024227F" w:rsidP="00434F53">
      <w:pPr>
        <w:pStyle w:val="ELW12ptTextBulletedLevel1"/>
      </w:pPr>
      <w:r w:rsidRPr="00434F53">
        <w:t>brush (131): a pile or covering of lopped or broken branches</w:t>
      </w:r>
    </w:p>
    <w:p w14:paraId="4D6BB4C7" w14:textId="77777777" w:rsidR="0024227F" w:rsidRPr="00434F53" w:rsidRDefault="0024227F" w:rsidP="00434F53">
      <w:pPr>
        <w:pStyle w:val="ELW12ptTextBulletedLevel1"/>
      </w:pPr>
      <w:r w:rsidRPr="00434F53">
        <w:t>affluent (131): rich</w:t>
      </w:r>
    </w:p>
    <w:p w14:paraId="38031DEB" w14:textId="77777777" w:rsidR="0024227F" w:rsidRPr="00434F53" w:rsidRDefault="0024227F" w:rsidP="00434F53">
      <w:pPr>
        <w:pStyle w:val="ELW12ptTextBulletedLevel1"/>
      </w:pPr>
      <w:r w:rsidRPr="00434F53">
        <w:t>forensic (136): describes scientific methods used to investigate crimes</w:t>
      </w:r>
    </w:p>
    <w:p w14:paraId="6A9FA23A" w14:textId="77777777" w:rsidR="0024227F" w:rsidRPr="00434F53" w:rsidRDefault="0024227F" w:rsidP="00434F53">
      <w:pPr>
        <w:pStyle w:val="ELW12ptTextBulletedLevel1"/>
      </w:pPr>
      <w:r w:rsidRPr="00434F53">
        <w:t>imperative (137): very important</w:t>
      </w:r>
    </w:p>
    <w:p w14:paraId="091F6D74" w14:textId="77777777" w:rsidR="0024227F" w:rsidRPr="00434F53" w:rsidRDefault="0024227F" w:rsidP="002049C9">
      <w:pPr>
        <w:pStyle w:val="ELW12ptTextBulletedLevel1"/>
        <w:spacing w:after="240"/>
      </w:pPr>
      <w:r w:rsidRPr="00434F53">
        <w:t>incoherent (141): unclear; confusing</w:t>
      </w:r>
    </w:p>
    <w:p w14:paraId="15B6C193" w14:textId="77777777" w:rsidR="0024227F" w:rsidRPr="002049C9" w:rsidRDefault="0024227F" w:rsidP="002049C9">
      <w:pPr>
        <w:pStyle w:val="ELW12ptText"/>
        <w:rPr>
          <w:b/>
        </w:rPr>
      </w:pPr>
      <w:r w:rsidRPr="002049C9">
        <w:rPr>
          <w:b/>
        </w:rPr>
        <w:t>Questions</w:t>
      </w:r>
    </w:p>
    <w:p w14:paraId="1F2CF45A" w14:textId="77777777" w:rsidR="0024227F" w:rsidRPr="00434F53" w:rsidRDefault="0024227F" w:rsidP="00434F53">
      <w:pPr>
        <w:pStyle w:val="ELW12ptTextBulletedLevel1"/>
      </w:pPr>
      <w:r w:rsidRPr="00434F53">
        <w:t xml:space="preserve">page 131 </w:t>
      </w:r>
      <w:r w:rsidR="00432632">
        <w:t>“.</w:t>
      </w:r>
      <w:r w:rsidRPr="00434F53">
        <w:t xml:space="preserve"> . . into the brush.”</w:t>
      </w:r>
    </w:p>
    <w:p w14:paraId="1AA6F345" w14:textId="77777777" w:rsidR="0024227F" w:rsidRDefault="0024227F" w:rsidP="001D6EF2">
      <w:pPr>
        <w:pStyle w:val="ELW12ptTextListParagraph1"/>
        <w:rPr>
          <w:rStyle w:val="x"/>
        </w:rPr>
      </w:pPr>
      <w:r w:rsidRPr="001D6EF2">
        <w:rPr>
          <w:b/>
        </w:rPr>
        <w:t xml:space="preserve">Why do the girls stop driving? What do they encounter? </w:t>
      </w:r>
      <w:r w:rsidRPr="00434F53">
        <w:rPr>
          <w:rStyle w:val="ELWAnswer"/>
        </w:rPr>
        <w:t>The car breaks down. They encounter a woman who invites the girls to her house for something to drink.</w:t>
      </w:r>
    </w:p>
    <w:p w14:paraId="11CF57FD" w14:textId="77777777" w:rsidR="0024227F" w:rsidRPr="00434F53" w:rsidRDefault="0024227F" w:rsidP="00434F53">
      <w:pPr>
        <w:pStyle w:val="ELW12ptTextBulletedLevel1"/>
      </w:pPr>
      <w:r w:rsidRPr="00434F53">
        <w:t xml:space="preserve">page 137 </w:t>
      </w:r>
      <w:r w:rsidR="00432632">
        <w:t>“.</w:t>
      </w:r>
      <w:r w:rsidRPr="00434F53">
        <w:t xml:space="preserve"> . . justice would prevail.”</w:t>
      </w:r>
    </w:p>
    <w:p w14:paraId="5A6F480B" w14:textId="77777777" w:rsidR="0024227F" w:rsidRDefault="0024227F" w:rsidP="001D6EF2">
      <w:pPr>
        <w:pStyle w:val="ELW12ptTextListParagraph1"/>
        <w:rPr>
          <w:rStyle w:val="x"/>
        </w:rPr>
      </w:pPr>
      <w:r w:rsidRPr="001D6EF2">
        <w:rPr>
          <w:b/>
        </w:rPr>
        <w:t xml:space="preserve">What do the Federales say about the girls and the dead man in the news segment? </w:t>
      </w:r>
      <w:r w:rsidRPr="00434F53">
        <w:rPr>
          <w:rStyle w:val="ELWAnswer"/>
        </w:rPr>
        <w:t>They say the dead man was a drug dealer and fugitive and his murderers may have kidnapped the Garza girls.</w:t>
      </w:r>
    </w:p>
    <w:p w14:paraId="7A2BC49B" w14:textId="77777777" w:rsidR="0024227F" w:rsidRPr="00434F53" w:rsidRDefault="0024227F" w:rsidP="00434F53">
      <w:pPr>
        <w:pStyle w:val="ELW12ptTextBulletedLevel1"/>
      </w:pPr>
      <w:r w:rsidRPr="00434F53">
        <w:t xml:space="preserve">page 139 </w:t>
      </w:r>
      <w:r w:rsidR="00432632">
        <w:t>“.</w:t>
      </w:r>
      <w:r w:rsidRPr="00434F53">
        <w:t xml:space="preserve"> . . rude to our hostess.”</w:t>
      </w:r>
    </w:p>
    <w:p w14:paraId="7C225CC0" w14:textId="77777777" w:rsidR="0024227F" w:rsidRDefault="0024227F" w:rsidP="001D6EF2">
      <w:pPr>
        <w:pStyle w:val="ELW12ptTextListParagraph1"/>
        <w:rPr>
          <w:rStyle w:val="x"/>
        </w:rPr>
      </w:pPr>
      <w:r w:rsidRPr="001D6EF2">
        <w:rPr>
          <w:b/>
        </w:rPr>
        <w:t xml:space="preserve">How does Cecilia respond to the news segment? </w:t>
      </w:r>
      <w:r w:rsidRPr="00434F53">
        <w:rPr>
          <w:rStyle w:val="ELWAnswer"/>
        </w:rPr>
        <w:t>She tells them they should stay with her so she can keep them safe. She says that their Mama neglected them, but if they were her daughters, she would treat them better.</w:t>
      </w:r>
    </w:p>
    <w:p w14:paraId="4D4D2810" w14:textId="77777777" w:rsidR="0024227F" w:rsidRPr="00434F53" w:rsidRDefault="0024227F" w:rsidP="00434F53">
      <w:pPr>
        <w:pStyle w:val="ELW12ptTextBulletedLevel1"/>
      </w:pPr>
      <w:r w:rsidRPr="00434F53">
        <w:t xml:space="preserve">page 141 </w:t>
      </w:r>
      <w:r w:rsidR="00432632">
        <w:t>“.</w:t>
      </w:r>
      <w:r w:rsidRPr="00434F53">
        <w:t xml:space="preserve"> . . help me . . </w:t>
      </w:r>
      <w:r w:rsidR="00432632">
        <w:t>.”</w:t>
      </w:r>
    </w:p>
    <w:p w14:paraId="2406C076" w14:textId="77777777" w:rsidR="0024227F" w:rsidRDefault="0024227F" w:rsidP="001D6EF2">
      <w:pPr>
        <w:pStyle w:val="ELW12ptTextListParagraph1"/>
        <w:rPr>
          <w:rStyle w:val="x"/>
        </w:rPr>
      </w:pPr>
      <w:r w:rsidRPr="001D6EF2">
        <w:rPr>
          <w:b/>
        </w:rPr>
        <w:t xml:space="preserve">Why is Odilia worried about Cecilia? What is she realizing? </w:t>
      </w:r>
      <w:r w:rsidRPr="00434F53">
        <w:rPr>
          <w:rStyle w:val="ELWAnswer"/>
        </w:rPr>
        <w:t>She is realizing that Cecilia is kind but doesn’t seem interested in helping them at all.</w:t>
      </w:r>
    </w:p>
    <w:p w14:paraId="32122FC2" w14:textId="77777777" w:rsidR="0024227F" w:rsidRPr="00434F53" w:rsidRDefault="0024227F" w:rsidP="00434F53">
      <w:pPr>
        <w:pStyle w:val="ELW12ptText"/>
        <w:spacing w:before="360"/>
        <w:rPr>
          <w:rStyle w:val="ELWRed"/>
        </w:rPr>
      </w:pPr>
      <w:r w:rsidRPr="00434F53">
        <w:rPr>
          <w:rStyle w:val="ELWRed"/>
        </w:rPr>
        <w:t>Lesson 11, Chapter 9</w:t>
      </w:r>
    </w:p>
    <w:p w14:paraId="7EBEE47D" w14:textId="77777777" w:rsidR="0024227F" w:rsidRPr="00434F53" w:rsidRDefault="0024227F" w:rsidP="00434F53">
      <w:pPr>
        <w:pStyle w:val="ELW12ptText"/>
      </w:pPr>
      <w:r w:rsidRPr="00434F53">
        <w:t xml:space="preserve">Briefly summarize the beginning of chapter 9: “La Llorona wakes Odilia from her sleep.” Read from page 143 “Odilia, I need’” to page 145 </w:t>
      </w:r>
      <w:r w:rsidR="00432632">
        <w:t>“.</w:t>
      </w:r>
      <w:r w:rsidRPr="00434F53">
        <w:t xml:space="preserve"> . . at a </w:t>
      </w:r>
      <w:proofErr w:type="spellStart"/>
      <w:r w:rsidRPr="00434F53">
        <w:t>farmacia</w:t>
      </w:r>
      <w:proofErr w:type="spellEnd"/>
      <w:r w:rsidRPr="00434F53">
        <w:t xml:space="preserve">.” Then read page 149. Then read page 152 “‘That’s right!’” to page 158 </w:t>
      </w:r>
      <w:r w:rsidR="00432632">
        <w:t>“.</w:t>
      </w:r>
      <w:r w:rsidRPr="00434F53">
        <w:t xml:space="preserve"> . . had set upon us,” pausing to define the following vocabulary.</w:t>
      </w:r>
    </w:p>
    <w:p w14:paraId="7C508665" w14:textId="77777777" w:rsidR="0024227F" w:rsidRPr="002426C4" w:rsidRDefault="0024227F" w:rsidP="002426C4">
      <w:pPr>
        <w:pStyle w:val="ELW12ptText"/>
        <w:rPr>
          <w:b/>
        </w:rPr>
      </w:pPr>
      <w:r w:rsidRPr="002426C4">
        <w:rPr>
          <w:b/>
        </w:rPr>
        <w:t>Vocabulary</w:t>
      </w:r>
    </w:p>
    <w:p w14:paraId="3840BB9D" w14:textId="77777777" w:rsidR="0024227F" w:rsidRPr="00434F53" w:rsidRDefault="0024227F" w:rsidP="00434F53">
      <w:pPr>
        <w:pStyle w:val="ELW12ptTextBulletedLevel1"/>
      </w:pPr>
      <w:r w:rsidRPr="00434F53">
        <w:t>indignant (152): angry</w:t>
      </w:r>
    </w:p>
    <w:p w14:paraId="266A57AB" w14:textId="77777777" w:rsidR="0024227F" w:rsidRPr="00434F53" w:rsidRDefault="0024227F" w:rsidP="00434F53">
      <w:pPr>
        <w:pStyle w:val="ELW12ptTextBulletedLevel1"/>
      </w:pPr>
      <w:r w:rsidRPr="00434F53">
        <w:t>dilated (154): becoming wide, larger, or more open</w:t>
      </w:r>
    </w:p>
    <w:p w14:paraId="58B20899" w14:textId="77777777" w:rsidR="0024227F" w:rsidRPr="00434F53" w:rsidRDefault="0024227F" w:rsidP="00434F53">
      <w:pPr>
        <w:pStyle w:val="ELW12ptTextBulletedLevel1"/>
      </w:pPr>
      <w:r w:rsidRPr="00434F53">
        <w:lastRenderedPageBreak/>
        <w:t>cataracts (155): a medical condition in which the lens of the eye becomes progressively opaque, resulting in blurred vision</w:t>
      </w:r>
    </w:p>
    <w:p w14:paraId="4100A861" w14:textId="77777777" w:rsidR="0024227F" w:rsidRPr="00434F53" w:rsidRDefault="0024227F" w:rsidP="00434F53">
      <w:pPr>
        <w:pStyle w:val="ELW12ptTextBulletedLevel1"/>
      </w:pPr>
      <w:r w:rsidRPr="00434F53">
        <w:t>callousness (155): insensitive and cruel disregard for others</w:t>
      </w:r>
    </w:p>
    <w:p w14:paraId="51486010" w14:textId="77777777" w:rsidR="0024227F" w:rsidRPr="00434F53" w:rsidRDefault="0024227F" w:rsidP="002426C4">
      <w:pPr>
        <w:pStyle w:val="ELW12ptTextBulletedLevel1"/>
        <w:spacing w:after="240"/>
      </w:pPr>
      <w:r w:rsidRPr="00434F53">
        <w:t>insolent (154): rude and not showing respect</w:t>
      </w:r>
    </w:p>
    <w:p w14:paraId="609A22F2" w14:textId="77777777" w:rsidR="0024227F" w:rsidRPr="002426C4" w:rsidRDefault="0024227F" w:rsidP="002426C4">
      <w:pPr>
        <w:pStyle w:val="ELW12ptText"/>
        <w:rPr>
          <w:b/>
        </w:rPr>
      </w:pPr>
      <w:r w:rsidRPr="002426C4">
        <w:rPr>
          <w:b/>
        </w:rPr>
        <w:t>Questions</w:t>
      </w:r>
    </w:p>
    <w:p w14:paraId="143B95A7" w14:textId="77777777" w:rsidR="0024227F" w:rsidRPr="00434F53" w:rsidRDefault="0024227F" w:rsidP="00434F53">
      <w:pPr>
        <w:pStyle w:val="ELW12ptTextBulletedLevel1"/>
      </w:pPr>
      <w:r w:rsidRPr="00434F53">
        <w:t xml:space="preserve">See </w:t>
      </w:r>
      <w:r w:rsidR="00A07459">
        <w:t>Mid-Unit Assessment</w:t>
      </w:r>
      <w:r w:rsidRPr="00434F53">
        <w:t>.</w:t>
      </w:r>
    </w:p>
    <w:p w14:paraId="4CE8E52F" w14:textId="77777777" w:rsidR="0024227F" w:rsidRPr="00434F53" w:rsidRDefault="0024227F" w:rsidP="00434F53">
      <w:pPr>
        <w:pStyle w:val="ELW12ptText"/>
        <w:spacing w:before="360"/>
        <w:rPr>
          <w:rStyle w:val="ELWRed"/>
        </w:rPr>
      </w:pPr>
      <w:r w:rsidRPr="00434F53">
        <w:rPr>
          <w:rStyle w:val="ELWRed"/>
        </w:rPr>
        <w:t>Lesson 12, Chapter 10</w:t>
      </w:r>
    </w:p>
    <w:p w14:paraId="1DAD1AC9" w14:textId="77777777" w:rsidR="0024227F" w:rsidRPr="00434F53" w:rsidRDefault="0024227F" w:rsidP="00434F53">
      <w:pPr>
        <w:pStyle w:val="ELW12ptText"/>
      </w:pPr>
      <w:r w:rsidRPr="00434F53">
        <w:t xml:space="preserve">Read from page 159 “By the time” to page 164 </w:t>
      </w:r>
      <w:r w:rsidR="00432632">
        <w:t>“.</w:t>
      </w:r>
      <w:r w:rsidRPr="00434F53">
        <w:t xml:space="preserve"> . . in this mess,” pausing to define the following vocabulary and ask the following questions as needed.</w:t>
      </w:r>
    </w:p>
    <w:p w14:paraId="14E95B47" w14:textId="77777777" w:rsidR="0024227F" w:rsidRPr="002426C4" w:rsidRDefault="0024227F" w:rsidP="00B6191B">
      <w:pPr>
        <w:pStyle w:val="ELW12ptText"/>
        <w:spacing w:before="240"/>
        <w:rPr>
          <w:b/>
        </w:rPr>
      </w:pPr>
      <w:r w:rsidRPr="002426C4">
        <w:rPr>
          <w:b/>
        </w:rPr>
        <w:t>Vocabulary</w:t>
      </w:r>
    </w:p>
    <w:p w14:paraId="575F667E" w14:textId="77777777" w:rsidR="0024227F" w:rsidRPr="00434F53" w:rsidRDefault="0024227F" w:rsidP="00434F53">
      <w:pPr>
        <w:pStyle w:val="ELW12ptTextBulletedLevel1"/>
      </w:pPr>
      <w:r w:rsidRPr="00434F53">
        <w:t>parchments (159): the skin of a sheep or goat prepared for writing on</w:t>
      </w:r>
    </w:p>
    <w:p w14:paraId="01EBD65B" w14:textId="77777777" w:rsidR="0024227F" w:rsidRPr="00434F53" w:rsidRDefault="0024227F" w:rsidP="00434F53">
      <w:pPr>
        <w:pStyle w:val="ELW12ptTextBulletedLevel1"/>
      </w:pPr>
      <w:r w:rsidRPr="00434F53">
        <w:t>exultantly (162): joyfully and proudly</w:t>
      </w:r>
    </w:p>
    <w:p w14:paraId="4F8B07B9" w14:textId="77777777" w:rsidR="0024227F" w:rsidRPr="00434F53" w:rsidRDefault="0024227F" w:rsidP="00434F53">
      <w:pPr>
        <w:pStyle w:val="ELW12ptTextBulletedLevel1"/>
      </w:pPr>
      <w:r w:rsidRPr="00434F53">
        <w:t>divulge (162): make known (private or sensitive information)</w:t>
      </w:r>
    </w:p>
    <w:p w14:paraId="23B4138F" w14:textId="77777777" w:rsidR="0024227F" w:rsidRPr="00434F53" w:rsidRDefault="0024227F" w:rsidP="00434F53">
      <w:pPr>
        <w:pStyle w:val="ELW12ptTextBulletedLevel1"/>
      </w:pPr>
      <w:r w:rsidRPr="00434F53">
        <w:t>transgressions (163): wrongdoings or sins</w:t>
      </w:r>
    </w:p>
    <w:p w14:paraId="4E5F2D24" w14:textId="77777777" w:rsidR="0024227F" w:rsidRPr="00434F53" w:rsidRDefault="0024227F" w:rsidP="002426C4">
      <w:pPr>
        <w:pStyle w:val="ELW12ptTextBulletedLevel1"/>
        <w:spacing w:after="240"/>
      </w:pPr>
      <w:r w:rsidRPr="00434F53">
        <w:t>malevolence (164): evil</w:t>
      </w:r>
    </w:p>
    <w:p w14:paraId="34538FE7" w14:textId="77777777" w:rsidR="0024227F" w:rsidRPr="002426C4" w:rsidRDefault="0024227F" w:rsidP="002426C4">
      <w:pPr>
        <w:pStyle w:val="ELW12ptText"/>
        <w:rPr>
          <w:b/>
        </w:rPr>
      </w:pPr>
      <w:r w:rsidRPr="002426C4">
        <w:rPr>
          <w:b/>
        </w:rPr>
        <w:t>Questions</w:t>
      </w:r>
    </w:p>
    <w:p w14:paraId="04C451E2" w14:textId="77777777" w:rsidR="0024227F" w:rsidRPr="00434F53" w:rsidRDefault="0024227F" w:rsidP="00434F53">
      <w:pPr>
        <w:pStyle w:val="ELW12ptTextBulletedLevel1"/>
      </w:pPr>
      <w:r w:rsidRPr="00434F53">
        <w:t xml:space="preserve">page 163 “Cecilia has called . . </w:t>
      </w:r>
      <w:r w:rsidR="00432632">
        <w:t>.”</w:t>
      </w:r>
    </w:p>
    <w:p w14:paraId="7A861115" w14:textId="77777777" w:rsidR="0024227F" w:rsidRDefault="0024227F" w:rsidP="001D6EF2">
      <w:pPr>
        <w:pStyle w:val="ELW12ptTextListParagraph1"/>
        <w:rPr>
          <w:rStyle w:val="x"/>
        </w:rPr>
      </w:pPr>
      <w:r w:rsidRPr="001D6EF2">
        <w:rPr>
          <w:b/>
        </w:rPr>
        <w:t xml:space="preserve">What is Teresita saying about Cecilia? </w:t>
      </w:r>
      <w:r w:rsidRPr="00434F53">
        <w:rPr>
          <w:rStyle w:val="ELWAnswer"/>
        </w:rPr>
        <w:t>Teresita is saying that Cecilia is a witch and she has cast a spell on the girls.</w:t>
      </w:r>
    </w:p>
    <w:p w14:paraId="044A457F" w14:textId="77777777" w:rsidR="0024227F" w:rsidRPr="00434F53" w:rsidRDefault="0024227F" w:rsidP="00434F53">
      <w:pPr>
        <w:pStyle w:val="ELW12ptTextBulletedLevel1"/>
      </w:pPr>
      <w:r w:rsidRPr="00434F53">
        <w:t xml:space="preserve">page 164 </w:t>
      </w:r>
      <w:r w:rsidR="00432632">
        <w:t>“.</w:t>
      </w:r>
      <w:r w:rsidRPr="00434F53">
        <w:t xml:space="preserve"> . . the Evil Trinity.”</w:t>
      </w:r>
    </w:p>
    <w:p w14:paraId="3058DE26" w14:textId="77777777" w:rsidR="0024227F" w:rsidRDefault="0024227F" w:rsidP="001D6EF2">
      <w:pPr>
        <w:pStyle w:val="ELW12ptTextListParagraph1"/>
        <w:rPr>
          <w:rStyle w:val="x"/>
        </w:rPr>
      </w:pPr>
      <w:r w:rsidRPr="001D6EF2">
        <w:rPr>
          <w:b/>
        </w:rPr>
        <w:t xml:space="preserve">Who will the girls have to face in their journey? </w:t>
      </w:r>
      <w:r w:rsidRPr="00434F53">
        <w:rPr>
          <w:rStyle w:val="ELWAnswer"/>
        </w:rPr>
        <w:t>The girls will have to face evil spirits because of the spell.</w:t>
      </w:r>
    </w:p>
    <w:p w14:paraId="5C4F1671" w14:textId="77777777" w:rsidR="0024227F" w:rsidRPr="00434F53" w:rsidRDefault="0024227F" w:rsidP="00434F53">
      <w:pPr>
        <w:pStyle w:val="ELW12ptTextBulletedLevel1"/>
      </w:pPr>
      <w:r w:rsidRPr="00434F53">
        <w:t xml:space="preserve">page 164 </w:t>
      </w:r>
      <w:r w:rsidR="00432632">
        <w:t>“.</w:t>
      </w:r>
      <w:r w:rsidRPr="00434F53">
        <w:t xml:space="preserve"> . . be in this mess.”</w:t>
      </w:r>
    </w:p>
    <w:p w14:paraId="611CE78F" w14:textId="77777777" w:rsidR="0024227F" w:rsidRDefault="0024227F" w:rsidP="001D6EF2">
      <w:pPr>
        <w:pStyle w:val="ELW12ptTextListParagraph1"/>
        <w:rPr>
          <w:rStyle w:val="x"/>
        </w:rPr>
      </w:pPr>
      <w:r w:rsidRPr="001D6EF2">
        <w:rPr>
          <w:b/>
        </w:rPr>
        <w:t xml:space="preserve">What is the cause of the girls’ fate? </w:t>
      </w:r>
      <w:r w:rsidRPr="00434F53">
        <w:rPr>
          <w:rStyle w:val="ELWAnswer"/>
        </w:rPr>
        <w:t>The girls taunted Cecilia and angered her. Odilia didn’t warn them that La Llorona warned her that they should be kind and humble.</w:t>
      </w:r>
    </w:p>
    <w:p w14:paraId="2CEC321E" w14:textId="77777777" w:rsidR="0024227F" w:rsidRPr="00434F53" w:rsidRDefault="0024227F" w:rsidP="00434F53">
      <w:pPr>
        <w:pStyle w:val="ELW12ptText"/>
        <w:spacing w:before="360"/>
        <w:rPr>
          <w:rStyle w:val="ELWRed"/>
        </w:rPr>
      </w:pPr>
      <w:r w:rsidRPr="00434F53">
        <w:rPr>
          <w:rStyle w:val="ELWRed"/>
        </w:rPr>
        <w:t>Lesson 13, Chapter 11</w:t>
      </w:r>
    </w:p>
    <w:p w14:paraId="7C4B6237" w14:textId="77777777" w:rsidR="0024227F" w:rsidRPr="00434F53" w:rsidRDefault="0024227F" w:rsidP="00434F53">
      <w:pPr>
        <w:pStyle w:val="ELW12ptText"/>
      </w:pPr>
      <w:r w:rsidRPr="00434F53">
        <w:t xml:space="preserve">Read from page 171 “By late afternoon” to page 175 </w:t>
      </w:r>
      <w:r w:rsidR="00432632">
        <w:t>“.</w:t>
      </w:r>
      <w:r w:rsidRPr="00434F53">
        <w:t xml:space="preserve"> . . up on the wagon.” Then read from page 178 “I was grateful” to page 182 </w:t>
      </w:r>
      <w:r w:rsidR="00432632">
        <w:t>“.</w:t>
      </w:r>
      <w:r w:rsidRPr="00434F53">
        <w:t xml:space="preserve"> . . all passed out,” pausing to define the following vocabulary and ask the following questions as needed.</w:t>
      </w:r>
    </w:p>
    <w:p w14:paraId="7303D675" w14:textId="77777777" w:rsidR="0024227F" w:rsidRPr="000074A0" w:rsidRDefault="00AB1019" w:rsidP="00B6191B">
      <w:pPr>
        <w:pStyle w:val="ELW12ptText"/>
        <w:spacing w:before="240"/>
        <w:rPr>
          <w:b/>
        </w:rPr>
      </w:pPr>
      <w:r>
        <w:rPr>
          <w:b/>
        </w:rPr>
        <w:br w:type="page"/>
      </w:r>
      <w:r w:rsidR="0024227F" w:rsidRPr="000074A0">
        <w:rPr>
          <w:b/>
        </w:rPr>
        <w:lastRenderedPageBreak/>
        <w:t>Vocabulary</w:t>
      </w:r>
    </w:p>
    <w:p w14:paraId="754737B8" w14:textId="77777777" w:rsidR="0024227F" w:rsidRPr="00434F53" w:rsidRDefault="0024227F" w:rsidP="00434F53">
      <w:pPr>
        <w:pStyle w:val="ELW12ptTextBulletedLevel1"/>
      </w:pPr>
      <w:r w:rsidRPr="00434F53">
        <w:t>dilapidated (171): in a state of disrepair or ruin as a result of age or neglect</w:t>
      </w:r>
    </w:p>
    <w:p w14:paraId="4831795E" w14:textId="77777777" w:rsidR="0024227F" w:rsidRPr="00434F53" w:rsidRDefault="0024227F" w:rsidP="00434F53">
      <w:pPr>
        <w:pStyle w:val="ELW12ptTextBulletedLevel1"/>
      </w:pPr>
      <w:r w:rsidRPr="00434F53">
        <w:t>conviction (173): a firmly held belief or opinion</w:t>
      </w:r>
    </w:p>
    <w:p w14:paraId="2D09D7CD" w14:textId="77777777" w:rsidR="0024227F" w:rsidRPr="00434F53" w:rsidRDefault="0024227F" w:rsidP="00434F53">
      <w:pPr>
        <w:pStyle w:val="ELW12ptTextBulletedLevel1"/>
      </w:pPr>
      <w:r w:rsidRPr="00434F53">
        <w:t>devious (175): showing a skillful use of underhanded tactics to achieve goals</w:t>
      </w:r>
    </w:p>
    <w:p w14:paraId="6DA8A657" w14:textId="77777777" w:rsidR="0024227F" w:rsidRPr="00434F53" w:rsidRDefault="0024227F" w:rsidP="00434F53">
      <w:pPr>
        <w:pStyle w:val="ELW12ptTextBulletedLevel1"/>
      </w:pPr>
      <w:r w:rsidRPr="00434F53">
        <w:t>dire (178): extremely serious or urgent</w:t>
      </w:r>
    </w:p>
    <w:p w14:paraId="7A0253C2" w14:textId="77777777" w:rsidR="0024227F" w:rsidRPr="00434F53" w:rsidRDefault="0024227F" w:rsidP="000074A0">
      <w:pPr>
        <w:pStyle w:val="ELW12ptTextBulletedLevel1"/>
        <w:spacing w:after="240"/>
      </w:pPr>
      <w:r w:rsidRPr="00434F53">
        <w:t>foreboding (180): fearful apprehension; a feeling that something bad will happen</w:t>
      </w:r>
    </w:p>
    <w:p w14:paraId="465438EE" w14:textId="77777777" w:rsidR="0024227F" w:rsidRPr="000074A0" w:rsidRDefault="0024227F" w:rsidP="000074A0">
      <w:pPr>
        <w:pStyle w:val="ELW12ptText"/>
        <w:rPr>
          <w:b/>
        </w:rPr>
      </w:pPr>
      <w:r w:rsidRPr="000074A0">
        <w:rPr>
          <w:b/>
        </w:rPr>
        <w:t>Questions</w:t>
      </w:r>
    </w:p>
    <w:p w14:paraId="2818DB41" w14:textId="77777777" w:rsidR="0024227F" w:rsidRPr="00434F53" w:rsidRDefault="0024227F" w:rsidP="00434F53">
      <w:pPr>
        <w:pStyle w:val="ELW12ptTextBulletedLevel1"/>
      </w:pPr>
      <w:r w:rsidRPr="00434F53">
        <w:t xml:space="preserve">page 172 </w:t>
      </w:r>
      <w:r w:rsidR="00432632">
        <w:t>“.</w:t>
      </w:r>
      <w:r w:rsidRPr="00434F53">
        <w:t xml:space="preserve"> . . a little depressed.”</w:t>
      </w:r>
    </w:p>
    <w:p w14:paraId="5CA00974" w14:textId="77777777" w:rsidR="0024227F" w:rsidRDefault="0024227F" w:rsidP="001D6EF2">
      <w:pPr>
        <w:pStyle w:val="ELW12ptTextListParagraph1"/>
        <w:rPr>
          <w:rStyle w:val="x"/>
        </w:rPr>
      </w:pPr>
      <w:r w:rsidRPr="001D6EF2">
        <w:rPr>
          <w:b/>
        </w:rPr>
        <w:t xml:space="preserve">What do the girls encounter? </w:t>
      </w:r>
      <w:r w:rsidRPr="00434F53">
        <w:rPr>
          <w:rStyle w:val="ELWAnswer"/>
        </w:rPr>
        <w:t>The girls encounter a lame donkey.</w:t>
      </w:r>
    </w:p>
    <w:p w14:paraId="029793DE" w14:textId="77777777" w:rsidR="0024227F" w:rsidRPr="00434F53" w:rsidRDefault="0024227F" w:rsidP="00434F53">
      <w:pPr>
        <w:pStyle w:val="ELW12ptTextBulletedLevel1"/>
      </w:pPr>
      <w:r w:rsidRPr="00434F53">
        <w:t xml:space="preserve">page 175 </w:t>
      </w:r>
      <w:r w:rsidR="00432632">
        <w:t>“.</w:t>
      </w:r>
      <w:r w:rsidRPr="00434F53">
        <w:t xml:space="preserve"> . . on the wagon.”</w:t>
      </w:r>
    </w:p>
    <w:p w14:paraId="0C104E45" w14:textId="77777777" w:rsidR="0024227F" w:rsidRDefault="0024227F" w:rsidP="001D6EF2">
      <w:pPr>
        <w:pStyle w:val="ELW12ptTextListParagraph1"/>
        <w:rPr>
          <w:rStyle w:val="x"/>
        </w:rPr>
      </w:pPr>
      <w:r w:rsidRPr="001D6EF2">
        <w:rPr>
          <w:b/>
        </w:rPr>
        <w:t xml:space="preserve">How does Pita feel about the donkey? </w:t>
      </w:r>
      <w:r w:rsidRPr="00434F53">
        <w:rPr>
          <w:rStyle w:val="ELWAnswer"/>
        </w:rPr>
        <w:t>Pita wants to play with the donkey. She gives the donkey a name and pretends it can talk.</w:t>
      </w:r>
    </w:p>
    <w:p w14:paraId="68975D65" w14:textId="77777777" w:rsidR="0024227F" w:rsidRPr="00434F53" w:rsidRDefault="0024227F" w:rsidP="00434F53">
      <w:pPr>
        <w:pStyle w:val="ELW12ptTextBulletedLevel1"/>
      </w:pPr>
      <w:r w:rsidRPr="00434F53">
        <w:t xml:space="preserve">page 182 </w:t>
      </w:r>
      <w:r w:rsidR="00432632">
        <w:t>“.</w:t>
      </w:r>
      <w:r w:rsidRPr="00434F53">
        <w:t xml:space="preserve"> . . all passed out.”</w:t>
      </w:r>
    </w:p>
    <w:p w14:paraId="11E6E299" w14:textId="77777777" w:rsidR="0024227F" w:rsidRDefault="0024227F" w:rsidP="001D6EF2">
      <w:pPr>
        <w:pStyle w:val="ELW12ptTextListParagraph1"/>
        <w:rPr>
          <w:rStyle w:val="x"/>
        </w:rPr>
      </w:pPr>
      <w:r w:rsidRPr="001D6EF2">
        <w:rPr>
          <w:b/>
        </w:rPr>
        <w:t xml:space="preserve">How does the donkey change? What is happening to the girls? </w:t>
      </w:r>
      <w:r w:rsidRPr="00434F53">
        <w:rPr>
          <w:rStyle w:val="ELWAnswer"/>
        </w:rPr>
        <w:t>The donkey turns into the nagual and puts a spell on the girls. The girls pass out.</w:t>
      </w:r>
    </w:p>
    <w:p w14:paraId="618FB5E3" w14:textId="77777777" w:rsidR="0024227F" w:rsidRPr="00434F53" w:rsidRDefault="0024227F" w:rsidP="00434F53">
      <w:pPr>
        <w:pStyle w:val="ELW12ptText"/>
        <w:spacing w:before="360"/>
        <w:rPr>
          <w:rStyle w:val="ELWRed"/>
        </w:rPr>
      </w:pPr>
      <w:r w:rsidRPr="00434F53">
        <w:rPr>
          <w:rStyle w:val="ELWRed"/>
        </w:rPr>
        <w:t>Lessons 15–16, Chapter 12</w:t>
      </w:r>
    </w:p>
    <w:p w14:paraId="6141A90B" w14:textId="77777777" w:rsidR="0024227F" w:rsidRPr="00434F53" w:rsidRDefault="0024227F" w:rsidP="00434F53">
      <w:pPr>
        <w:pStyle w:val="ELW12ptText"/>
      </w:pPr>
      <w:r w:rsidRPr="00434F53">
        <w:t>Read the whole chapter, pausing to define the following vocabulary.</w:t>
      </w:r>
    </w:p>
    <w:p w14:paraId="2EFEF432" w14:textId="77777777" w:rsidR="0024227F" w:rsidRPr="000074A0" w:rsidRDefault="0024227F" w:rsidP="00B6191B">
      <w:pPr>
        <w:pStyle w:val="ELW12ptText"/>
        <w:spacing w:before="240"/>
        <w:rPr>
          <w:b/>
        </w:rPr>
      </w:pPr>
      <w:r w:rsidRPr="000074A0">
        <w:rPr>
          <w:b/>
        </w:rPr>
        <w:t>Vocabulary</w:t>
      </w:r>
    </w:p>
    <w:p w14:paraId="05EAFCE8" w14:textId="77777777" w:rsidR="0024227F" w:rsidRPr="00434F53" w:rsidRDefault="0024227F" w:rsidP="00434F53">
      <w:pPr>
        <w:pStyle w:val="ELW12ptTextBulletedLevel1"/>
      </w:pPr>
      <w:r w:rsidRPr="00434F53">
        <w:t>sallow (184): (of a person’s face or complexion) of an unhealthy yellow or pale brown color</w:t>
      </w:r>
    </w:p>
    <w:p w14:paraId="22F5027C" w14:textId="77777777" w:rsidR="0024227F" w:rsidRPr="00434F53" w:rsidRDefault="0024227F" w:rsidP="00434F53">
      <w:pPr>
        <w:pStyle w:val="ELW12ptTextBulletedLevel1"/>
      </w:pPr>
      <w:r w:rsidRPr="00434F53">
        <w:t>emanate (187): give out or emit</w:t>
      </w:r>
    </w:p>
    <w:p w14:paraId="2C6D1D59" w14:textId="77777777" w:rsidR="0024227F" w:rsidRPr="00434F53" w:rsidRDefault="0024227F" w:rsidP="00434F53">
      <w:pPr>
        <w:pStyle w:val="ELW12ptTextBulletedLevel1"/>
      </w:pPr>
      <w:r w:rsidRPr="00434F53">
        <w:t>desiccated (189): dried out and dehydrated</w:t>
      </w:r>
    </w:p>
    <w:p w14:paraId="710BB20D" w14:textId="77777777" w:rsidR="0024227F" w:rsidRPr="00434F53" w:rsidRDefault="0024227F" w:rsidP="00434F53">
      <w:pPr>
        <w:pStyle w:val="ELW12ptTextBulletedLevel1"/>
      </w:pPr>
      <w:r w:rsidRPr="00434F53">
        <w:t>cower (190): crouch down in fear</w:t>
      </w:r>
    </w:p>
    <w:p w14:paraId="68BA8AF1" w14:textId="77777777" w:rsidR="0024227F" w:rsidRPr="00434F53" w:rsidRDefault="0024227F" w:rsidP="000074A0">
      <w:pPr>
        <w:pStyle w:val="ELW12ptTextBulletedLevel1"/>
        <w:spacing w:after="240"/>
      </w:pPr>
      <w:r w:rsidRPr="00434F53">
        <w:t>excruciating (191): intensely painful</w:t>
      </w:r>
    </w:p>
    <w:p w14:paraId="577120E2" w14:textId="77777777" w:rsidR="0024227F" w:rsidRPr="000074A0" w:rsidRDefault="0024227F" w:rsidP="000074A0">
      <w:pPr>
        <w:pStyle w:val="ELW12ptText"/>
        <w:rPr>
          <w:b/>
        </w:rPr>
      </w:pPr>
      <w:r w:rsidRPr="000074A0">
        <w:rPr>
          <w:b/>
        </w:rPr>
        <w:t>Questions</w:t>
      </w:r>
    </w:p>
    <w:p w14:paraId="2A075612" w14:textId="77777777" w:rsidR="0024227F" w:rsidRPr="00434F53" w:rsidRDefault="0024227F" w:rsidP="00434F53">
      <w:pPr>
        <w:pStyle w:val="ELW12ptTextBulletedLevel1"/>
      </w:pPr>
      <w:r w:rsidRPr="00434F53">
        <w:t xml:space="preserve">See </w:t>
      </w:r>
      <w:r w:rsidR="00A07459">
        <w:t>End of Unit Assessment</w:t>
      </w:r>
      <w:r w:rsidRPr="00434F53">
        <w:t>.</w:t>
      </w:r>
    </w:p>
    <w:p w14:paraId="767DAD74" w14:textId="77777777" w:rsidR="0024227F" w:rsidRPr="00434F53" w:rsidRDefault="00C6290E" w:rsidP="00434F53">
      <w:pPr>
        <w:pStyle w:val="ELW6-8SubheadStyle2"/>
      </w:pPr>
      <w:r>
        <w:br w:type="page"/>
      </w:r>
      <w:r w:rsidR="0024227F" w:rsidRPr="00434F53">
        <w:lastRenderedPageBreak/>
        <w:t>Unit 2</w:t>
      </w:r>
    </w:p>
    <w:p w14:paraId="4E742ED4" w14:textId="77777777" w:rsidR="0024227F" w:rsidRPr="00434F53" w:rsidRDefault="0024227F" w:rsidP="005F6EDD">
      <w:pPr>
        <w:pStyle w:val="ELW12ptText"/>
        <w:spacing w:before="240"/>
        <w:rPr>
          <w:rStyle w:val="ELWRed"/>
        </w:rPr>
      </w:pPr>
      <w:r w:rsidRPr="00434F53">
        <w:rPr>
          <w:rStyle w:val="ELWRed"/>
        </w:rPr>
        <w:t>Lesson 1, Chapter 13</w:t>
      </w:r>
    </w:p>
    <w:p w14:paraId="5A35663D" w14:textId="77777777" w:rsidR="0024227F" w:rsidRPr="00434F53" w:rsidRDefault="0024227F" w:rsidP="00434F53">
      <w:pPr>
        <w:pStyle w:val="ELW12ptText"/>
      </w:pPr>
      <w:r w:rsidRPr="00434F53">
        <w:t xml:space="preserve">Read from page 193 “To say that” to page 194 </w:t>
      </w:r>
      <w:r w:rsidR="00432632">
        <w:t>“.</w:t>
      </w:r>
      <w:r w:rsidRPr="00434F53">
        <w:t xml:space="preserve"> . . we were her life,” pausing to define the following vocabulary and ask the following questions as needed. Briefly summarize pages 195–200: “The Garza girls hide in a barn to protect themselves from the </w:t>
      </w:r>
      <w:proofErr w:type="spellStart"/>
      <w:r w:rsidRPr="00434F53">
        <w:t>lechuzas</w:t>
      </w:r>
      <w:proofErr w:type="spellEnd"/>
      <w:r w:rsidRPr="00434F53">
        <w:t xml:space="preserve">, but then six </w:t>
      </w:r>
      <w:proofErr w:type="spellStart"/>
      <w:r w:rsidRPr="00434F53">
        <w:t>lechuzas</w:t>
      </w:r>
      <w:proofErr w:type="spellEnd"/>
      <w:r w:rsidRPr="00434F53">
        <w:t xml:space="preserve"> appear.” Then read from page 201 “Do you have the string?” to page 208 </w:t>
      </w:r>
      <w:r w:rsidR="00432632">
        <w:t>“.</w:t>
      </w:r>
      <w:r w:rsidRPr="00434F53">
        <w:t xml:space="preserve"> . . damaging the dress,” pausing to define the following vocabulary and ask the following questions as needed. Briefly summarize pages 209–210: “Odilia ties Pita’s silk bow into evenly spaced knots like Teresita told her to, as she prayed many prayers. The silk knots and the prayers kill the remaining </w:t>
      </w:r>
      <w:proofErr w:type="spellStart"/>
      <w:r w:rsidRPr="00434F53">
        <w:t>lechuzas</w:t>
      </w:r>
      <w:proofErr w:type="spellEnd"/>
      <w:r w:rsidRPr="00434F53">
        <w:t xml:space="preserve"> and they vanish.”</w:t>
      </w:r>
    </w:p>
    <w:p w14:paraId="4DA0093A" w14:textId="77777777" w:rsidR="0024227F" w:rsidRPr="000074A0" w:rsidRDefault="0024227F" w:rsidP="00B6191B">
      <w:pPr>
        <w:pStyle w:val="ELW12ptText"/>
        <w:spacing w:before="240"/>
        <w:rPr>
          <w:b/>
        </w:rPr>
      </w:pPr>
      <w:r w:rsidRPr="000074A0">
        <w:rPr>
          <w:b/>
        </w:rPr>
        <w:t>Vocabulary</w:t>
      </w:r>
    </w:p>
    <w:p w14:paraId="0F8ED276" w14:textId="77777777" w:rsidR="0024227F" w:rsidRPr="00434F53" w:rsidRDefault="0024227F" w:rsidP="00434F53">
      <w:pPr>
        <w:pStyle w:val="ELW12ptTextBulletedLevel1"/>
      </w:pPr>
      <w:r w:rsidRPr="00434F53">
        <w:t>desiccated (202): dry</w:t>
      </w:r>
    </w:p>
    <w:p w14:paraId="752CAAEB" w14:textId="77777777" w:rsidR="0024227F" w:rsidRPr="00434F53" w:rsidRDefault="0024227F" w:rsidP="00434F53">
      <w:pPr>
        <w:pStyle w:val="ELW12ptTextBulletedLevel1"/>
      </w:pPr>
      <w:r w:rsidRPr="00434F53">
        <w:t>coven (202): a group or gathering of witches who meet regularly</w:t>
      </w:r>
    </w:p>
    <w:p w14:paraId="4DA5E019" w14:textId="77777777" w:rsidR="0024227F" w:rsidRPr="00434F53" w:rsidRDefault="0024227F" w:rsidP="00434F53">
      <w:pPr>
        <w:pStyle w:val="ELW12ptTextBulletedLevel1"/>
      </w:pPr>
      <w:r w:rsidRPr="00434F53">
        <w:t>repent (202): express sincere regret or remorse about one’s wrongdoing</w:t>
      </w:r>
    </w:p>
    <w:p w14:paraId="6F92FA1E" w14:textId="77777777" w:rsidR="0024227F" w:rsidRPr="00434F53" w:rsidRDefault="0024227F" w:rsidP="00434F53">
      <w:pPr>
        <w:pStyle w:val="ELW12ptTextBulletedLevel1"/>
      </w:pPr>
      <w:r w:rsidRPr="00434F53">
        <w:t>relinquished (205): give up</w:t>
      </w:r>
    </w:p>
    <w:p w14:paraId="74924556" w14:textId="77777777" w:rsidR="0024227F" w:rsidRPr="00434F53" w:rsidRDefault="0024227F" w:rsidP="000074A0">
      <w:pPr>
        <w:pStyle w:val="ELW12ptTextBulletedLevel1"/>
        <w:spacing w:after="240"/>
      </w:pPr>
      <w:r w:rsidRPr="00434F53">
        <w:t>plight (208): a dangerous, difficult, or otherwise unfortunate situation</w:t>
      </w:r>
    </w:p>
    <w:p w14:paraId="2A7AD893" w14:textId="77777777" w:rsidR="0024227F" w:rsidRPr="000074A0" w:rsidRDefault="0024227F" w:rsidP="000074A0">
      <w:pPr>
        <w:pStyle w:val="ELW12ptText"/>
        <w:rPr>
          <w:b/>
        </w:rPr>
      </w:pPr>
      <w:r w:rsidRPr="000074A0">
        <w:rPr>
          <w:b/>
        </w:rPr>
        <w:t>Questions</w:t>
      </w:r>
    </w:p>
    <w:p w14:paraId="45D33B45" w14:textId="77777777" w:rsidR="0024227F" w:rsidRPr="00434F53" w:rsidRDefault="0024227F" w:rsidP="00434F53">
      <w:pPr>
        <w:pStyle w:val="ELW12ptTextBulletedLevel1"/>
      </w:pPr>
      <w:r w:rsidRPr="00434F53">
        <w:t xml:space="preserve">page 194 </w:t>
      </w:r>
      <w:r w:rsidR="00432632">
        <w:t>“.</w:t>
      </w:r>
      <w:r w:rsidRPr="00434F53">
        <w:t xml:space="preserve"> . . stating the obvious.”</w:t>
      </w:r>
    </w:p>
    <w:p w14:paraId="5395A4ED" w14:textId="77777777" w:rsidR="0024227F" w:rsidRDefault="0024227F" w:rsidP="001D6EF2">
      <w:pPr>
        <w:pStyle w:val="ELW12ptTextListParagraph1"/>
        <w:rPr>
          <w:rStyle w:val="x"/>
        </w:rPr>
      </w:pPr>
      <w:r w:rsidRPr="001D6EF2">
        <w:rPr>
          <w:b/>
        </w:rPr>
        <w:t xml:space="preserve">What do the Garza girls wonder about Mama’s lullaby? </w:t>
      </w:r>
      <w:r w:rsidRPr="00434F53">
        <w:rPr>
          <w:rStyle w:val="ELWAnswer"/>
        </w:rPr>
        <w:t>The girls wonder if Mama knew the lullaby was so magical that it could save them from a monster.</w:t>
      </w:r>
    </w:p>
    <w:p w14:paraId="2EE4F04A" w14:textId="77777777" w:rsidR="0024227F" w:rsidRPr="00434F53" w:rsidRDefault="0024227F" w:rsidP="00434F53">
      <w:pPr>
        <w:pStyle w:val="ELW12ptTextBulletedLevel1"/>
      </w:pPr>
      <w:r w:rsidRPr="00434F53">
        <w:t>page 202 “We should repent.”</w:t>
      </w:r>
    </w:p>
    <w:p w14:paraId="1FE318B5" w14:textId="77777777" w:rsidR="0024227F" w:rsidRDefault="0024227F" w:rsidP="001D6EF2">
      <w:pPr>
        <w:pStyle w:val="ELW12ptTextListParagraph1"/>
        <w:rPr>
          <w:rStyle w:val="x"/>
        </w:rPr>
      </w:pPr>
      <w:r w:rsidRPr="001D6EF2">
        <w:rPr>
          <w:b/>
        </w:rPr>
        <w:t xml:space="preserve">What is unusual about the voices of the </w:t>
      </w:r>
      <w:proofErr w:type="spellStart"/>
      <w:r w:rsidRPr="001D6EF2">
        <w:rPr>
          <w:b/>
        </w:rPr>
        <w:t>lechuzas</w:t>
      </w:r>
      <w:proofErr w:type="spellEnd"/>
      <w:r w:rsidRPr="001D6EF2">
        <w:rPr>
          <w:b/>
        </w:rPr>
        <w:t xml:space="preserve">? </w:t>
      </w:r>
      <w:r w:rsidRPr="00434F53">
        <w:rPr>
          <w:rStyle w:val="ELWAnswer"/>
        </w:rPr>
        <w:t>Each one has the voice of Mama, La Llorona, Cecilia, or Teresita.</w:t>
      </w:r>
    </w:p>
    <w:p w14:paraId="663798B7" w14:textId="77777777" w:rsidR="0024227F" w:rsidRPr="00434F53" w:rsidRDefault="0024227F" w:rsidP="00434F53">
      <w:pPr>
        <w:pStyle w:val="ELW12ptTextBulletedLevel1"/>
      </w:pPr>
      <w:r w:rsidRPr="00434F53">
        <w:t>page 205 “‘It’s not . . .’”</w:t>
      </w:r>
    </w:p>
    <w:p w14:paraId="7DEA90D3" w14:textId="77777777" w:rsidR="0024227F" w:rsidRDefault="0024227F" w:rsidP="001D6EF2">
      <w:pPr>
        <w:pStyle w:val="ELW12ptTextListParagraph1"/>
        <w:rPr>
          <w:rStyle w:val="x"/>
          <w:rFonts w:ascii="TimesNewRomanPSMT" w:hAnsi="TimesNewRomanPSMT" w:cs="TimesNewRomanPSMT"/>
        </w:rPr>
      </w:pPr>
      <w:r w:rsidRPr="001D6EF2">
        <w:rPr>
          <w:b/>
        </w:rPr>
        <w:t xml:space="preserve">What is the </w:t>
      </w:r>
      <w:proofErr w:type="spellStart"/>
      <w:r w:rsidRPr="001D6EF2">
        <w:rPr>
          <w:b/>
        </w:rPr>
        <w:t>lechuza</w:t>
      </w:r>
      <w:proofErr w:type="spellEnd"/>
      <w:r w:rsidRPr="001D6EF2">
        <w:rPr>
          <w:b/>
        </w:rPr>
        <w:t xml:space="preserve"> doing to Odilia? What is the </w:t>
      </w:r>
      <w:proofErr w:type="spellStart"/>
      <w:r w:rsidRPr="001D6EF2">
        <w:rPr>
          <w:b/>
        </w:rPr>
        <w:t>lechuza</w:t>
      </w:r>
      <w:proofErr w:type="spellEnd"/>
      <w:r w:rsidRPr="001D6EF2">
        <w:rPr>
          <w:b/>
        </w:rPr>
        <w:t xml:space="preserve"> saying to Odilia? </w:t>
      </w:r>
      <w:r w:rsidRPr="00434F53">
        <w:rPr>
          <w:rStyle w:val="ELWAnswer"/>
        </w:rPr>
        <w:t xml:space="preserve">The </w:t>
      </w:r>
      <w:proofErr w:type="spellStart"/>
      <w:r w:rsidRPr="00434F53">
        <w:rPr>
          <w:rStyle w:val="ELWAnswer"/>
        </w:rPr>
        <w:t>lechuza</w:t>
      </w:r>
      <w:proofErr w:type="spellEnd"/>
      <w:r w:rsidRPr="00434F53">
        <w:rPr>
          <w:rStyle w:val="ELWAnswer"/>
        </w:rPr>
        <w:t xml:space="preserve"> is using Mama’s voice to blame Odilia for endangering her sisters by taking the girls to Mexico, losing the thread, and leaving Mama to cry over losing her children.</w:t>
      </w:r>
    </w:p>
    <w:p w14:paraId="2AC2E185" w14:textId="77777777" w:rsidR="0024227F" w:rsidRPr="00434F53" w:rsidRDefault="0024227F" w:rsidP="00434F53">
      <w:pPr>
        <w:pStyle w:val="ELW12ptTextBulletedLevel1"/>
      </w:pPr>
      <w:r w:rsidRPr="00434F53">
        <w:t xml:space="preserve">page 207 </w:t>
      </w:r>
      <w:r w:rsidR="00432632">
        <w:t>“.</w:t>
      </w:r>
      <w:r w:rsidRPr="00434F53">
        <w:t xml:space="preserve"> . . feathery, eerie mess”</w:t>
      </w:r>
    </w:p>
    <w:p w14:paraId="11527054" w14:textId="77777777" w:rsidR="0024227F" w:rsidRDefault="0024227F" w:rsidP="001D6EF2">
      <w:pPr>
        <w:pStyle w:val="ELW12ptTextListParagraph1"/>
        <w:rPr>
          <w:rStyle w:val="x"/>
        </w:rPr>
      </w:pPr>
      <w:r w:rsidRPr="001D6EF2">
        <w:rPr>
          <w:b/>
        </w:rPr>
        <w:t xml:space="preserve">How did the sisters work together against the </w:t>
      </w:r>
      <w:proofErr w:type="spellStart"/>
      <w:r w:rsidRPr="001D6EF2">
        <w:rPr>
          <w:b/>
        </w:rPr>
        <w:t>lechuzas</w:t>
      </w:r>
      <w:proofErr w:type="spellEnd"/>
      <w:r w:rsidRPr="001D6EF2">
        <w:rPr>
          <w:b/>
        </w:rPr>
        <w:t xml:space="preserve">? </w:t>
      </w:r>
      <w:r w:rsidRPr="00434F53">
        <w:rPr>
          <w:rStyle w:val="ELWAnswer"/>
        </w:rPr>
        <w:t xml:space="preserve">The twins fled the barn and returned with metal bats. As they fought the </w:t>
      </w:r>
      <w:proofErr w:type="spellStart"/>
      <w:r w:rsidRPr="00434F53">
        <w:rPr>
          <w:rStyle w:val="ELWAnswer"/>
        </w:rPr>
        <w:t>lechuzas</w:t>
      </w:r>
      <w:proofErr w:type="spellEnd"/>
      <w:r w:rsidRPr="00434F53">
        <w:rPr>
          <w:rStyle w:val="ELWAnswer"/>
        </w:rPr>
        <w:t xml:space="preserve">, Juanita and Odilia were able to grab a rake and pitchfork and beat the </w:t>
      </w:r>
      <w:proofErr w:type="spellStart"/>
      <w:r w:rsidRPr="00434F53">
        <w:rPr>
          <w:rStyle w:val="ELWAnswer"/>
        </w:rPr>
        <w:t>lechuzas</w:t>
      </w:r>
      <w:proofErr w:type="spellEnd"/>
      <w:r w:rsidRPr="00434F53">
        <w:rPr>
          <w:rStyle w:val="ELWAnswer"/>
        </w:rPr>
        <w:t xml:space="preserve"> to death.</w:t>
      </w:r>
    </w:p>
    <w:p w14:paraId="22AC0528" w14:textId="77777777" w:rsidR="0024227F" w:rsidRPr="00434F53" w:rsidRDefault="00964637" w:rsidP="00434F53">
      <w:pPr>
        <w:pStyle w:val="ELW12ptText"/>
        <w:spacing w:before="360"/>
        <w:rPr>
          <w:rStyle w:val="ELWRed"/>
        </w:rPr>
      </w:pPr>
      <w:r>
        <w:rPr>
          <w:rStyle w:val="ELWRed"/>
        </w:rPr>
        <w:br w:type="page"/>
      </w:r>
      <w:r w:rsidR="0024227F" w:rsidRPr="00434F53">
        <w:rPr>
          <w:rStyle w:val="ELWRed"/>
        </w:rPr>
        <w:lastRenderedPageBreak/>
        <w:t>Lesson 2, Chapter 14</w:t>
      </w:r>
    </w:p>
    <w:p w14:paraId="3C4EA3AD" w14:textId="77777777" w:rsidR="0024227F" w:rsidRDefault="0024227F" w:rsidP="00434F53">
      <w:pPr>
        <w:pStyle w:val="ELW12ptText"/>
        <w:rPr>
          <w:rStyle w:val="x"/>
        </w:rPr>
      </w:pPr>
      <w:r w:rsidRPr="00434F53">
        <w:t xml:space="preserve">Briefly summarize pages 211–224: “The girls meet a hairy, filthy, one-eyed orphan goatherd named Chencho. He joins the girls on their journey and helps guide them. Odilia is skeptical of Chencho and wonders if he’s the </w:t>
      </w:r>
      <w:proofErr w:type="spellStart"/>
      <w:r w:rsidRPr="00434F53">
        <w:t>chupacabras</w:t>
      </w:r>
      <w:proofErr w:type="spellEnd"/>
      <w:r w:rsidRPr="00434F53">
        <w:t xml:space="preserve">, but he seems harmless. Chencho takes the girls to shelter so they may sleep for the night.” Read from page 225 “Chencho’s voice was” to page 227 </w:t>
      </w:r>
      <w:r w:rsidR="00432632">
        <w:t>“.</w:t>
      </w:r>
      <w:r w:rsidRPr="00434F53">
        <w:t xml:space="preserve"> . . </w:t>
      </w:r>
      <w:proofErr w:type="spellStart"/>
      <w:r w:rsidRPr="00434F53">
        <w:rPr>
          <w:i/>
        </w:rPr>
        <w:t>chupacabras</w:t>
      </w:r>
      <w:proofErr w:type="spellEnd"/>
      <w:r w:rsidRPr="00434F53">
        <w:t xml:space="preserve"> is immortal.” Then read from page 230 “I don’t know exactly” to page 236 </w:t>
      </w:r>
      <w:r w:rsidR="00432632">
        <w:t>“.</w:t>
      </w:r>
      <w:r w:rsidRPr="00434F53">
        <w:t xml:space="preserve"> . . a new dawn,” pausing to define the following vocabulary and ask the following questions as needed.</w:t>
      </w:r>
    </w:p>
    <w:p w14:paraId="2FE9FD03" w14:textId="77777777" w:rsidR="0024227F" w:rsidRPr="00EB4B7C" w:rsidRDefault="0024227F" w:rsidP="00B6191B">
      <w:pPr>
        <w:pStyle w:val="ELW12ptText"/>
        <w:spacing w:before="240"/>
        <w:rPr>
          <w:b/>
        </w:rPr>
      </w:pPr>
      <w:r w:rsidRPr="00EB4B7C">
        <w:rPr>
          <w:b/>
        </w:rPr>
        <w:t>Vocabulary</w:t>
      </w:r>
    </w:p>
    <w:p w14:paraId="3E9C3BC6" w14:textId="77777777" w:rsidR="0024227F" w:rsidRPr="00434F53" w:rsidRDefault="0024227F" w:rsidP="00434F53">
      <w:pPr>
        <w:pStyle w:val="ELW12ptTextBulletedLevel1"/>
      </w:pPr>
      <w:r w:rsidRPr="00434F53">
        <w:t>morose (226): gloomy</w:t>
      </w:r>
    </w:p>
    <w:p w14:paraId="0AADF30D" w14:textId="77777777" w:rsidR="0024227F" w:rsidRPr="00434F53" w:rsidRDefault="0024227F" w:rsidP="00434F53">
      <w:pPr>
        <w:pStyle w:val="ELW12ptTextBulletedLevel1"/>
      </w:pPr>
      <w:r w:rsidRPr="00434F53">
        <w:t>javelina (226): also known as collared peccary—medium-sized animals that look similar to a wild boar</w:t>
      </w:r>
    </w:p>
    <w:p w14:paraId="4E51DE36" w14:textId="77777777" w:rsidR="0024227F" w:rsidRPr="00434F53" w:rsidRDefault="0024227F" w:rsidP="00434F53">
      <w:pPr>
        <w:pStyle w:val="ELW12ptTextBulletedLevel1"/>
      </w:pPr>
      <w:r w:rsidRPr="00434F53">
        <w:t>menacingly (230): threateningly</w:t>
      </w:r>
    </w:p>
    <w:p w14:paraId="35C6A911" w14:textId="77777777" w:rsidR="0024227F" w:rsidRPr="00434F53" w:rsidRDefault="0024227F" w:rsidP="00434F53">
      <w:pPr>
        <w:pStyle w:val="ELW12ptTextBulletedLevel1"/>
      </w:pPr>
      <w:r w:rsidRPr="00434F53">
        <w:t>makeshift (231): a temporary substitute</w:t>
      </w:r>
    </w:p>
    <w:p w14:paraId="2150B6C9" w14:textId="77777777" w:rsidR="0024227F" w:rsidRPr="00434F53" w:rsidRDefault="0024227F" w:rsidP="00EB4B7C">
      <w:pPr>
        <w:pStyle w:val="ELW12ptTextBulletedLevel1"/>
        <w:spacing w:after="240"/>
      </w:pPr>
      <w:r w:rsidRPr="00434F53">
        <w:t>resolutely (235): in an admirably purposeful, determined, and unwavering manner</w:t>
      </w:r>
    </w:p>
    <w:p w14:paraId="30810D0B" w14:textId="77777777" w:rsidR="0024227F" w:rsidRPr="00EB4B7C" w:rsidRDefault="0024227F" w:rsidP="00EB4B7C">
      <w:pPr>
        <w:pStyle w:val="ELW12ptText"/>
        <w:rPr>
          <w:b/>
        </w:rPr>
      </w:pPr>
      <w:r w:rsidRPr="00EB4B7C">
        <w:rPr>
          <w:b/>
        </w:rPr>
        <w:t>Questions</w:t>
      </w:r>
    </w:p>
    <w:p w14:paraId="61DE3889" w14:textId="77777777" w:rsidR="0024227F" w:rsidRPr="00434F53" w:rsidRDefault="0024227F" w:rsidP="00434F53">
      <w:pPr>
        <w:pStyle w:val="ELW12ptTextBulletedLevel1"/>
      </w:pPr>
      <w:r w:rsidRPr="00434F53">
        <w:t xml:space="preserve">page 226 </w:t>
      </w:r>
      <w:r w:rsidR="00432632">
        <w:t>“.</w:t>
      </w:r>
      <w:r w:rsidRPr="00434F53">
        <w:t xml:space="preserve"> . . by thick scars.”</w:t>
      </w:r>
    </w:p>
    <w:p w14:paraId="252BBBEF" w14:textId="77777777" w:rsidR="0024227F" w:rsidRDefault="0024227F" w:rsidP="001D6EF2">
      <w:pPr>
        <w:pStyle w:val="ELW12ptTextListParagraph1"/>
        <w:rPr>
          <w:rStyle w:val="x"/>
        </w:rPr>
      </w:pPr>
      <w:r w:rsidRPr="001D6EF2">
        <w:rPr>
          <w:b/>
        </w:rPr>
        <w:t xml:space="preserve">What does Chencho say happened between him and the </w:t>
      </w:r>
      <w:proofErr w:type="spellStart"/>
      <w:r w:rsidRPr="001D6EF2">
        <w:rPr>
          <w:b/>
        </w:rPr>
        <w:t>chupacabra</w:t>
      </w:r>
      <w:proofErr w:type="spellEnd"/>
      <w:r w:rsidRPr="001D6EF2">
        <w:rPr>
          <w:b/>
        </w:rPr>
        <w:t xml:space="preserve">? </w:t>
      </w:r>
      <w:r w:rsidRPr="00434F53">
        <w:rPr>
          <w:rStyle w:val="ELWAnswer"/>
        </w:rPr>
        <w:t xml:space="preserve">He says the </w:t>
      </w:r>
      <w:proofErr w:type="spellStart"/>
      <w:r w:rsidRPr="00434F53">
        <w:rPr>
          <w:rStyle w:val="ELWAnswer"/>
        </w:rPr>
        <w:t>chupacabra</w:t>
      </w:r>
      <w:proofErr w:type="spellEnd"/>
      <w:r w:rsidRPr="00434F53">
        <w:rPr>
          <w:rStyle w:val="ELWAnswer"/>
        </w:rPr>
        <w:t xml:space="preserve"> took his eye.</w:t>
      </w:r>
    </w:p>
    <w:p w14:paraId="19D58356" w14:textId="77777777" w:rsidR="0024227F" w:rsidRPr="00434F53" w:rsidRDefault="0024227F" w:rsidP="00434F53">
      <w:pPr>
        <w:pStyle w:val="ELW12ptTextBulletedLevel1"/>
      </w:pPr>
      <w:r w:rsidRPr="00434F53">
        <w:t xml:space="preserve">page 227 </w:t>
      </w:r>
      <w:r w:rsidR="00432632">
        <w:t>“.</w:t>
      </w:r>
      <w:r w:rsidRPr="00434F53">
        <w:t xml:space="preserve"> . . from the beast.”</w:t>
      </w:r>
    </w:p>
    <w:p w14:paraId="2F1C46F8" w14:textId="77777777" w:rsidR="0024227F" w:rsidRDefault="0024227F" w:rsidP="001D6EF2">
      <w:pPr>
        <w:pStyle w:val="ELW12ptTextListParagraph1"/>
        <w:rPr>
          <w:rStyle w:val="x"/>
          <w:rFonts w:ascii="TimesNewRomanPSMT" w:hAnsi="TimesNewRomanPSMT" w:cs="TimesNewRomanPSMT"/>
        </w:rPr>
      </w:pPr>
      <w:r w:rsidRPr="001D6EF2">
        <w:rPr>
          <w:b/>
        </w:rPr>
        <w:t xml:space="preserve">What does Odilia think of Chencho? </w:t>
      </w:r>
      <w:r w:rsidRPr="00434F53">
        <w:rPr>
          <w:rStyle w:val="ELWAnswer"/>
        </w:rPr>
        <w:t>Odilia thinks Chencho is trying to protect them.</w:t>
      </w:r>
    </w:p>
    <w:p w14:paraId="6ADB71EE" w14:textId="77777777" w:rsidR="0024227F" w:rsidRPr="00434F53" w:rsidRDefault="0024227F" w:rsidP="00434F53">
      <w:pPr>
        <w:pStyle w:val="ELW12ptTextBulletedLevel1"/>
      </w:pPr>
      <w:r w:rsidRPr="00434F53">
        <w:t xml:space="preserve">page 230 </w:t>
      </w:r>
      <w:r w:rsidR="00432632">
        <w:t>“.</w:t>
      </w:r>
      <w:r w:rsidRPr="00434F53">
        <w:t xml:space="preserve"> . . its shoulders menacingly.”</w:t>
      </w:r>
    </w:p>
    <w:p w14:paraId="7FAEAF7E" w14:textId="77777777" w:rsidR="0024227F" w:rsidRDefault="0024227F" w:rsidP="001D6EF2">
      <w:pPr>
        <w:pStyle w:val="ELW12ptTextListParagraph1"/>
        <w:rPr>
          <w:rStyle w:val="x"/>
        </w:rPr>
      </w:pPr>
      <w:r w:rsidRPr="001D6EF2">
        <w:rPr>
          <w:b/>
        </w:rPr>
        <w:t xml:space="preserve">What is happening to Pita? </w:t>
      </w:r>
      <w:r w:rsidRPr="00434F53">
        <w:rPr>
          <w:rStyle w:val="ELWAnswer"/>
        </w:rPr>
        <w:t xml:space="preserve">The </w:t>
      </w:r>
      <w:proofErr w:type="spellStart"/>
      <w:r w:rsidRPr="00434F53">
        <w:rPr>
          <w:rStyle w:val="ELWAnswer"/>
        </w:rPr>
        <w:t>chupacabras</w:t>
      </w:r>
      <w:proofErr w:type="spellEnd"/>
      <w:r w:rsidRPr="00434F53">
        <w:rPr>
          <w:rStyle w:val="ELWAnswer"/>
        </w:rPr>
        <w:t xml:space="preserve"> attacks Pita, biting her leg.</w:t>
      </w:r>
    </w:p>
    <w:p w14:paraId="6B8F74AC" w14:textId="77777777" w:rsidR="0024227F" w:rsidRPr="00434F53" w:rsidRDefault="0024227F" w:rsidP="00434F53">
      <w:pPr>
        <w:pStyle w:val="ELW12ptTextBulletedLevel1"/>
      </w:pPr>
      <w:r w:rsidRPr="00434F53">
        <w:t xml:space="preserve">page 233 </w:t>
      </w:r>
      <w:r w:rsidR="00432632">
        <w:t>“.</w:t>
      </w:r>
      <w:r w:rsidRPr="00434F53">
        <w:t xml:space="preserve"> . . the need to feed.”</w:t>
      </w:r>
    </w:p>
    <w:p w14:paraId="797BED15" w14:textId="77777777" w:rsidR="0024227F" w:rsidRDefault="0024227F" w:rsidP="001D6EF2">
      <w:pPr>
        <w:pStyle w:val="ELW12ptTextListParagraph1"/>
        <w:rPr>
          <w:rStyle w:val="x"/>
        </w:rPr>
      </w:pPr>
      <w:r w:rsidRPr="001D6EF2">
        <w:rPr>
          <w:b/>
        </w:rPr>
        <w:t xml:space="preserve">What do the girls discover about the </w:t>
      </w:r>
      <w:proofErr w:type="spellStart"/>
      <w:r w:rsidRPr="001D6EF2">
        <w:rPr>
          <w:b/>
        </w:rPr>
        <w:t>chupacabra</w:t>
      </w:r>
      <w:proofErr w:type="spellEnd"/>
      <w:r w:rsidRPr="001D6EF2">
        <w:rPr>
          <w:b/>
        </w:rPr>
        <w:t xml:space="preserve">? </w:t>
      </w:r>
      <w:r w:rsidRPr="00434F53">
        <w:rPr>
          <w:rStyle w:val="ELWAnswer"/>
        </w:rPr>
        <w:t xml:space="preserve">The girls discover that Chencho is the </w:t>
      </w:r>
      <w:proofErr w:type="spellStart"/>
      <w:r w:rsidRPr="00434F53">
        <w:rPr>
          <w:rStyle w:val="ELWAnswer"/>
        </w:rPr>
        <w:t>chupacabra</w:t>
      </w:r>
      <w:proofErr w:type="spellEnd"/>
      <w:r w:rsidRPr="00434F53">
        <w:rPr>
          <w:rStyle w:val="ELWAnswer"/>
        </w:rPr>
        <w:t>.</w:t>
      </w:r>
    </w:p>
    <w:p w14:paraId="22432F8C" w14:textId="77777777" w:rsidR="0024227F" w:rsidRPr="00434F53" w:rsidRDefault="0024227F" w:rsidP="00434F53">
      <w:pPr>
        <w:pStyle w:val="ELW12ptTextBulletedLevel1"/>
      </w:pPr>
      <w:r w:rsidRPr="00434F53">
        <w:t xml:space="preserve">page 236 </w:t>
      </w:r>
      <w:r w:rsidR="00432632">
        <w:t>“.</w:t>
      </w:r>
      <w:r w:rsidRPr="00434F53">
        <w:t xml:space="preserve"> . . a new dawn.”</w:t>
      </w:r>
    </w:p>
    <w:p w14:paraId="0683DD83" w14:textId="77777777" w:rsidR="0024227F" w:rsidRDefault="0024227F" w:rsidP="001D6EF2">
      <w:pPr>
        <w:pStyle w:val="ELW12ptTextListParagraph1"/>
        <w:rPr>
          <w:rStyle w:val="x"/>
        </w:rPr>
      </w:pPr>
      <w:r w:rsidRPr="001D6EF2">
        <w:rPr>
          <w:b/>
        </w:rPr>
        <w:t xml:space="preserve">What does Odilia decide to do with the </w:t>
      </w:r>
      <w:proofErr w:type="spellStart"/>
      <w:r w:rsidRPr="001D6EF2">
        <w:rPr>
          <w:b/>
        </w:rPr>
        <w:t>chupacabra</w:t>
      </w:r>
      <w:proofErr w:type="spellEnd"/>
      <w:r w:rsidRPr="001D6EF2">
        <w:rPr>
          <w:b/>
        </w:rPr>
        <w:t xml:space="preserve">? Why does she make this decision? </w:t>
      </w:r>
      <w:r w:rsidRPr="00434F53">
        <w:rPr>
          <w:rStyle w:val="ELWAnswer"/>
        </w:rPr>
        <w:t xml:space="preserve">Odilia decides to let the </w:t>
      </w:r>
      <w:proofErr w:type="spellStart"/>
      <w:r w:rsidRPr="00434F53">
        <w:rPr>
          <w:rStyle w:val="ELWAnswer"/>
        </w:rPr>
        <w:t>chupacabra</w:t>
      </w:r>
      <w:proofErr w:type="spellEnd"/>
      <w:r w:rsidRPr="00434F53">
        <w:rPr>
          <w:rStyle w:val="ELWAnswer"/>
        </w:rPr>
        <w:t xml:space="preserve"> go. He is blinded and can’t hurt anyone, and she wants to obey La Llorona’s warning about being kind.</w:t>
      </w:r>
    </w:p>
    <w:p w14:paraId="0BD5A14A" w14:textId="77777777" w:rsidR="0024227F" w:rsidRPr="00434F53" w:rsidRDefault="00964637" w:rsidP="00434F53">
      <w:pPr>
        <w:pStyle w:val="ELW12ptText"/>
        <w:spacing w:before="360"/>
        <w:rPr>
          <w:rStyle w:val="ELWRed"/>
        </w:rPr>
      </w:pPr>
      <w:r>
        <w:rPr>
          <w:rStyle w:val="ELWRed"/>
        </w:rPr>
        <w:br w:type="page"/>
      </w:r>
      <w:r w:rsidR="0024227F" w:rsidRPr="00434F53">
        <w:rPr>
          <w:rStyle w:val="ELWRed"/>
        </w:rPr>
        <w:lastRenderedPageBreak/>
        <w:t>Lesson 3, Chapter 15</w:t>
      </w:r>
    </w:p>
    <w:p w14:paraId="1D995E4A" w14:textId="77777777" w:rsidR="0024227F" w:rsidRDefault="0024227F" w:rsidP="00434F53">
      <w:pPr>
        <w:pStyle w:val="ELW12ptText"/>
        <w:rPr>
          <w:rStyle w:val="x"/>
        </w:rPr>
      </w:pPr>
      <w:r w:rsidRPr="00434F53">
        <w:t xml:space="preserve">Read page 240 “We lifted the stretcher” to </w:t>
      </w:r>
      <w:r w:rsidR="00432632">
        <w:t>“.</w:t>
      </w:r>
      <w:r w:rsidRPr="00434F53">
        <w:t xml:space="preserve"> . . so many </w:t>
      </w:r>
      <w:r w:rsidRPr="00434F53">
        <w:rPr>
          <w:i/>
        </w:rPr>
        <w:t>mariposas</w:t>
      </w:r>
      <w:r w:rsidRPr="00434F53">
        <w:t xml:space="preserve">.” Briefly summarize pages 241–248: “The Garza girls reunite with Abuelita Remedios. Their grandmother uses her medicine bag of herbs to treat Pita’s </w:t>
      </w:r>
      <w:proofErr w:type="spellStart"/>
      <w:r w:rsidRPr="00434F53">
        <w:t>chupacabra</w:t>
      </w:r>
      <w:proofErr w:type="spellEnd"/>
      <w:r w:rsidRPr="00434F53">
        <w:t xml:space="preserve"> bite.” Then read from page 249 “By the end . . </w:t>
      </w:r>
      <w:r w:rsidR="00432632">
        <w:t>.”</w:t>
      </w:r>
      <w:r w:rsidRPr="00434F53">
        <w:t xml:space="preserve"> to page 257 “‘. . . about right now,’” pausing to define the following vocabulary and ask the following questions as needed.</w:t>
      </w:r>
    </w:p>
    <w:p w14:paraId="1FC2FE86" w14:textId="77777777" w:rsidR="0024227F" w:rsidRPr="00EB4B7C" w:rsidRDefault="0024227F" w:rsidP="00B6191B">
      <w:pPr>
        <w:pStyle w:val="ELW12ptText"/>
        <w:spacing w:before="240"/>
        <w:rPr>
          <w:b/>
        </w:rPr>
      </w:pPr>
      <w:r w:rsidRPr="00EB4B7C">
        <w:rPr>
          <w:b/>
        </w:rPr>
        <w:t>Vocabulary</w:t>
      </w:r>
    </w:p>
    <w:p w14:paraId="16AB12A7" w14:textId="77777777" w:rsidR="0024227F" w:rsidRPr="00434F53" w:rsidRDefault="0024227F" w:rsidP="00434F53">
      <w:pPr>
        <w:pStyle w:val="ELW12ptTextBulletedLevel1"/>
      </w:pPr>
      <w:r w:rsidRPr="00434F53">
        <w:t>constricted (250): become narrower; tightened</w:t>
      </w:r>
    </w:p>
    <w:p w14:paraId="3BF75E72" w14:textId="77777777" w:rsidR="0024227F" w:rsidRPr="00434F53" w:rsidRDefault="0024227F" w:rsidP="00434F53">
      <w:pPr>
        <w:pStyle w:val="ELW12ptTextBulletedLevel1"/>
      </w:pPr>
      <w:r w:rsidRPr="00434F53">
        <w:t>recollection (252): a memory</w:t>
      </w:r>
    </w:p>
    <w:p w14:paraId="1BEF03B9" w14:textId="77777777" w:rsidR="0024227F" w:rsidRPr="00434F53" w:rsidRDefault="0024227F" w:rsidP="00434F53">
      <w:pPr>
        <w:pStyle w:val="ELW12ptTextBulletedLevel1"/>
      </w:pPr>
      <w:r w:rsidRPr="00434F53">
        <w:t>louse (253): an unpleasant person</w:t>
      </w:r>
    </w:p>
    <w:p w14:paraId="3B6E8E8C" w14:textId="77777777" w:rsidR="0024227F" w:rsidRPr="00434F53" w:rsidRDefault="0024227F" w:rsidP="00434F53">
      <w:pPr>
        <w:pStyle w:val="ELW12ptTextBulletedLevel1"/>
      </w:pPr>
      <w:r w:rsidRPr="00434F53">
        <w:t>emphatically (255): without doubt; clearly</w:t>
      </w:r>
    </w:p>
    <w:p w14:paraId="1B5F6F7F" w14:textId="77777777" w:rsidR="0024227F" w:rsidRPr="00434F53" w:rsidRDefault="0024227F" w:rsidP="00EB4B7C">
      <w:pPr>
        <w:pStyle w:val="ELW12ptTextBulletedLevel1"/>
        <w:spacing w:after="240"/>
      </w:pPr>
      <w:r w:rsidRPr="00434F53">
        <w:t>indelicately (257): roughly</w:t>
      </w:r>
    </w:p>
    <w:p w14:paraId="37451E6C" w14:textId="77777777" w:rsidR="0024227F" w:rsidRPr="00EB4B7C" w:rsidRDefault="0024227F" w:rsidP="00EB4B7C">
      <w:pPr>
        <w:pStyle w:val="ELW12ptText"/>
        <w:rPr>
          <w:b/>
        </w:rPr>
      </w:pPr>
      <w:r w:rsidRPr="00EB4B7C">
        <w:rPr>
          <w:b/>
        </w:rPr>
        <w:t>Questions</w:t>
      </w:r>
    </w:p>
    <w:p w14:paraId="71ACF36B" w14:textId="77777777" w:rsidR="0024227F" w:rsidRPr="00434F53" w:rsidRDefault="0024227F" w:rsidP="00434F53">
      <w:pPr>
        <w:pStyle w:val="ELW12ptTextBulletedLevel1"/>
      </w:pPr>
      <w:r w:rsidRPr="00434F53">
        <w:t xml:space="preserve">page 250 </w:t>
      </w:r>
      <w:r w:rsidR="00432632">
        <w:t>“.</w:t>
      </w:r>
      <w:r w:rsidRPr="00434F53">
        <w:t xml:space="preserve"> . . a few months ago.”</w:t>
      </w:r>
    </w:p>
    <w:p w14:paraId="13033614" w14:textId="77777777" w:rsidR="0024227F" w:rsidRDefault="0024227F" w:rsidP="001D6EF2">
      <w:pPr>
        <w:pStyle w:val="ELW12ptTextListParagraph1"/>
        <w:rPr>
          <w:rStyle w:val="x"/>
        </w:rPr>
      </w:pPr>
      <w:r w:rsidRPr="001D6EF2">
        <w:rPr>
          <w:b/>
        </w:rPr>
        <w:t xml:space="preserve">What do the girls learn about Papa? </w:t>
      </w:r>
      <w:r w:rsidRPr="00434F53">
        <w:rPr>
          <w:rStyle w:val="ELWAnswer"/>
        </w:rPr>
        <w:t xml:space="preserve">The girls learn that Papa is alive and that he refused to return to his family when </w:t>
      </w:r>
      <w:proofErr w:type="spellStart"/>
      <w:r w:rsidRPr="00434F53">
        <w:rPr>
          <w:rStyle w:val="ELWAnswer"/>
        </w:rPr>
        <w:t>Abuelito</w:t>
      </w:r>
      <w:proofErr w:type="spellEnd"/>
      <w:r w:rsidRPr="00434F53">
        <w:rPr>
          <w:rStyle w:val="ELWAnswer"/>
        </w:rPr>
        <w:t xml:space="preserve"> Remedios urged him to go home.</w:t>
      </w:r>
    </w:p>
    <w:p w14:paraId="7D3E4772" w14:textId="77777777" w:rsidR="0024227F" w:rsidRPr="00434F53" w:rsidRDefault="0024227F" w:rsidP="00434F53">
      <w:pPr>
        <w:pStyle w:val="ELW12ptTextBulletedLevel1"/>
      </w:pPr>
      <w:r w:rsidRPr="00434F53">
        <w:t xml:space="preserve">page 251 </w:t>
      </w:r>
      <w:r w:rsidR="00432632">
        <w:t>“.</w:t>
      </w:r>
      <w:r w:rsidRPr="00434F53">
        <w:t xml:space="preserve"> . . I am deeply sorry.”</w:t>
      </w:r>
    </w:p>
    <w:p w14:paraId="5947EABB" w14:textId="77777777" w:rsidR="0024227F" w:rsidRDefault="0024227F" w:rsidP="001D6EF2">
      <w:pPr>
        <w:pStyle w:val="ELW12ptTextListParagraph1"/>
        <w:rPr>
          <w:rStyle w:val="x"/>
        </w:rPr>
      </w:pPr>
      <w:r w:rsidRPr="001D6EF2">
        <w:rPr>
          <w:b/>
        </w:rPr>
        <w:t xml:space="preserve">According to their grandmother, what kind of person is Papa? Why does she think he left his family? </w:t>
      </w:r>
      <w:r w:rsidRPr="00434F53">
        <w:rPr>
          <w:rStyle w:val="ELWAnswer"/>
        </w:rPr>
        <w:t>She thinks he is a selfish person and is self-centered. She thinks she and her husband spoiled Papa and caused him to be this way.</w:t>
      </w:r>
    </w:p>
    <w:p w14:paraId="3704EDC3" w14:textId="77777777" w:rsidR="0024227F" w:rsidRPr="00434F53" w:rsidRDefault="0024227F" w:rsidP="00434F53">
      <w:pPr>
        <w:pStyle w:val="ELW12ptTextBulletedLevel1"/>
      </w:pPr>
      <w:r w:rsidRPr="00434F53">
        <w:t xml:space="preserve">page 253 </w:t>
      </w:r>
      <w:r w:rsidR="00432632">
        <w:t>“.</w:t>
      </w:r>
      <w:r w:rsidRPr="00434F53">
        <w:t xml:space="preserve"> . . Abuelita Remedios said.”</w:t>
      </w:r>
    </w:p>
    <w:p w14:paraId="532225E9" w14:textId="77777777" w:rsidR="0024227F" w:rsidRDefault="0024227F" w:rsidP="001D6EF2">
      <w:pPr>
        <w:pStyle w:val="ELW12ptTextListParagraph1"/>
        <w:rPr>
          <w:rStyle w:val="x"/>
        </w:rPr>
      </w:pPr>
      <w:r w:rsidRPr="001D6EF2">
        <w:rPr>
          <w:b/>
        </w:rPr>
        <w:t xml:space="preserve">What is Papa planning to do? </w:t>
      </w:r>
      <w:r w:rsidRPr="00434F53">
        <w:rPr>
          <w:rStyle w:val="ELWAnswer"/>
        </w:rPr>
        <w:t>He plans to divorce Mama.</w:t>
      </w:r>
    </w:p>
    <w:p w14:paraId="60152DD7" w14:textId="77777777" w:rsidR="0024227F" w:rsidRPr="00434F53" w:rsidRDefault="0024227F" w:rsidP="00434F53">
      <w:pPr>
        <w:pStyle w:val="ELW12ptTextBulletedLevel1"/>
      </w:pPr>
      <w:r w:rsidRPr="00434F53">
        <w:t xml:space="preserve">page 255 </w:t>
      </w:r>
      <w:r w:rsidR="00432632">
        <w:t>“.</w:t>
      </w:r>
      <w:r w:rsidRPr="00434F53">
        <w:t xml:space="preserve"> . . are wicked children.”</w:t>
      </w:r>
    </w:p>
    <w:p w14:paraId="278C74E9" w14:textId="77777777" w:rsidR="0024227F" w:rsidRDefault="0024227F" w:rsidP="001D6EF2">
      <w:pPr>
        <w:pStyle w:val="ELW12ptTextListParagraph1"/>
        <w:rPr>
          <w:rStyle w:val="x"/>
        </w:rPr>
      </w:pPr>
      <w:r w:rsidRPr="001D6EF2">
        <w:rPr>
          <w:b/>
        </w:rPr>
        <w:t xml:space="preserve">How do Odilia’s sisters feel about Mama? How does Odilia and Abuelita Remedios feel about Mama? </w:t>
      </w:r>
      <w:r w:rsidRPr="00434F53">
        <w:rPr>
          <w:rStyle w:val="ELWAnswer"/>
        </w:rPr>
        <w:t>The younger sisters don’t think Mama cares about them and feel she is just as bad as Papa. Abuelita Remedios thinks the girls are being unfair and believes Mama loves them and is trying to take care of them all by herself. Odilia agrees with grandmother and thinks the girls made things harder for Mama by leaving her.</w:t>
      </w:r>
    </w:p>
    <w:p w14:paraId="526DE662" w14:textId="77777777" w:rsidR="0024227F" w:rsidRPr="00434F53" w:rsidRDefault="0024227F" w:rsidP="00434F53">
      <w:pPr>
        <w:pStyle w:val="ELW12ptText"/>
        <w:spacing w:before="360"/>
        <w:rPr>
          <w:rStyle w:val="ELWRed"/>
        </w:rPr>
      </w:pPr>
      <w:r w:rsidRPr="00434F53">
        <w:rPr>
          <w:rStyle w:val="ELWRed"/>
        </w:rPr>
        <w:t>Lessons 4–5, Chapter 16</w:t>
      </w:r>
    </w:p>
    <w:p w14:paraId="5D2C3257" w14:textId="77777777" w:rsidR="0024227F" w:rsidRPr="00434F53" w:rsidRDefault="0024227F" w:rsidP="00EB4B7C">
      <w:pPr>
        <w:pStyle w:val="ELW12ptText"/>
        <w:spacing w:after="240"/>
      </w:pPr>
      <w:r w:rsidRPr="00434F53">
        <w:t xml:space="preserve">Read from page 263 “Immediately after breakfast” to page 264 </w:t>
      </w:r>
      <w:r w:rsidR="00432632">
        <w:t>“.</w:t>
      </w:r>
      <w:r w:rsidRPr="00434F53">
        <w:t xml:space="preserve"> . . lost the house.” Briefly summarize pages 265–266: “The girls realize they do not have any papers or birth certificates to show the border patrol to get back into States.” Then read from page 267 “You need state IDs . . </w:t>
      </w:r>
      <w:r w:rsidR="00432632">
        <w:t>.”</w:t>
      </w:r>
      <w:r w:rsidRPr="00434F53">
        <w:t xml:space="preserve"> </w:t>
      </w:r>
      <w:r w:rsidRPr="00434F53">
        <w:lastRenderedPageBreak/>
        <w:t xml:space="preserve">to page 276 </w:t>
      </w:r>
      <w:r w:rsidR="00432632">
        <w:t>“.</w:t>
      </w:r>
      <w:r w:rsidRPr="00434F53">
        <w:t xml:space="preserve"> . . sleep and wakefulness,” pausing to define the following vocabulary and ask the following questions as needed.</w:t>
      </w:r>
    </w:p>
    <w:p w14:paraId="03940D4C" w14:textId="77777777" w:rsidR="0024227F" w:rsidRPr="00EB4B7C" w:rsidRDefault="0024227F" w:rsidP="00EB4B7C">
      <w:pPr>
        <w:pStyle w:val="ELW12ptText"/>
        <w:rPr>
          <w:b/>
        </w:rPr>
      </w:pPr>
      <w:r w:rsidRPr="00EB4B7C">
        <w:rPr>
          <w:b/>
        </w:rPr>
        <w:t>Vocabulary</w:t>
      </w:r>
    </w:p>
    <w:p w14:paraId="61CEE058" w14:textId="77777777" w:rsidR="0024227F" w:rsidRPr="00434F53" w:rsidRDefault="0024227F" w:rsidP="00434F53">
      <w:pPr>
        <w:pStyle w:val="ELW12ptTextBulletedLevel1"/>
      </w:pPr>
      <w:r w:rsidRPr="00434F53">
        <w:t>enamored (264): be filled with a feeling of love for</w:t>
      </w:r>
    </w:p>
    <w:p w14:paraId="58817199" w14:textId="77777777" w:rsidR="0024227F" w:rsidRPr="00434F53" w:rsidRDefault="0024227F" w:rsidP="00434F53">
      <w:pPr>
        <w:pStyle w:val="ELW12ptTextBulletedLevel1"/>
      </w:pPr>
      <w:r w:rsidRPr="00434F53">
        <w:t>celestial (271): heavenly</w:t>
      </w:r>
    </w:p>
    <w:p w14:paraId="78EFEE6B" w14:textId="77777777" w:rsidR="0024227F" w:rsidRPr="00434F53" w:rsidRDefault="0024227F" w:rsidP="00434F53">
      <w:pPr>
        <w:pStyle w:val="ELW12ptTextBulletedLevel1"/>
      </w:pPr>
      <w:r w:rsidRPr="00434F53">
        <w:t>beckoning (271): attract the attention of or summon someone by making a gesture with the hand, arm, or head</w:t>
      </w:r>
    </w:p>
    <w:p w14:paraId="279A7808" w14:textId="77777777" w:rsidR="0024227F" w:rsidRPr="00434F53" w:rsidRDefault="0024227F" w:rsidP="00434F53">
      <w:pPr>
        <w:pStyle w:val="ELW12ptTextBulletedLevel1"/>
      </w:pPr>
      <w:r w:rsidRPr="00434F53">
        <w:t>azure (271): bright blue in color, like a cloudless sky</w:t>
      </w:r>
    </w:p>
    <w:p w14:paraId="6BFB99CE" w14:textId="77777777" w:rsidR="0024227F" w:rsidRPr="00434F53" w:rsidRDefault="0024227F" w:rsidP="00EB4B7C">
      <w:pPr>
        <w:pStyle w:val="ELW12ptTextBulletedLevel1"/>
        <w:spacing w:after="240"/>
      </w:pPr>
      <w:r w:rsidRPr="00434F53">
        <w:t>regenerator (272): one who renews or restores</w:t>
      </w:r>
    </w:p>
    <w:p w14:paraId="2E4857F1" w14:textId="77777777" w:rsidR="0024227F" w:rsidRPr="00EB4B7C" w:rsidRDefault="0024227F" w:rsidP="00EB4B7C">
      <w:pPr>
        <w:pStyle w:val="ELW12ptText"/>
        <w:rPr>
          <w:b/>
        </w:rPr>
      </w:pPr>
      <w:r w:rsidRPr="00EB4B7C">
        <w:rPr>
          <w:b/>
        </w:rPr>
        <w:t>Questions</w:t>
      </w:r>
    </w:p>
    <w:p w14:paraId="286285CE" w14:textId="77777777" w:rsidR="0024227F" w:rsidRPr="00434F53" w:rsidRDefault="0024227F" w:rsidP="00434F53">
      <w:pPr>
        <w:pStyle w:val="ELW12ptTextBulletedLevel1"/>
      </w:pPr>
      <w:r w:rsidRPr="00434F53">
        <w:t xml:space="preserve">See </w:t>
      </w:r>
      <w:r w:rsidR="00A201DC">
        <w:t>Mid-Unit Assessment</w:t>
      </w:r>
      <w:r w:rsidRPr="00434F53">
        <w:t>.</w:t>
      </w:r>
    </w:p>
    <w:p w14:paraId="66B3EDBA" w14:textId="77777777" w:rsidR="0024227F" w:rsidRPr="00434F53" w:rsidRDefault="0024227F" w:rsidP="00434F53">
      <w:pPr>
        <w:pStyle w:val="ELW12ptText"/>
        <w:spacing w:before="360"/>
        <w:rPr>
          <w:rStyle w:val="ELWRed"/>
        </w:rPr>
      </w:pPr>
      <w:r w:rsidRPr="00434F53">
        <w:rPr>
          <w:rStyle w:val="ELWRed"/>
        </w:rPr>
        <w:t>Lesson 8, Chapter 17</w:t>
      </w:r>
    </w:p>
    <w:p w14:paraId="1FB3D3C3" w14:textId="77777777" w:rsidR="0024227F" w:rsidRPr="00434F53" w:rsidRDefault="0024227F" w:rsidP="00434F53">
      <w:pPr>
        <w:pStyle w:val="ELW12ptText"/>
      </w:pPr>
      <w:r w:rsidRPr="00434F53">
        <w:t>Read the whole chapter, pausing to define the following vocabulary and ask the following questions as needed.</w:t>
      </w:r>
    </w:p>
    <w:p w14:paraId="50CF957D" w14:textId="77777777" w:rsidR="0024227F" w:rsidRPr="00EB4B7C" w:rsidRDefault="0024227F" w:rsidP="00B6191B">
      <w:pPr>
        <w:pStyle w:val="ELW12ptText"/>
        <w:spacing w:before="240"/>
        <w:rPr>
          <w:b/>
        </w:rPr>
      </w:pPr>
      <w:r w:rsidRPr="00EB4B7C">
        <w:rPr>
          <w:b/>
        </w:rPr>
        <w:t>Vocabulary</w:t>
      </w:r>
    </w:p>
    <w:p w14:paraId="46A6B859" w14:textId="77777777" w:rsidR="0024227F" w:rsidRPr="00434F53" w:rsidRDefault="0024227F" w:rsidP="00434F53">
      <w:pPr>
        <w:pStyle w:val="ELW12ptTextBulletedLevel1"/>
      </w:pPr>
      <w:r w:rsidRPr="00434F53">
        <w:t>intricately (279): in a detailed manner</w:t>
      </w:r>
    </w:p>
    <w:p w14:paraId="04FB034E" w14:textId="77777777" w:rsidR="0024227F" w:rsidRPr="00434F53" w:rsidRDefault="0024227F" w:rsidP="00434F53">
      <w:pPr>
        <w:pStyle w:val="ELW12ptTextBulletedLevel1"/>
      </w:pPr>
      <w:r w:rsidRPr="00434F53">
        <w:t>capsized (281): (of a boat) overturned in the water</w:t>
      </w:r>
    </w:p>
    <w:p w14:paraId="2CBA7A10" w14:textId="77777777" w:rsidR="0024227F" w:rsidRPr="00434F53" w:rsidRDefault="0024227F" w:rsidP="00434F53">
      <w:pPr>
        <w:pStyle w:val="ELW12ptTextBulletedLevel1"/>
      </w:pPr>
      <w:r w:rsidRPr="00434F53">
        <w:t>rendered (282): caused to be or become; made</w:t>
      </w:r>
    </w:p>
    <w:p w14:paraId="08E99088" w14:textId="77777777" w:rsidR="0024227F" w:rsidRPr="00434F53" w:rsidRDefault="0024227F" w:rsidP="00434F53">
      <w:pPr>
        <w:pStyle w:val="ELW12ptTextBulletedLevel1"/>
      </w:pPr>
      <w:r w:rsidRPr="00434F53">
        <w:t>sparse (283): limited or scarce</w:t>
      </w:r>
    </w:p>
    <w:p w14:paraId="035A6749" w14:textId="77777777" w:rsidR="0024227F" w:rsidRPr="00434F53" w:rsidRDefault="0024227F" w:rsidP="00EB4B7C">
      <w:pPr>
        <w:pStyle w:val="ELW12ptTextBulletedLevel1"/>
        <w:spacing w:after="240"/>
      </w:pPr>
      <w:r w:rsidRPr="00434F53">
        <w:t>iridescent (284): showing luminous colors that seem to change when seen from different angles</w:t>
      </w:r>
    </w:p>
    <w:p w14:paraId="3E38FFA3" w14:textId="77777777" w:rsidR="0024227F" w:rsidRPr="00EB4B7C" w:rsidRDefault="0024227F" w:rsidP="00EB4B7C">
      <w:pPr>
        <w:pStyle w:val="ELW12ptText"/>
        <w:rPr>
          <w:b/>
        </w:rPr>
      </w:pPr>
      <w:r w:rsidRPr="00EB4B7C">
        <w:rPr>
          <w:b/>
        </w:rPr>
        <w:t>Questions</w:t>
      </w:r>
    </w:p>
    <w:p w14:paraId="2BB3D8D2" w14:textId="77777777" w:rsidR="0024227F" w:rsidRPr="00434F53" w:rsidRDefault="0024227F" w:rsidP="00434F53">
      <w:pPr>
        <w:pStyle w:val="ELW12ptTextBulletedLevel1"/>
      </w:pPr>
      <w:r w:rsidRPr="00434F53">
        <w:t xml:space="preserve">page 279 </w:t>
      </w:r>
      <w:r w:rsidR="00432632">
        <w:t>“.</w:t>
      </w:r>
      <w:r w:rsidRPr="00434F53">
        <w:t xml:space="preserve"> . . I did not recognize.”</w:t>
      </w:r>
    </w:p>
    <w:p w14:paraId="2D91CA81" w14:textId="77777777" w:rsidR="0024227F" w:rsidRDefault="0024227F" w:rsidP="001D6EF2">
      <w:pPr>
        <w:pStyle w:val="ELW12ptTextListParagraph1"/>
        <w:rPr>
          <w:rStyle w:val="x"/>
        </w:rPr>
      </w:pPr>
      <w:r w:rsidRPr="001D6EF2">
        <w:rPr>
          <w:b/>
        </w:rPr>
        <w:t xml:space="preserve">Who is </w:t>
      </w:r>
      <w:proofErr w:type="spellStart"/>
      <w:r w:rsidRPr="001D6EF2">
        <w:rPr>
          <w:b/>
        </w:rPr>
        <w:t>Ixtali</w:t>
      </w:r>
      <w:proofErr w:type="spellEnd"/>
      <w:r w:rsidRPr="001D6EF2">
        <w:rPr>
          <w:b/>
        </w:rPr>
        <w:t xml:space="preserve">? What is she doing for the girls and Abuelita? </w:t>
      </w:r>
      <w:proofErr w:type="spellStart"/>
      <w:r w:rsidRPr="00434F53">
        <w:rPr>
          <w:rStyle w:val="ELWAnswer"/>
        </w:rPr>
        <w:t>Ixtali</w:t>
      </w:r>
      <w:proofErr w:type="spellEnd"/>
      <w:r w:rsidRPr="00434F53">
        <w:rPr>
          <w:rStyle w:val="ELWAnswer"/>
        </w:rPr>
        <w:t xml:space="preserve"> is a young woman in a canoe. She is taking the girls home and Abuelita back to Hacienda Dorada.</w:t>
      </w:r>
    </w:p>
    <w:p w14:paraId="4D128503" w14:textId="77777777" w:rsidR="0024227F" w:rsidRPr="00434F53" w:rsidRDefault="0024227F" w:rsidP="00434F53">
      <w:pPr>
        <w:pStyle w:val="ELW12ptTextBulletedLevel1"/>
      </w:pPr>
      <w:r w:rsidRPr="00434F53">
        <w:t xml:space="preserve">page 280 </w:t>
      </w:r>
      <w:r w:rsidR="00432632">
        <w:t>“.</w:t>
      </w:r>
      <w:r w:rsidRPr="00434F53">
        <w:t xml:space="preserve"> . . understood each other.”</w:t>
      </w:r>
    </w:p>
    <w:p w14:paraId="5A85AF3C" w14:textId="77777777" w:rsidR="0024227F" w:rsidRDefault="0024227F" w:rsidP="001D6EF2">
      <w:pPr>
        <w:pStyle w:val="ELW12ptTextListParagraph1"/>
        <w:rPr>
          <w:rStyle w:val="x"/>
        </w:rPr>
      </w:pPr>
      <w:r w:rsidRPr="001D6EF2">
        <w:rPr>
          <w:b/>
        </w:rPr>
        <w:t xml:space="preserve">What is happening? What are the girls and Abuelita experiencing? </w:t>
      </w:r>
      <w:r w:rsidRPr="00434F53">
        <w:rPr>
          <w:rStyle w:val="ELWAnswer"/>
        </w:rPr>
        <w:t>The girls and Abuelita are seeing their ancestors, the Aztecs and their empire.</w:t>
      </w:r>
    </w:p>
    <w:p w14:paraId="55A08742" w14:textId="77777777" w:rsidR="0024227F" w:rsidRPr="00434F53" w:rsidRDefault="0024227F" w:rsidP="00434F53">
      <w:pPr>
        <w:pStyle w:val="ELW12ptTextBulletedLevel1"/>
      </w:pPr>
      <w:r w:rsidRPr="00434F53">
        <w:t xml:space="preserve">page 282 </w:t>
      </w:r>
      <w:r w:rsidR="00432632">
        <w:t>“.</w:t>
      </w:r>
      <w:r w:rsidRPr="00434F53">
        <w:t xml:space="preserve"> . . for reminding me.”</w:t>
      </w:r>
    </w:p>
    <w:p w14:paraId="0A71CF7D" w14:textId="77777777" w:rsidR="0024227F" w:rsidRDefault="0024227F" w:rsidP="001D6EF2">
      <w:pPr>
        <w:pStyle w:val="ELW12ptTextListParagraph1"/>
        <w:rPr>
          <w:rStyle w:val="x"/>
        </w:rPr>
      </w:pPr>
      <w:r w:rsidRPr="001D6EF2">
        <w:rPr>
          <w:b/>
        </w:rPr>
        <w:t xml:space="preserve">What is </w:t>
      </w:r>
      <w:proofErr w:type="spellStart"/>
      <w:r w:rsidRPr="001D6EF2">
        <w:rPr>
          <w:b/>
        </w:rPr>
        <w:t>Ixtali</w:t>
      </w:r>
      <w:proofErr w:type="spellEnd"/>
      <w:r w:rsidRPr="001D6EF2">
        <w:rPr>
          <w:b/>
        </w:rPr>
        <w:t xml:space="preserve"> reminding Odilia to do? How do you think </w:t>
      </w:r>
      <w:proofErr w:type="spellStart"/>
      <w:r w:rsidRPr="001D6EF2">
        <w:rPr>
          <w:b/>
        </w:rPr>
        <w:t>Ixtali</w:t>
      </w:r>
      <w:proofErr w:type="spellEnd"/>
      <w:r w:rsidRPr="001D6EF2">
        <w:rPr>
          <w:b/>
        </w:rPr>
        <w:t xml:space="preserve"> knows about this task? </w:t>
      </w:r>
      <w:proofErr w:type="spellStart"/>
      <w:r w:rsidRPr="00434F53">
        <w:rPr>
          <w:rStyle w:val="ELWAnswer"/>
        </w:rPr>
        <w:t>Ixtali</w:t>
      </w:r>
      <w:proofErr w:type="spellEnd"/>
      <w:r w:rsidRPr="00434F53">
        <w:rPr>
          <w:rStyle w:val="ELWAnswer"/>
        </w:rPr>
        <w:t xml:space="preserve"> reminds Odilia to pick the roses for the mother like Tenochtitlan told her to.</w:t>
      </w:r>
    </w:p>
    <w:p w14:paraId="4B31A016" w14:textId="77777777" w:rsidR="0024227F" w:rsidRPr="00434F53" w:rsidRDefault="0024227F" w:rsidP="00434F53">
      <w:pPr>
        <w:pStyle w:val="ELW6-8SubheadStyle2"/>
      </w:pPr>
      <w:r w:rsidRPr="00434F53">
        <w:lastRenderedPageBreak/>
        <w:t>Unit 3</w:t>
      </w:r>
    </w:p>
    <w:p w14:paraId="49D7563D" w14:textId="77777777" w:rsidR="0024227F" w:rsidRPr="00434F53" w:rsidRDefault="0024227F" w:rsidP="007D3B8D">
      <w:pPr>
        <w:pStyle w:val="ELW12ptText"/>
        <w:spacing w:before="240"/>
        <w:rPr>
          <w:rStyle w:val="ELWRed"/>
        </w:rPr>
      </w:pPr>
      <w:r w:rsidRPr="00434F53">
        <w:rPr>
          <w:rStyle w:val="ELWRed"/>
        </w:rPr>
        <w:t>Lesson 1, Author’s Note</w:t>
      </w:r>
    </w:p>
    <w:p w14:paraId="651451BA" w14:textId="77777777" w:rsidR="0024227F" w:rsidRPr="00434F53" w:rsidRDefault="0024227F" w:rsidP="00434F53">
      <w:pPr>
        <w:pStyle w:val="ELW12ptText"/>
      </w:pPr>
      <w:r w:rsidRPr="00434F53">
        <w:t>Read the whole author’s note, pages 335–337, pausing to define the following vocabulary and ask the following questions as needed.</w:t>
      </w:r>
    </w:p>
    <w:p w14:paraId="5790382B" w14:textId="77777777" w:rsidR="0024227F" w:rsidRPr="009B3340" w:rsidRDefault="0024227F" w:rsidP="00B6191B">
      <w:pPr>
        <w:pStyle w:val="ELW12ptText"/>
        <w:spacing w:before="240"/>
        <w:rPr>
          <w:b/>
        </w:rPr>
      </w:pPr>
      <w:r w:rsidRPr="009B3340">
        <w:rPr>
          <w:b/>
        </w:rPr>
        <w:t>Vocabulary</w:t>
      </w:r>
    </w:p>
    <w:p w14:paraId="52C79D2A" w14:textId="77777777" w:rsidR="0024227F" w:rsidRPr="00434F53" w:rsidRDefault="0024227F" w:rsidP="00434F53">
      <w:pPr>
        <w:pStyle w:val="ELW12ptTextBulletedLevel1"/>
      </w:pPr>
      <w:r w:rsidRPr="00434F53">
        <w:t>juxtaposing (335): to place (different things) side by side (as to compare them or contrast them or to create an interesting effect)</w:t>
      </w:r>
    </w:p>
    <w:p w14:paraId="4EE54267" w14:textId="77777777" w:rsidR="0024227F" w:rsidRPr="00434F53" w:rsidRDefault="0024227F" w:rsidP="00434F53">
      <w:pPr>
        <w:pStyle w:val="ELW12ptTextBulletedLevel1"/>
      </w:pPr>
      <w:r w:rsidRPr="00434F53">
        <w:t>maligned (335): speak evil of</w:t>
      </w:r>
    </w:p>
    <w:p w14:paraId="4C3143B5" w14:textId="77777777" w:rsidR="0024227F" w:rsidRPr="00434F53" w:rsidRDefault="0024227F" w:rsidP="00434F53">
      <w:pPr>
        <w:pStyle w:val="ELW12ptTextBulletedLevel1"/>
      </w:pPr>
      <w:r w:rsidRPr="00434F53">
        <w:t>controversial (336): cause public debate</w:t>
      </w:r>
    </w:p>
    <w:p w14:paraId="18FF4BE0" w14:textId="77777777" w:rsidR="0024227F" w:rsidRPr="00434F53" w:rsidRDefault="0024227F" w:rsidP="00434F53">
      <w:pPr>
        <w:pStyle w:val="ELW12ptTextBulletedLevel1"/>
      </w:pPr>
      <w:r w:rsidRPr="00434F53">
        <w:t>abhorrent (336): hateful</w:t>
      </w:r>
    </w:p>
    <w:p w14:paraId="150E910B" w14:textId="77777777" w:rsidR="0024227F" w:rsidRPr="00434F53" w:rsidRDefault="0024227F" w:rsidP="009B3340">
      <w:pPr>
        <w:pStyle w:val="ELW12ptTextBulletedLevel1"/>
        <w:spacing w:after="240"/>
      </w:pPr>
      <w:r w:rsidRPr="00434F53">
        <w:t>villainize (337): to speak ill of</w:t>
      </w:r>
    </w:p>
    <w:p w14:paraId="6ADEFD1A" w14:textId="77777777" w:rsidR="0024227F" w:rsidRPr="009B3340" w:rsidRDefault="0024227F" w:rsidP="009B3340">
      <w:pPr>
        <w:pStyle w:val="ELW12ptText"/>
        <w:rPr>
          <w:b/>
        </w:rPr>
      </w:pPr>
      <w:r w:rsidRPr="009B3340">
        <w:rPr>
          <w:b/>
        </w:rPr>
        <w:t>Questions</w:t>
      </w:r>
    </w:p>
    <w:p w14:paraId="07A0D1CC" w14:textId="77777777" w:rsidR="0024227F" w:rsidRPr="00434F53" w:rsidRDefault="0024227F" w:rsidP="00434F53">
      <w:pPr>
        <w:pStyle w:val="ELW12ptTextBulletedLevel1"/>
      </w:pPr>
      <w:r w:rsidRPr="00434F53">
        <w:t>See Close Reading Culminating Task.</w:t>
      </w:r>
    </w:p>
    <w:p w14:paraId="3F9D429F" w14:textId="77777777" w:rsidR="0024227F" w:rsidRPr="00434F53" w:rsidRDefault="0024227F" w:rsidP="00434F53">
      <w:pPr>
        <w:pStyle w:val="ELW12ptText"/>
        <w:spacing w:before="360"/>
        <w:rPr>
          <w:rStyle w:val="ELWRed"/>
        </w:rPr>
      </w:pPr>
      <w:r w:rsidRPr="00434F53">
        <w:rPr>
          <w:rStyle w:val="ELWRed"/>
        </w:rPr>
        <w:t>Lesson 4, Chapter 18</w:t>
      </w:r>
    </w:p>
    <w:p w14:paraId="0F119A7E" w14:textId="77777777" w:rsidR="0024227F" w:rsidRPr="00434F53" w:rsidRDefault="0024227F" w:rsidP="00434F53">
      <w:pPr>
        <w:pStyle w:val="ELW12ptText"/>
      </w:pPr>
      <w:r w:rsidRPr="00434F53">
        <w:t>Read from page 286 “The border patrol” to page 291 “‘. . . own bed tonight,’” pausing to define the following vocabulary and ask the following questions as needed. Briefly summarize pages 292–293: “Papa is in the house when the girls and Mama arrive.” Then read from page 294 “Yet, as he” to page 298 “‘. . . leave your side,’” pausing to define the following vocabulary and ask the following questions as needed.</w:t>
      </w:r>
    </w:p>
    <w:p w14:paraId="31608740" w14:textId="77777777" w:rsidR="0024227F" w:rsidRPr="009B3340" w:rsidRDefault="0024227F" w:rsidP="00B6191B">
      <w:pPr>
        <w:pStyle w:val="ELW12ptText"/>
        <w:spacing w:before="240"/>
        <w:rPr>
          <w:b/>
        </w:rPr>
      </w:pPr>
      <w:r w:rsidRPr="009B3340">
        <w:rPr>
          <w:b/>
        </w:rPr>
        <w:t>Vocabulary</w:t>
      </w:r>
    </w:p>
    <w:p w14:paraId="5F3173EC" w14:textId="77777777" w:rsidR="0024227F" w:rsidRPr="00434F53" w:rsidRDefault="0024227F" w:rsidP="00434F53">
      <w:pPr>
        <w:pStyle w:val="ELW12ptTextBulletedLevel1"/>
      </w:pPr>
      <w:r w:rsidRPr="00434F53">
        <w:t>translucent (291): allowing light to pass through</w:t>
      </w:r>
    </w:p>
    <w:p w14:paraId="0738FE21" w14:textId="77777777" w:rsidR="0024227F" w:rsidRPr="00434F53" w:rsidRDefault="0024227F" w:rsidP="00434F53">
      <w:pPr>
        <w:pStyle w:val="ELW12ptTextBulletedLevel1"/>
      </w:pPr>
      <w:r w:rsidRPr="00434F53">
        <w:t>deranged (294): insane</w:t>
      </w:r>
    </w:p>
    <w:p w14:paraId="3079DFDA" w14:textId="77777777" w:rsidR="0024227F" w:rsidRPr="00434F53" w:rsidRDefault="0024227F" w:rsidP="00434F53">
      <w:pPr>
        <w:pStyle w:val="ELW12ptTextBulletedLevel1"/>
      </w:pPr>
      <w:r w:rsidRPr="00434F53">
        <w:t>erratic (294): unpredictable</w:t>
      </w:r>
    </w:p>
    <w:p w14:paraId="4E8D79F2" w14:textId="77777777" w:rsidR="0024227F" w:rsidRPr="00434F53" w:rsidRDefault="0024227F" w:rsidP="00434F53">
      <w:pPr>
        <w:pStyle w:val="ELW12ptTextBulletedLevel1"/>
      </w:pPr>
      <w:r w:rsidRPr="00434F53">
        <w:t>imploring (295): begging</w:t>
      </w:r>
    </w:p>
    <w:p w14:paraId="248C2B42" w14:textId="77777777" w:rsidR="0024227F" w:rsidRPr="00434F53" w:rsidRDefault="0024227F" w:rsidP="00434F53">
      <w:pPr>
        <w:pStyle w:val="ELW12ptTextBulletedLevel1"/>
      </w:pPr>
      <w:r w:rsidRPr="00434F53">
        <w:t>insolent (296): rude or impolite</w:t>
      </w:r>
    </w:p>
    <w:p w14:paraId="30643D7F" w14:textId="77777777" w:rsidR="0024227F" w:rsidRPr="009B3340" w:rsidRDefault="0024227F" w:rsidP="009B3340">
      <w:pPr>
        <w:pStyle w:val="ELW12ptText"/>
        <w:spacing w:before="240"/>
        <w:rPr>
          <w:b/>
        </w:rPr>
      </w:pPr>
      <w:r w:rsidRPr="009B3340">
        <w:rPr>
          <w:b/>
        </w:rPr>
        <w:t>Questions</w:t>
      </w:r>
    </w:p>
    <w:p w14:paraId="109805A9" w14:textId="77777777" w:rsidR="0024227F" w:rsidRPr="00434F53" w:rsidRDefault="0024227F" w:rsidP="00434F53">
      <w:pPr>
        <w:pStyle w:val="ELW12ptTextBulletedLevel1"/>
      </w:pPr>
      <w:r w:rsidRPr="00434F53">
        <w:t xml:space="preserve">page 287 </w:t>
      </w:r>
      <w:r w:rsidR="00432632">
        <w:t>“.</w:t>
      </w:r>
      <w:r w:rsidRPr="00434F53">
        <w:t xml:space="preserve"> . . part of our story”</w:t>
      </w:r>
    </w:p>
    <w:p w14:paraId="331DD3AD" w14:textId="77777777" w:rsidR="0024227F" w:rsidRDefault="0024227F" w:rsidP="001D6EF2">
      <w:pPr>
        <w:pStyle w:val="ELW12ptTextListParagraph1"/>
        <w:rPr>
          <w:rStyle w:val="x"/>
        </w:rPr>
      </w:pPr>
      <w:r w:rsidRPr="001D6EF2">
        <w:rPr>
          <w:b/>
        </w:rPr>
        <w:t xml:space="preserve">Why did Abuelita advise the girls to leave out parts of their story? </w:t>
      </w:r>
      <w:r w:rsidRPr="00434F53">
        <w:rPr>
          <w:rStyle w:val="ELWAnswer"/>
        </w:rPr>
        <w:t xml:space="preserve">Abuelita didn’t think people would believe the magical encounters the girls had, including the </w:t>
      </w:r>
      <w:proofErr w:type="spellStart"/>
      <w:r w:rsidRPr="00434F53">
        <w:rPr>
          <w:rStyle w:val="ELWAnswer"/>
        </w:rPr>
        <w:t>chupacabra</w:t>
      </w:r>
      <w:proofErr w:type="spellEnd"/>
      <w:r w:rsidRPr="00434F53">
        <w:rPr>
          <w:rStyle w:val="ELWAnswer"/>
        </w:rPr>
        <w:t>.</w:t>
      </w:r>
    </w:p>
    <w:p w14:paraId="1A4E5EEE" w14:textId="77777777" w:rsidR="0024227F" w:rsidRPr="00434F53" w:rsidRDefault="0024227F" w:rsidP="00434F53">
      <w:pPr>
        <w:pStyle w:val="ELW12ptTextBulletedLevel1"/>
      </w:pPr>
      <w:r w:rsidRPr="00434F53">
        <w:t xml:space="preserve">page 291 </w:t>
      </w:r>
      <w:r w:rsidR="00432632">
        <w:t>“.</w:t>
      </w:r>
      <w:r w:rsidRPr="00434F53">
        <w:t xml:space="preserve"> . . not in mine.”</w:t>
      </w:r>
    </w:p>
    <w:p w14:paraId="4B9C8416" w14:textId="77777777" w:rsidR="0024227F" w:rsidRDefault="0024227F" w:rsidP="001D6EF2">
      <w:pPr>
        <w:pStyle w:val="ELW12ptTextListParagraph1"/>
        <w:rPr>
          <w:rStyle w:val="x"/>
        </w:rPr>
      </w:pPr>
      <w:r w:rsidRPr="001D6EF2">
        <w:rPr>
          <w:b/>
        </w:rPr>
        <w:lastRenderedPageBreak/>
        <w:t xml:space="preserve">What is happening here? What is Odilia expecting? </w:t>
      </w:r>
      <w:r w:rsidRPr="00434F53">
        <w:rPr>
          <w:rStyle w:val="ELWAnswer"/>
        </w:rPr>
        <w:t>Odilia expected her mother to be visibly transformed by the roses. The Virgen told her to give the mother the roses and she would be transformed, but she doesn’t notice a change in Mama.</w:t>
      </w:r>
    </w:p>
    <w:p w14:paraId="4E841F9A" w14:textId="77777777" w:rsidR="0024227F" w:rsidRPr="00434F53" w:rsidRDefault="0024227F" w:rsidP="00434F53">
      <w:pPr>
        <w:pStyle w:val="ELW12ptTextBulletedLevel1"/>
      </w:pPr>
      <w:r w:rsidRPr="00434F53">
        <w:t xml:space="preserve">page 298 </w:t>
      </w:r>
      <w:r w:rsidR="00432632">
        <w:t>“.</w:t>
      </w:r>
      <w:r w:rsidRPr="00434F53">
        <w:t xml:space="preserve"> . . leave your side.”</w:t>
      </w:r>
    </w:p>
    <w:p w14:paraId="3DBD2818" w14:textId="77777777" w:rsidR="0024227F" w:rsidRDefault="0024227F" w:rsidP="001D6EF2">
      <w:pPr>
        <w:pStyle w:val="ELW12ptTextListParagraph1"/>
        <w:rPr>
          <w:rStyle w:val="x"/>
        </w:rPr>
      </w:pPr>
      <w:r w:rsidRPr="001D6EF2">
        <w:rPr>
          <w:b/>
        </w:rPr>
        <w:t xml:space="preserve">How do the girls react to Papa’s return? </w:t>
      </w:r>
      <w:r w:rsidRPr="00434F53">
        <w:rPr>
          <w:rStyle w:val="ELWAnswer"/>
        </w:rPr>
        <w:t>Pita is the first to embrace him. Velia, Delia, and Juanita are hesitant and emotional, but finally embrace him. Odilia is furious with Papa and doesn’t trust or forgive him.</w:t>
      </w:r>
    </w:p>
    <w:p w14:paraId="1CB7EFB2" w14:textId="77777777" w:rsidR="0024227F" w:rsidRPr="00434F53" w:rsidRDefault="0024227F" w:rsidP="00434F53">
      <w:pPr>
        <w:pStyle w:val="ELW12ptText"/>
        <w:spacing w:before="360"/>
        <w:rPr>
          <w:rStyle w:val="ELWRed"/>
        </w:rPr>
      </w:pPr>
      <w:r w:rsidRPr="00434F53">
        <w:rPr>
          <w:rStyle w:val="ELWRed"/>
        </w:rPr>
        <w:t>Lesson 4 (cont.), Chapter 19</w:t>
      </w:r>
    </w:p>
    <w:p w14:paraId="5773445F" w14:textId="77777777" w:rsidR="0024227F" w:rsidRPr="00434F53" w:rsidRDefault="0024227F" w:rsidP="00434F53">
      <w:pPr>
        <w:pStyle w:val="ELW12ptText"/>
      </w:pPr>
      <w:r w:rsidRPr="00434F53">
        <w:t xml:space="preserve">Read from page 300 “Two pasty-faced” to page 301 “‘. . . couldn’t tell which,” pausing to define the following vocabulary and ask the following questions as needed. Briefly summarize pages 302–303: “The two girls claim Velia and Delia’s room. They call Papa “Daddy” and tell the Garza girls that the house belongs to them now. Velia and Delia attack the girls. Read from page 304 “Girls I’ve told you” to page 311 </w:t>
      </w:r>
      <w:r w:rsidR="00432632">
        <w:t>“.</w:t>
      </w:r>
      <w:r w:rsidRPr="00434F53">
        <w:t xml:space="preserve"> . . he wouldn’t return,” pausing to define the following vocabulary and ask the following questions as needed.</w:t>
      </w:r>
    </w:p>
    <w:p w14:paraId="7C12E000" w14:textId="77777777" w:rsidR="0024227F" w:rsidRPr="009B3340" w:rsidRDefault="0024227F" w:rsidP="00B6191B">
      <w:pPr>
        <w:pStyle w:val="ELW12ptText"/>
        <w:spacing w:before="240"/>
        <w:rPr>
          <w:b/>
        </w:rPr>
      </w:pPr>
      <w:r w:rsidRPr="009B3340">
        <w:rPr>
          <w:b/>
        </w:rPr>
        <w:t>Vocabulary</w:t>
      </w:r>
    </w:p>
    <w:p w14:paraId="7B286AFD" w14:textId="77777777" w:rsidR="0024227F" w:rsidRPr="00434F53" w:rsidRDefault="0024227F" w:rsidP="00434F53">
      <w:pPr>
        <w:pStyle w:val="ELW12ptTextBulletedLevel1"/>
      </w:pPr>
      <w:r w:rsidRPr="00434F53">
        <w:t>guillotine (304): a machine with a heavy blade sliding vertically in grooves, used for beheading people</w:t>
      </w:r>
    </w:p>
    <w:p w14:paraId="589D6A03" w14:textId="77777777" w:rsidR="0024227F" w:rsidRPr="00434F53" w:rsidRDefault="0024227F" w:rsidP="00434F53">
      <w:pPr>
        <w:pStyle w:val="ELW12ptTextBulletedLevel1"/>
      </w:pPr>
      <w:r w:rsidRPr="00434F53">
        <w:t>derision (305): ridicule or mockery; making fun</w:t>
      </w:r>
    </w:p>
    <w:p w14:paraId="29F8E9E8" w14:textId="77777777" w:rsidR="0024227F" w:rsidRPr="00434F53" w:rsidRDefault="0024227F" w:rsidP="00434F53">
      <w:pPr>
        <w:pStyle w:val="ELW12ptTextBulletedLevel1"/>
      </w:pPr>
      <w:r w:rsidRPr="00434F53">
        <w:t>intimacy (305): closeness and togetherness</w:t>
      </w:r>
    </w:p>
    <w:p w14:paraId="4D322393" w14:textId="77777777" w:rsidR="0024227F" w:rsidRPr="00434F53" w:rsidRDefault="0024227F" w:rsidP="00434F53">
      <w:pPr>
        <w:pStyle w:val="ELW12ptTextBulletedLevel1"/>
      </w:pPr>
      <w:r w:rsidRPr="00434F53">
        <w:t>vagrants (307): a wanderer or drifter</w:t>
      </w:r>
    </w:p>
    <w:p w14:paraId="178BA462" w14:textId="77777777" w:rsidR="0024227F" w:rsidRPr="00434F53" w:rsidRDefault="0024227F" w:rsidP="00434F53">
      <w:pPr>
        <w:pStyle w:val="ELW12ptTextBulletedLevel1"/>
      </w:pPr>
      <w:r w:rsidRPr="00434F53">
        <w:t>sniveling (308): crying and sniffling</w:t>
      </w:r>
    </w:p>
    <w:p w14:paraId="632DFF3E" w14:textId="77777777" w:rsidR="0024227F" w:rsidRPr="009B3340" w:rsidRDefault="0024227F" w:rsidP="009B3340">
      <w:pPr>
        <w:pStyle w:val="ELW12ptText"/>
        <w:spacing w:before="240"/>
        <w:rPr>
          <w:b/>
        </w:rPr>
      </w:pPr>
      <w:r w:rsidRPr="009B3340">
        <w:rPr>
          <w:b/>
        </w:rPr>
        <w:t>Questions</w:t>
      </w:r>
    </w:p>
    <w:p w14:paraId="76A5DDD7" w14:textId="77777777" w:rsidR="0024227F" w:rsidRPr="00434F53" w:rsidRDefault="0024227F" w:rsidP="00434F53">
      <w:pPr>
        <w:pStyle w:val="ELW12ptTextBulletedLevel1"/>
      </w:pPr>
      <w:r w:rsidRPr="00434F53">
        <w:t xml:space="preserve">page 301 </w:t>
      </w:r>
      <w:r w:rsidR="00432632">
        <w:t>“.</w:t>
      </w:r>
      <w:r w:rsidRPr="00434F53">
        <w:t xml:space="preserve"> . . leave your side.”</w:t>
      </w:r>
    </w:p>
    <w:p w14:paraId="543C65A9" w14:textId="77777777" w:rsidR="0024227F" w:rsidRDefault="0024227F" w:rsidP="001D6EF2">
      <w:pPr>
        <w:pStyle w:val="ELW12ptTextListParagraph1"/>
        <w:rPr>
          <w:rStyle w:val="x"/>
        </w:rPr>
      </w:pPr>
      <w:r w:rsidRPr="001D6EF2">
        <w:rPr>
          <w:b/>
        </w:rPr>
        <w:t xml:space="preserve">What is happening here? What are the girls discovering about Papa? </w:t>
      </w:r>
      <w:r w:rsidRPr="00434F53">
        <w:rPr>
          <w:rStyle w:val="ELWAnswer"/>
        </w:rPr>
        <w:t>Two little girls were in Velia and Delia’s room, rummaging through their things. Their mother appears from a back room. The girls discover that Papa has been having an affair with another woman. Her kids even called Papa “Daddy.”</w:t>
      </w:r>
    </w:p>
    <w:p w14:paraId="2C14D53E" w14:textId="77777777" w:rsidR="0024227F" w:rsidRPr="00434F53" w:rsidRDefault="0024227F" w:rsidP="00434F53">
      <w:pPr>
        <w:pStyle w:val="ELW12ptTextBulletedLevel1"/>
      </w:pPr>
      <w:r w:rsidRPr="00434F53">
        <w:t xml:space="preserve">page 306 </w:t>
      </w:r>
      <w:r w:rsidR="00432632">
        <w:t>“.</w:t>
      </w:r>
      <w:r w:rsidRPr="00434F53">
        <w:t xml:space="preserve"> . . didn’t involve Mama”</w:t>
      </w:r>
    </w:p>
    <w:p w14:paraId="364584FD" w14:textId="77777777" w:rsidR="0024227F" w:rsidRDefault="0024227F" w:rsidP="001D6EF2">
      <w:pPr>
        <w:pStyle w:val="ELW12ptTextListParagraph1"/>
        <w:rPr>
          <w:rStyle w:val="x"/>
        </w:rPr>
      </w:pPr>
      <w:r w:rsidRPr="001D6EF2">
        <w:rPr>
          <w:b/>
        </w:rPr>
        <w:t>What does Papa plan to do?</w:t>
      </w:r>
      <w:r w:rsidRPr="00434F53">
        <w:rPr>
          <w:rStyle w:val="ELWAnswer"/>
        </w:rPr>
        <w:t xml:space="preserve"> Papa plans to kick Mama out of the house and move in his fiancée and her kids. He wants the Garza girls and his new family to live together in the house.</w:t>
      </w:r>
    </w:p>
    <w:p w14:paraId="240BB31B" w14:textId="77777777" w:rsidR="0024227F" w:rsidRPr="00434F53" w:rsidRDefault="0024227F" w:rsidP="00434F53">
      <w:pPr>
        <w:pStyle w:val="ELW12ptTextBulletedLevel1"/>
      </w:pPr>
      <w:r w:rsidRPr="00434F53">
        <w:t>page 310 “‘Who’s going to provide?’”</w:t>
      </w:r>
    </w:p>
    <w:p w14:paraId="6FE2DA70" w14:textId="77777777" w:rsidR="0024227F" w:rsidRDefault="0024227F" w:rsidP="001D6EF2">
      <w:pPr>
        <w:pStyle w:val="ELW12ptTextListParagraph1"/>
        <w:rPr>
          <w:rStyle w:val="x"/>
        </w:rPr>
      </w:pPr>
      <w:r w:rsidRPr="001D6EF2">
        <w:rPr>
          <w:b/>
        </w:rPr>
        <w:t xml:space="preserve">What is Papa’s opinion of Mama’s parenting? </w:t>
      </w:r>
      <w:r w:rsidRPr="00434F53">
        <w:rPr>
          <w:rStyle w:val="ELWAnswer"/>
        </w:rPr>
        <w:t>Papa thinks Mama is unfit to raise the girls by herself. He doesn’t think she can provide for them and take care of them.</w:t>
      </w:r>
    </w:p>
    <w:p w14:paraId="6CE2ED66" w14:textId="77777777" w:rsidR="0024227F" w:rsidRPr="00434F53" w:rsidRDefault="0024227F" w:rsidP="00434F53">
      <w:pPr>
        <w:pStyle w:val="ELW12ptText"/>
        <w:spacing w:before="360"/>
        <w:rPr>
          <w:rStyle w:val="ELWRed"/>
        </w:rPr>
      </w:pPr>
      <w:r w:rsidRPr="00434F53">
        <w:rPr>
          <w:rStyle w:val="ELWRed"/>
        </w:rPr>
        <w:lastRenderedPageBreak/>
        <w:t>Lesson 5, Chapter 20</w:t>
      </w:r>
    </w:p>
    <w:p w14:paraId="58BA65DA" w14:textId="77777777" w:rsidR="0024227F" w:rsidRPr="00434F53" w:rsidRDefault="0024227F" w:rsidP="00434F53">
      <w:pPr>
        <w:pStyle w:val="ELW12ptText"/>
      </w:pPr>
      <w:r w:rsidRPr="00434F53">
        <w:t>Read the whole chapter, pausing to define the following vocabulary and ask the following questions as needed.</w:t>
      </w:r>
    </w:p>
    <w:p w14:paraId="01E24985" w14:textId="77777777" w:rsidR="0024227F" w:rsidRPr="009B3340" w:rsidRDefault="0024227F" w:rsidP="00B6191B">
      <w:pPr>
        <w:pStyle w:val="ELW12ptText"/>
        <w:spacing w:before="240"/>
        <w:rPr>
          <w:b/>
        </w:rPr>
      </w:pPr>
      <w:r w:rsidRPr="009B3340">
        <w:rPr>
          <w:b/>
        </w:rPr>
        <w:t>Vocabulary</w:t>
      </w:r>
    </w:p>
    <w:p w14:paraId="612B2751" w14:textId="77777777" w:rsidR="0024227F" w:rsidRPr="00434F53" w:rsidRDefault="0024227F" w:rsidP="00434F53">
      <w:pPr>
        <w:pStyle w:val="ELW12ptTextBulletedLevel1"/>
      </w:pPr>
      <w:r w:rsidRPr="00434F53">
        <w:t>frothing (312): a rising or overflowing mass of small bubbles; fizzing</w:t>
      </w:r>
    </w:p>
    <w:p w14:paraId="4F902A84" w14:textId="77777777" w:rsidR="0024227F" w:rsidRPr="00434F53" w:rsidRDefault="0024227F" w:rsidP="00434F53">
      <w:pPr>
        <w:pStyle w:val="ELW12ptTextBulletedLevel1"/>
      </w:pPr>
      <w:r w:rsidRPr="00434F53">
        <w:t>famished (312): extremely hungry</w:t>
      </w:r>
    </w:p>
    <w:p w14:paraId="68BBDD7F" w14:textId="77777777" w:rsidR="0024227F" w:rsidRPr="00434F53" w:rsidRDefault="0024227F" w:rsidP="00434F53">
      <w:pPr>
        <w:pStyle w:val="ELW12ptTextBulletedLevel1"/>
      </w:pPr>
      <w:r w:rsidRPr="00434F53">
        <w:t>demure (313): (of a woman or her behavior) reserved, modest, and shy</w:t>
      </w:r>
    </w:p>
    <w:p w14:paraId="0A2D3F49" w14:textId="77777777" w:rsidR="0024227F" w:rsidRPr="00434F53" w:rsidRDefault="0024227F" w:rsidP="00434F53">
      <w:pPr>
        <w:pStyle w:val="ELW12ptTextBulletedLevel1"/>
      </w:pPr>
      <w:r w:rsidRPr="00434F53">
        <w:t>fortuitous (314): happening by accident or by chance</w:t>
      </w:r>
    </w:p>
    <w:p w14:paraId="04E18773" w14:textId="77777777" w:rsidR="0024227F" w:rsidRPr="00434F53" w:rsidRDefault="0024227F" w:rsidP="00434F53">
      <w:pPr>
        <w:pStyle w:val="ELW12ptTextBulletedLevel1"/>
      </w:pPr>
      <w:r w:rsidRPr="00434F53">
        <w:t>profound (314): wise</w:t>
      </w:r>
    </w:p>
    <w:p w14:paraId="5B15F588" w14:textId="77777777" w:rsidR="0024227F" w:rsidRPr="009B3340" w:rsidRDefault="0024227F" w:rsidP="009B3340">
      <w:pPr>
        <w:pStyle w:val="ELW12ptText"/>
        <w:spacing w:before="240"/>
        <w:rPr>
          <w:b/>
        </w:rPr>
      </w:pPr>
      <w:r w:rsidRPr="009B3340">
        <w:rPr>
          <w:b/>
        </w:rPr>
        <w:t>Questions</w:t>
      </w:r>
    </w:p>
    <w:p w14:paraId="7479496E" w14:textId="77777777" w:rsidR="0024227F" w:rsidRPr="00434F53" w:rsidRDefault="0024227F" w:rsidP="00434F53">
      <w:pPr>
        <w:pStyle w:val="ELW12ptTextBulletedLevel1"/>
      </w:pPr>
      <w:r w:rsidRPr="00434F53">
        <w:t xml:space="preserve">page 318 </w:t>
      </w:r>
      <w:r w:rsidR="00432632">
        <w:t>“.</w:t>
      </w:r>
      <w:r w:rsidRPr="00434F53">
        <w:t xml:space="preserve"> . . down my face”</w:t>
      </w:r>
    </w:p>
    <w:p w14:paraId="6C02F7CB" w14:textId="77777777" w:rsidR="0024227F" w:rsidRDefault="0024227F" w:rsidP="001D6EF2">
      <w:pPr>
        <w:pStyle w:val="ELW12ptTextListParagraph1"/>
        <w:rPr>
          <w:rStyle w:val="x"/>
        </w:rPr>
      </w:pPr>
      <w:r w:rsidRPr="001D6EF2">
        <w:rPr>
          <w:b/>
        </w:rPr>
        <w:t xml:space="preserve">Why is Odilia upset? </w:t>
      </w:r>
      <w:r w:rsidRPr="00434F53">
        <w:rPr>
          <w:rStyle w:val="ELWAnswer"/>
        </w:rPr>
        <w:t>Odilia thinks that there is something she is supposed to do for the Virgen, but she isn’t sure what that thing is. She doesn’t want to disappoint the Virgen, especially after everything she did for her family. She doesn’t understand why the roses haven’t changed Mama, and she thinks she didn’t fulfill the Virgen’s wishes.</w:t>
      </w:r>
    </w:p>
    <w:p w14:paraId="48E92A3F" w14:textId="77777777" w:rsidR="0024227F" w:rsidRPr="00434F53" w:rsidRDefault="0024227F" w:rsidP="00434F53">
      <w:pPr>
        <w:pStyle w:val="ELW12ptTextBulletedLevel1"/>
      </w:pPr>
      <w:r w:rsidRPr="00434F53">
        <w:t>page 320 “I promise”</w:t>
      </w:r>
    </w:p>
    <w:p w14:paraId="34068456" w14:textId="77777777" w:rsidR="0024227F" w:rsidRDefault="0024227F" w:rsidP="001D6EF2">
      <w:pPr>
        <w:pStyle w:val="ELW12ptTextListParagraph1"/>
        <w:rPr>
          <w:rStyle w:val="x"/>
        </w:rPr>
      </w:pPr>
      <w:r w:rsidRPr="001D6EF2">
        <w:rPr>
          <w:b/>
        </w:rPr>
        <w:t xml:space="preserve">What does Odilia realize? </w:t>
      </w:r>
      <w:r w:rsidRPr="00434F53">
        <w:rPr>
          <w:rStyle w:val="ELWAnswer"/>
        </w:rPr>
        <w:t>Odilia realizes that the Virgen wants her to give the roses to La Llorona, “the mother,” not her own mother, Mama.</w:t>
      </w:r>
    </w:p>
    <w:p w14:paraId="790F9BB9" w14:textId="77777777" w:rsidR="0024227F" w:rsidRPr="00434F53" w:rsidRDefault="0024227F" w:rsidP="00434F53">
      <w:pPr>
        <w:pStyle w:val="ELW12ptText"/>
        <w:spacing w:before="360"/>
        <w:rPr>
          <w:rStyle w:val="ELWRed"/>
        </w:rPr>
      </w:pPr>
      <w:r w:rsidRPr="00434F53">
        <w:rPr>
          <w:rStyle w:val="ELWRed"/>
        </w:rPr>
        <w:t>Lesson 8, Chapter 21</w:t>
      </w:r>
    </w:p>
    <w:p w14:paraId="66D60928" w14:textId="77777777" w:rsidR="0024227F" w:rsidRPr="00434F53" w:rsidRDefault="0024227F" w:rsidP="00434F53">
      <w:pPr>
        <w:pStyle w:val="ELW12ptText"/>
      </w:pPr>
      <w:r w:rsidRPr="00434F53">
        <w:t>Read the whole chapter, pausing to define the following vocabulary and ask the following questions as needed.</w:t>
      </w:r>
    </w:p>
    <w:p w14:paraId="3C2A3499" w14:textId="77777777" w:rsidR="0024227F" w:rsidRPr="009B3340" w:rsidRDefault="0024227F" w:rsidP="00B6191B">
      <w:pPr>
        <w:pStyle w:val="ELW12ptText"/>
        <w:spacing w:before="240"/>
        <w:rPr>
          <w:b/>
        </w:rPr>
      </w:pPr>
      <w:r w:rsidRPr="009B3340">
        <w:rPr>
          <w:b/>
        </w:rPr>
        <w:t>Vocabulary</w:t>
      </w:r>
    </w:p>
    <w:p w14:paraId="3A30AF18" w14:textId="77777777" w:rsidR="0024227F" w:rsidRPr="00434F53" w:rsidRDefault="0024227F" w:rsidP="00434F53">
      <w:pPr>
        <w:pStyle w:val="ELW12ptTextBulletedLevel1"/>
      </w:pPr>
      <w:r w:rsidRPr="00434F53">
        <w:t>bemused (322): puzzled or confused</w:t>
      </w:r>
    </w:p>
    <w:p w14:paraId="78B9F991" w14:textId="77777777" w:rsidR="0024227F" w:rsidRPr="00434F53" w:rsidRDefault="0024227F" w:rsidP="00434F53">
      <w:pPr>
        <w:pStyle w:val="ELW12ptTextBulletedLevel1"/>
      </w:pPr>
      <w:r w:rsidRPr="00434F53">
        <w:t>palpable (323): visible</w:t>
      </w:r>
    </w:p>
    <w:p w14:paraId="11A82551" w14:textId="77777777" w:rsidR="0024227F" w:rsidRPr="00434F53" w:rsidRDefault="0024227F" w:rsidP="00434F53">
      <w:pPr>
        <w:pStyle w:val="ELW12ptTextBulletedLevel1"/>
      </w:pPr>
      <w:r w:rsidRPr="00434F53">
        <w:t>penance (323): punishment inflicted on oneself as an outward expression of repentance for wrongdoing</w:t>
      </w:r>
    </w:p>
    <w:p w14:paraId="7AAC4ECB" w14:textId="77777777" w:rsidR="0024227F" w:rsidRPr="00434F53" w:rsidRDefault="0024227F" w:rsidP="00434F53">
      <w:pPr>
        <w:pStyle w:val="ELW12ptTextBulletedLevel1"/>
      </w:pPr>
      <w:r w:rsidRPr="00434F53">
        <w:t>odyssey (325): a long wandering or voyage usually marked by many changes of fortune</w:t>
      </w:r>
    </w:p>
    <w:p w14:paraId="3F57AEB1" w14:textId="77777777" w:rsidR="0024227F" w:rsidRPr="00434F53" w:rsidRDefault="0024227F" w:rsidP="009B3340">
      <w:pPr>
        <w:pStyle w:val="ELW12ptTextBulletedLevel1"/>
        <w:spacing w:after="240"/>
      </w:pPr>
      <w:r w:rsidRPr="00434F53">
        <w:t>incandescent (327): fiery or radiant</w:t>
      </w:r>
    </w:p>
    <w:p w14:paraId="21D59A57" w14:textId="77777777" w:rsidR="0024227F" w:rsidRPr="009B3340" w:rsidRDefault="004E6793" w:rsidP="009B3340">
      <w:pPr>
        <w:pStyle w:val="ELW12ptText"/>
        <w:rPr>
          <w:b/>
        </w:rPr>
      </w:pPr>
      <w:r>
        <w:rPr>
          <w:b/>
        </w:rPr>
        <w:br w:type="page"/>
      </w:r>
      <w:r w:rsidR="0024227F" w:rsidRPr="009B3340">
        <w:rPr>
          <w:b/>
        </w:rPr>
        <w:lastRenderedPageBreak/>
        <w:t>Questions</w:t>
      </w:r>
    </w:p>
    <w:p w14:paraId="1A8EAD83" w14:textId="77777777" w:rsidR="0024227F" w:rsidRPr="00434F53" w:rsidRDefault="0024227F" w:rsidP="00434F53">
      <w:pPr>
        <w:pStyle w:val="ELW12ptTextBulletedLevel1"/>
      </w:pPr>
      <w:r w:rsidRPr="00434F53">
        <w:t>page 321 “I promise”</w:t>
      </w:r>
    </w:p>
    <w:p w14:paraId="6EA32D04" w14:textId="77777777" w:rsidR="0024227F" w:rsidRDefault="0024227F" w:rsidP="001D6EF2">
      <w:pPr>
        <w:pStyle w:val="ELW12ptTextListParagraph1"/>
        <w:rPr>
          <w:rStyle w:val="x"/>
        </w:rPr>
      </w:pPr>
      <w:r w:rsidRPr="001D6EF2">
        <w:rPr>
          <w:b/>
        </w:rPr>
        <w:t xml:space="preserve">What does Odilia realize about La Llorona? </w:t>
      </w:r>
      <w:r w:rsidRPr="00434F53">
        <w:rPr>
          <w:rStyle w:val="ELWAnswer"/>
        </w:rPr>
        <w:t>Odilia realizes that La Llorona needs the roses because she deals with the guilt of her children’s death and could use some magic to transform her life.</w:t>
      </w:r>
    </w:p>
    <w:p w14:paraId="0502D5A9" w14:textId="77777777" w:rsidR="0024227F" w:rsidRPr="00434F53" w:rsidRDefault="0024227F" w:rsidP="00434F53">
      <w:pPr>
        <w:pStyle w:val="ELW12ptTextBulletedLevel1"/>
      </w:pPr>
      <w:r w:rsidRPr="00434F53">
        <w:t xml:space="preserve">page 324 </w:t>
      </w:r>
      <w:r w:rsidR="00432632">
        <w:t>“.</w:t>
      </w:r>
      <w:r w:rsidRPr="00434F53">
        <w:t xml:space="preserve"> . . to come home”</w:t>
      </w:r>
    </w:p>
    <w:p w14:paraId="58CB7AC0" w14:textId="77777777" w:rsidR="0024227F" w:rsidRDefault="0024227F" w:rsidP="001D6EF2">
      <w:pPr>
        <w:pStyle w:val="ELW12ptTextListParagraph1"/>
        <w:rPr>
          <w:rStyle w:val="x"/>
        </w:rPr>
      </w:pPr>
      <w:r w:rsidRPr="001D6EF2">
        <w:rPr>
          <w:b/>
        </w:rPr>
        <w:t xml:space="preserve">Why do you think Odilia refers to La Llorona’s transformation as a “metamorphosis?” </w:t>
      </w:r>
      <w:r w:rsidRPr="00434F53">
        <w:rPr>
          <w:rStyle w:val="ELWAnswer"/>
        </w:rPr>
        <w:t>Odilia refers to La Llorona’s transformation as a metamorphosis because she is like a butterfly or mariposa. La Llorona was a “caterpillar,” appearing to be unattractive and drab, and now she is as beautiful and colorful as a butterfly.</w:t>
      </w:r>
    </w:p>
    <w:p w14:paraId="11310719" w14:textId="77777777" w:rsidR="0024227F" w:rsidRPr="00434F53" w:rsidRDefault="0024227F" w:rsidP="00434F53">
      <w:pPr>
        <w:pStyle w:val="ELW12ptText"/>
        <w:spacing w:before="360"/>
        <w:rPr>
          <w:rStyle w:val="ELWRed"/>
        </w:rPr>
      </w:pPr>
      <w:r w:rsidRPr="00434F53">
        <w:rPr>
          <w:rStyle w:val="ELWRed"/>
        </w:rPr>
        <w:t>Lesson 9, Chapter 22</w:t>
      </w:r>
    </w:p>
    <w:p w14:paraId="20E9FA6A" w14:textId="77777777" w:rsidR="0024227F" w:rsidRPr="00434F53" w:rsidRDefault="0024227F" w:rsidP="00434F53">
      <w:pPr>
        <w:pStyle w:val="ELW12ptText"/>
      </w:pPr>
      <w:r w:rsidRPr="00434F53">
        <w:t xml:space="preserve">Read the whole chapter, pausing to define the following vocabulary and ask the following questions as needed. </w:t>
      </w:r>
    </w:p>
    <w:p w14:paraId="4B386E0D" w14:textId="77777777" w:rsidR="0024227F" w:rsidRPr="009B3340" w:rsidRDefault="0024227F" w:rsidP="00B6191B">
      <w:pPr>
        <w:pStyle w:val="ELW12ptText"/>
        <w:spacing w:before="240"/>
        <w:rPr>
          <w:b/>
        </w:rPr>
      </w:pPr>
      <w:r w:rsidRPr="009B3340">
        <w:rPr>
          <w:b/>
        </w:rPr>
        <w:t>Vocabulary</w:t>
      </w:r>
    </w:p>
    <w:p w14:paraId="4EE2D5BE" w14:textId="77777777" w:rsidR="0024227F" w:rsidRPr="00434F53" w:rsidRDefault="0024227F" w:rsidP="00434F53">
      <w:pPr>
        <w:pStyle w:val="ELW12ptTextBulletedLevel1"/>
      </w:pPr>
      <w:r w:rsidRPr="00434F53">
        <w:t>perplexed (329): completely baffled; very puzzled</w:t>
      </w:r>
    </w:p>
    <w:p w14:paraId="6F2EBEE0" w14:textId="77777777" w:rsidR="0024227F" w:rsidRPr="00434F53" w:rsidRDefault="0024227F" w:rsidP="00434F53">
      <w:pPr>
        <w:pStyle w:val="ELW12ptTextBulletedLevel1"/>
      </w:pPr>
      <w:r w:rsidRPr="00434F53">
        <w:t>rueful (331): expressing sorrow or regret, especially when in a slightly humorous way</w:t>
      </w:r>
    </w:p>
    <w:p w14:paraId="6F5D83F2" w14:textId="77777777" w:rsidR="0024227F" w:rsidRPr="00434F53" w:rsidRDefault="0024227F" w:rsidP="00434F53">
      <w:pPr>
        <w:pStyle w:val="ELW12ptTextBulletedLevel1"/>
      </w:pPr>
      <w:r w:rsidRPr="00434F53">
        <w:t>celestial (332): belonging or relating to heaven, supremely good</w:t>
      </w:r>
    </w:p>
    <w:p w14:paraId="719BBC65" w14:textId="77777777" w:rsidR="0024227F" w:rsidRPr="00434F53" w:rsidRDefault="0024227F" w:rsidP="00434F53">
      <w:pPr>
        <w:pStyle w:val="ELW12ptTextBulletedLevel1"/>
      </w:pPr>
      <w:r w:rsidRPr="00434F53">
        <w:t>engulfed (334): surrounded or covered it completely</w:t>
      </w:r>
    </w:p>
    <w:p w14:paraId="7E9754AA" w14:textId="77777777" w:rsidR="0024227F" w:rsidRPr="009B3340" w:rsidRDefault="0024227F" w:rsidP="009B3340">
      <w:pPr>
        <w:pStyle w:val="ELW12ptText"/>
        <w:spacing w:before="240"/>
        <w:rPr>
          <w:b/>
        </w:rPr>
      </w:pPr>
      <w:r w:rsidRPr="009B3340">
        <w:rPr>
          <w:b/>
        </w:rPr>
        <w:t>Questions</w:t>
      </w:r>
    </w:p>
    <w:p w14:paraId="0E980635" w14:textId="77777777" w:rsidR="0024227F" w:rsidRPr="00434F53" w:rsidRDefault="0024227F" w:rsidP="00434F53">
      <w:pPr>
        <w:pStyle w:val="ELW12ptTextBulletedLevel1"/>
      </w:pPr>
      <w:r w:rsidRPr="00434F53">
        <w:t xml:space="preserve">page 331 </w:t>
      </w:r>
      <w:r w:rsidR="00432632">
        <w:t>“.</w:t>
      </w:r>
      <w:r w:rsidRPr="00434F53">
        <w:t xml:space="preserve"> . . suddenly understanding”</w:t>
      </w:r>
    </w:p>
    <w:p w14:paraId="7932C9E3" w14:textId="77777777" w:rsidR="0024227F" w:rsidRDefault="0024227F" w:rsidP="001D6EF2">
      <w:pPr>
        <w:pStyle w:val="ELW12ptTextListParagraph1"/>
        <w:rPr>
          <w:rStyle w:val="x"/>
        </w:rPr>
      </w:pPr>
      <w:r w:rsidRPr="001D6EF2">
        <w:rPr>
          <w:b/>
        </w:rPr>
        <w:t xml:space="preserve">What is happening at Odilia’s Sweet Sixteen party? </w:t>
      </w:r>
      <w:r w:rsidRPr="00434F53">
        <w:rPr>
          <w:rStyle w:val="ELWAnswer"/>
        </w:rPr>
        <w:t>Papa shows up. He wants to speak to Mama.</w:t>
      </w:r>
    </w:p>
    <w:p w14:paraId="2C77F0DE" w14:textId="77777777" w:rsidR="0024227F" w:rsidRPr="00434F53" w:rsidRDefault="0024227F" w:rsidP="00434F53">
      <w:pPr>
        <w:pStyle w:val="ELW12ptTextBulletedLevel1"/>
      </w:pPr>
      <w:r w:rsidRPr="00434F53">
        <w:t xml:space="preserve">page 332 </w:t>
      </w:r>
      <w:r w:rsidR="00432632">
        <w:t>“.</w:t>
      </w:r>
      <w:r w:rsidRPr="00434F53">
        <w:t xml:space="preserve"> . . about to divulge”</w:t>
      </w:r>
    </w:p>
    <w:p w14:paraId="1060419A" w14:textId="77777777" w:rsidR="0024227F" w:rsidRDefault="0024227F" w:rsidP="001D6EF2">
      <w:pPr>
        <w:pStyle w:val="ELW12ptTextListParagraph1"/>
        <w:rPr>
          <w:rStyle w:val="x"/>
        </w:rPr>
      </w:pPr>
      <w:r w:rsidRPr="001D6EF2">
        <w:rPr>
          <w:b/>
        </w:rPr>
        <w:t>How has Mama transformed?</w:t>
      </w:r>
      <w:r w:rsidRPr="00434F53">
        <w:rPr>
          <w:rStyle w:val="ELWAnswer"/>
        </w:rPr>
        <w:t xml:space="preserve"> She earned her GED, enrolled in community college, got a new job, and is dating Special Agent Gonzales.</w:t>
      </w:r>
    </w:p>
    <w:p w14:paraId="57C17953" w14:textId="77777777" w:rsidR="0024227F" w:rsidRPr="00434F53" w:rsidRDefault="0024227F" w:rsidP="00434F53">
      <w:pPr>
        <w:pStyle w:val="ELW12ptTextBulletedLevel1"/>
      </w:pPr>
      <w:r w:rsidRPr="00434F53">
        <w:t>page 334 “‘. . . can’t see it’”</w:t>
      </w:r>
    </w:p>
    <w:p w14:paraId="345850D3" w14:textId="77777777" w:rsidR="0024227F" w:rsidRPr="009B3340" w:rsidRDefault="0024227F" w:rsidP="001D6EF2">
      <w:pPr>
        <w:pStyle w:val="ELW12ptTextListParagraph1"/>
      </w:pPr>
      <w:r w:rsidRPr="001D6EF2">
        <w:rPr>
          <w:b/>
        </w:rPr>
        <w:t xml:space="preserve">What happened to Papa? How has he transformed? </w:t>
      </w:r>
      <w:r w:rsidRPr="00434F53">
        <w:rPr>
          <w:rStyle w:val="ELWAnswer"/>
        </w:rPr>
        <w:t>Papa’s new wife left him and took all of his money. Papa seems to be truly remorseful now that he’s lost everything.</w:t>
      </w:r>
    </w:p>
    <w:sectPr w:rsidR="0024227F" w:rsidRPr="009B3340" w:rsidSect="00796F94">
      <w:headerReference w:type="default" r:id="rId8"/>
      <w:footerReference w:type="default" r:id="rId9"/>
      <w:headerReference w:type="first" r:id="rId10"/>
      <w:footerReference w:type="firs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B3602" w14:textId="77777777" w:rsidR="0067679E" w:rsidRDefault="0067679E" w:rsidP="007E7300">
      <w:r>
        <w:separator/>
      </w:r>
    </w:p>
  </w:endnote>
  <w:endnote w:type="continuationSeparator" w:id="0">
    <w:p w14:paraId="2889B4DB" w14:textId="77777777" w:rsidR="0067679E" w:rsidRDefault="0067679E"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altName w:val="Times New Roman"/>
    <w:charset w:val="00"/>
    <w:family w:val="roman"/>
    <w:pitch w:val="variable"/>
    <w:sig w:usb0="E0002AEF" w:usb1="C0007841" w:usb2="00000009" w:usb3="00000000" w:csb0="000001F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arkPro-HeavyItalic">
    <w:panose1 w:val="020B0904020101010102"/>
    <w:charset w:val="00"/>
    <w:family w:val="swiss"/>
    <w:notTrueType/>
    <w:pitch w:val="variable"/>
    <w:sig w:usb0="A00000FF" w:usb1="5000FCFB" w:usb2="00000000" w:usb3="00000000" w:csb0="00000093" w:csb1="00000000"/>
  </w:font>
  <w:font w:name="MercuryTextG2-Roman">
    <w:altName w:val="Calibri"/>
    <w:panose1 w:val="02000603070000020004"/>
    <w:charset w:val="00"/>
    <w:family w:val="auto"/>
    <w:pitch w:val="variable"/>
    <w:sig w:usb0="00000003" w:usb1="00000000" w:usb2="00000000" w:usb3="00000000" w:csb0="0000000B" w:csb1="00000000"/>
  </w:font>
  <w:font w:name="MercuryTextG2-Bold">
    <w:panose1 w:val="00000000000000000000"/>
    <w:charset w:val="4D"/>
    <w:family w:val="auto"/>
    <w:notTrueType/>
    <w:pitch w:val="variable"/>
    <w:sig w:usb0="A000007F" w:usb1="4000004A" w:usb2="00000000" w:usb3="00000000" w:csb0="00000193" w:csb1="00000000"/>
  </w:font>
  <w:font w:name="TimesNewRomanPSMT">
    <w:altName w:val="Times New Roman"/>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7F7EA"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24227F" w14:paraId="4E61AD64" w14:textId="77777777" w:rsidTr="0024227F">
      <w:trPr>
        <w:trHeight w:val="288"/>
      </w:trPr>
      <w:tc>
        <w:tcPr>
          <w:tcW w:w="3685" w:type="dxa"/>
          <w:shd w:val="clear" w:color="auto" w:fill="auto"/>
        </w:tcPr>
        <w:p w14:paraId="135EA493" w14:textId="77777777" w:rsidR="00E664BF" w:rsidRPr="0024227F" w:rsidRDefault="00E30588" w:rsidP="00804EF8">
          <w:pPr>
            <w:pStyle w:val="ELWPageFooter"/>
            <w:rPr>
              <w:position w:val="4"/>
            </w:rPr>
          </w:pPr>
          <w:r w:rsidRPr="00447D4B">
            <w:rPr>
              <w:noProof/>
            </w:rPr>
            <w:pict w14:anchorId="2D39F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76.25pt;height:9pt;visibility:visible">
                <v:imagedata r:id="rId1" o:title=""/>
              </v:shape>
            </w:pict>
          </w:r>
        </w:p>
      </w:tc>
      <w:tc>
        <w:tcPr>
          <w:tcW w:w="2697" w:type="dxa"/>
          <w:shd w:val="clear" w:color="auto" w:fill="auto"/>
        </w:tcPr>
        <w:p w14:paraId="30DC69B4" w14:textId="77777777" w:rsidR="00E664BF" w:rsidRPr="0024227F" w:rsidRDefault="00E664BF" w:rsidP="00804EF8">
          <w:pPr>
            <w:pStyle w:val="ELWPageFooter"/>
          </w:pPr>
          <w:r w:rsidRPr="0024227F">
            <w:t xml:space="preserve"> </w:t>
          </w:r>
        </w:p>
      </w:tc>
      <w:tc>
        <w:tcPr>
          <w:tcW w:w="2968" w:type="dxa"/>
          <w:shd w:val="clear" w:color="auto" w:fill="auto"/>
        </w:tcPr>
        <w:p w14:paraId="12CFF11D" w14:textId="77777777" w:rsidR="00E664BF" w:rsidRPr="0024227F" w:rsidRDefault="00E664BF" w:rsidP="0024227F">
          <w:pPr>
            <w:pStyle w:val="ELWPageFooter-PageNumber"/>
            <w:jc w:val="right"/>
          </w:pPr>
          <w:r w:rsidRPr="0024227F">
            <w:fldChar w:fldCharType="begin"/>
          </w:r>
          <w:r w:rsidRPr="0024227F">
            <w:instrText xml:space="preserve"> PAGE   \* MERGEFORMAT </w:instrText>
          </w:r>
          <w:r w:rsidRPr="0024227F">
            <w:fldChar w:fldCharType="separate"/>
          </w:r>
          <w:r w:rsidR="005A34B9">
            <w:rPr>
              <w:noProof/>
            </w:rPr>
            <w:t>17</w:t>
          </w:r>
          <w:r w:rsidRPr="0024227F">
            <w:fldChar w:fldCharType="end"/>
          </w:r>
        </w:p>
      </w:tc>
    </w:tr>
    <w:tr w:rsidR="00E664BF" w:rsidRPr="0024227F" w14:paraId="517A697D" w14:textId="77777777" w:rsidTr="0024227F">
      <w:trPr>
        <w:trHeight w:val="288"/>
      </w:trPr>
      <w:tc>
        <w:tcPr>
          <w:tcW w:w="9350" w:type="dxa"/>
          <w:gridSpan w:val="3"/>
          <w:shd w:val="clear" w:color="auto" w:fill="auto"/>
        </w:tcPr>
        <w:p w14:paraId="1445B697" w14:textId="77777777" w:rsidR="00E664BF" w:rsidRPr="0024227F" w:rsidRDefault="00E664BF" w:rsidP="0024227F">
          <w:pPr>
            <w:pStyle w:val="ELWCoverFooter"/>
            <w:ind w:left="0" w:right="0"/>
          </w:pPr>
          <w:r w:rsidRPr="0024227F">
            <w:t>© 2019 EL Education Inc.</w:t>
          </w:r>
        </w:p>
      </w:tc>
    </w:tr>
  </w:tbl>
  <w:p w14:paraId="602DC7CF"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16015"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24227F" w14:paraId="2A66F3B1" w14:textId="77777777" w:rsidTr="0024227F">
      <w:trPr>
        <w:trHeight w:val="288"/>
      </w:trPr>
      <w:tc>
        <w:tcPr>
          <w:tcW w:w="1170" w:type="dxa"/>
          <w:shd w:val="clear" w:color="auto" w:fill="auto"/>
          <w:vAlign w:val="center"/>
        </w:tcPr>
        <w:p w14:paraId="162FE371" w14:textId="77777777" w:rsidR="00F9535C" w:rsidRPr="0024227F" w:rsidRDefault="00E30588" w:rsidP="00F9535C">
          <w:pPr>
            <w:pStyle w:val="ELWPageFooter"/>
            <w:rPr>
              <w:position w:val="4"/>
            </w:rPr>
          </w:pPr>
          <w:r w:rsidRPr="0024227F">
            <w:rPr>
              <w:rStyle w:val="ELWPageFooterChar"/>
              <w:noProof/>
              <w:position w:val="4"/>
            </w:rPr>
            <w:pict w14:anchorId="241F06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53.25pt;height:8.25pt;visibility:visible">
                <v:imagedata r:id="rId1" o:title=""/>
              </v:shape>
            </w:pict>
          </w:r>
        </w:p>
      </w:tc>
      <w:tc>
        <w:tcPr>
          <w:tcW w:w="3809" w:type="dxa"/>
          <w:shd w:val="clear" w:color="auto" w:fill="auto"/>
          <w:vAlign w:val="center"/>
        </w:tcPr>
        <w:p w14:paraId="46352969" w14:textId="77777777" w:rsidR="00F9535C" w:rsidRPr="0024227F" w:rsidRDefault="00F9535C" w:rsidP="00F9535C">
          <w:pPr>
            <w:pStyle w:val="ELWPageFooter"/>
          </w:pPr>
          <w:r w:rsidRPr="0024227F">
            <w:t>| Language Arts Curriculum</w:t>
          </w:r>
        </w:p>
      </w:tc>
      <w:tc>
        <w:tcPr>
          <w:tcW w:w="4381" w:type="dxa"/>
          <w:shd w:val="clear" w:color="auto" w:fill="auto"/>
          <w:vAlign w:val="center"/>
        </w:tcPr>
        <w:p w14:paraId="0082864D" w14:textId="77777777" w:rsidR="00F9535C" w:rsidRPr="0024227F" w:rsidRDefault="00F9535C" w:rsidP="0024227F">
          <w:pPr>
            <w:pStyle w:val="ELWPageFooter-PageNumber"/>
            <w:jc w:val="right"/>
          </w:pPr>
          <w:r w:rsidRPr="0024227F">
            <w:fldChar w:fldCharType="begin"/>
          </w:r>
          <w:r w:rsidRPr="0024227F">
            <w:instrText xml:space="preserve"> PAGE   \* MERGEFORMAT </w:instrText>
          </w:r>
          <w:r w:rsidRPr="0024227F">
            <w:fldChar w:fldCharType="separate"/>
          </w:r>
          <w:r w:rsidRPr="0024227F">
            <w:t>2</w:t>
          </w:r>
          <w:r w:rsidRPr="0024227F">
            <w:fldChar w:fldCharType="end"/>
          </w:r>
        </w:p>
      </w:tc>
    </w:tr>
    <w:tr w:rsidR="00F9535C" w:rsidRPr="0024227F" w14:paraId="726E5F55" w14:textId="77777777" w:rsidTr="0024227F">
      <w:trPr>
        <w:trHeight w:val="288"/>
      </w:trPr>
      <w:tc>
        <w:tcPr>
          <w:tcW w:w="9360" w:type="dxa"/>
          <w:gridSpan w:val="3"/>
          <w:shd w:val="clear" w:color="auto" w:fill="auto"/>
          <w:vAlign w:val="center"/>
        </w:tcPr>
        <w:p w14:paraId="4A9F9E39" w14:textId="77777777" w:rsidR="00F9535C" w:rsidRPr="0024227F" w:rsidRDefault="00F9535C" w:rsidP="00F9535C">
          <w:pPr>
            <w:pStyle w:val="ELWCoverFooter"/>
            <w:rPr>
              <w:rFonts w:cs="Calibri"/>
              <w:szCs w:val="21"/>
            </w:rPr>
          </w:pPr>
          <w:r w:rsidRPr="0024227F">
            <w:t>© 2019</w:t>
          </w:r>
          <w:r w:rsidRPr="0024227F">
            <w:rPr>
              <w:rFonts w:cs="Calibri"/>
              <w:szCs w:val="21"/>
            </w:rPr>
            <w:t>© 2019 EL Education Inc.</w:t>
          </w:r>
        </w:p>
        <w:p w14:paraId="6885DCA4" w14:textId="77777777" w:rsidR="00F9535C" w:rsidRPr="0024227F" w:rsidRDefault="00F9535C" w:rsidP="0024227F">
          <w:pPr>
            <w:pStyle w:val="ELWPageFooter-PageNumber"/>
            <w:jc w:val="right"/>
          </w:pPr>
        </w:p>
      </w:tc>
    </w:tr>
  </w:tbl>
  <w:p w14:paraId="0F4C4554"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F5693" w14:textId="77777777" w:rsidR="0067679E" w:rsidRDefault="0067679E" w:rsidP="007E7300">
      <w:r>
        <w:separator/>
      </w:r>
    </w:p>
  </w:footnote>
  <w:footnote w:type="continuationSeparator" w:id="0">
    <w:p w14:paraId="44799624" w14:textId="77777777" w:rsidR="0067679E" w:rsidRDefault="0067679E"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DFFD8"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4227F" w14:paraId="4F56034A" w14:textId="77777777" w:rsidTr="0024227F">
      <w:trPr>
        <w:trHeight w:val="432"/>
      </w:trPr>
      <w:tc>
        <w:tcPr>
          <w:tcW w:w="4220" w:type="dxa"/>
          <w:shd w:val="clear" w:color="auto" w:fill="auto"/>
        </w:tcPr>
        <w:p w14:paraId="032CFA7B" w14:textId="77777777" w:rsidR="007E7300" w:rsidRPr="0024227F" w:rsidRDefault="007A4926" w:rsidP="007E7300">
          <w:pPr>
            <w:pStyle w:val="ELWPageHeader"/>
          </w:pPr>
          <w:r w:rsidRPr="007A4926">
            <w:t>Folklore of Latin America</w:t>
          </w:r>
        </w:p>
      </w:tc>
      <w:tc>
        <w:tcPr>
          <w:tcW w:w="5110" w:type="dxa"/>
          <w:shd w:val="clear" w:color="auto" w:fill="auto"/>
        </w:tcPr>
        <w:p w14:paraId="6F9201A5" w14:textId="77777777" w:rsidR="007E7300" w:rsidRPr="0024227F" w:rsidRDefault="007E7300" w:rsidP="007A4926">
          <w:pPr>
            <w:pStyle w:val="ELWPageHeader"/>
            <w:jc w:val="right"/>
          </w:pPr>
          <w:r w:rsidRPr="0024227F">
            <w:t xml:space="preserve">Grade </w:t>
          </w:r>
          <w:r w:rsidR="007A4926">
            <w:t>8</w:t>
          </w:r>
          <w:r w:rsidRPr="0024227F">
            <w:t xml:space="preserve">: Module </w:t>
          </w:r>
          <w:r w:rsidR="007A4926">
            <w:t>1</w:t>
          </w:r>
          <w:r w:rsidRPr="0024227F">
            <w:t xml:space="preserve">: Unit </w:t>
          </w:r>
          <w:r w:rsidR="007A4926">
            <w:t>1</w:t>
          </w:r>
          <w:r w:rsidRPr="0024227F">
            <w:t xml:space="preserve">: Lesson </w:t>
          </w:r>
          <w:r w:rsidR="007A4926">
            <w:t>2</w:t>
          </w:r>
        </w:p>
      </w:tc>
    </w:tr>
  </w:tbl>
  <w:p w14:paraId="31C91177"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E755"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24227F" w14:paraId="0445B053" w14:textId="77777777" w:rsidTr="0024227F">
      <w:trPr>
        <w:trHeight w:val="432"/>
      </w:trPr>
      <w:tc>
        <w:tcPr>
          <w:tcW w:w="4220" w:type="dxa"/>
          <w:shd w:val="clear" w:color="auto" w:fill="auto"/>
        </w:tcPr>
        <w:p w14:paraId="4848938D" w14:textId="77777777" w:rsidR="007E7300" w:rsidRPr="0024227F" w:rsidRDefault="007E7300" w:rsidP="007E7300">
          <w:pPr>
            <w:pStyle w:val="ELWPageHeader"/>
          </w:pPr>
          <w:r w:rsidRPr="0024227F">
            <w:t>Module Title</w:t>
          </w:r>
        </w:p>
      </w:tc>
      <w:tc>
        <w:tcPr>
          <w:tcW w:w="5110" w:type="dxa"/>
          <w:shd w:val="clear" w:color="auto" w:fill="auto"/>
        </w:tcPr>
        <w:p w14:paraId="235162BD" w14:textId="77777777" w:rsidR="007E7300" w:rsidRPr="0024227F" w:rsidRDefault="007E7300" w:rsidP="0024227F">
          <w:pPr>
            <w:pStyle w:val="ELWPageHeader"/>
            <w:jc w:val="right"/>
          </w:pPr>
          <w:r w:rsidRPr="0024227F">
            <w:t>Grade X: Module X: Unit X: Lesson X</w:t>
          </w:r>
        </w:p>
      </w:tc>
    </w:tr>
  </w:tbl>
  <w:p w14:paraId="008A1475"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27F"/>
    <w:rsid w:val="0000055D"/>
    <w:rsid w:val="000074A0"/>
    <w:rsid w:val="0001082D"/>
    <w:rsid w:val="00072151"/>
    <w:rsid w:val="000838F5"/>
    <w:rsid w:val="000A2F98"/>
    <w:rsid w:val="000F154B"/>
    <w:rsid w:val="00112A07"/>
    <w:rsid w:val="00122BA3"/>
    <w:rsid w:val="0015615D"/>
    <w:rsid w:val="001840AC"/>
    <w:rsid w:val="001A3CB6"/>
    <w:rsid w:val="001D6EF2"/>
    <w:rsid w:val="002022F4"/>
    <w:rsid w:val="002049C9"/>
    <w:rsid w:val="0024227F"/>
    <w:rsid w:val="002426C4"/>
    <w:rsid w:val="00274A95"/>
    <w:rsid w:val="002A64ED"/>
    <w:rsid w:val="002E1DA8"/>
    <w:rsid w:val="002F72A6"/>
    <w:rsid w:val="003501B7"/>
    <w:rsid w:val="00355C3C"/>
    <w:rsid w:val="003760E5"/>
    <w:rsid w:val="0039447B"/>
    <w:rsid w:val="003D54C0"/>
    <w:rsid w:val="003D5E84"/>
    <w:rsid w:val="003D7CA6"/>
    <w:rsid w:val="00411CE2"/>
    <w:rsid w:val="00413A53"/>
    <w:rsid w:val="00432632"/>
    <w:rsid w:val="0043293A"/>
    <w:rsid w:val="00434F53"/>
    <w:rsid w:val="0044698A"/>
    <w:rsid w:val="00471405"/>
    <w:rsid w:val="00490A6A"/>
    <w:rsid w:val="004C3355"/>
    <w:rsid w:val="004C47D3"/>
    <w:rsid w:val="004C58BD"/>
    <w:rsid w:val="004E6793"/>
    <w:rsid w:val="004F5579"/>
    <w:rsid w:val="00512FBF"/>
    <w:rsid w:val="005205D8"/>
    <w:rsid w:val="00527FF5"/>
    <w:rsid w:val="00536707"/>
    <w:rsid w:val="00586446"/>
    <w:rsid w:val="005A34B9"/>
    <w:rsid w:val="005E59E0"/>
    <w:rsid w:val="005F6EDD"/>
    <w:rsid w:val="00602969"/>
    <w:rsid w:val="00635499"/>
    <w:rsid w:val="0063761E"/>
    <w:rsid w:val="006422CC"/>
    <w:rsid w:val="0064302E"/>
    <w:rsid w:val="00643A4B"/>
    <w:rsid w:val="0067679E"/>
    <w:rsid w:val="006A0F30"/>
    <w:rsid w:val="006B5EFE"/>
    <w:rsid w:val="006C55B2"/>
    <w:rsid w:val="006D474F"/>
    <w:rsid w:val="00705409"/>
    <w:rsid w:val="0070624E"/>
    <w:rsid w:val="0071010F"/>
    <w:rsid w:val="007536BA"/>
    <w:rsid w:val="0076643E"/>
    <w:rsid w:val="007674AA"/>
    <w:rsid w:val="007738A3"/>
    <w:rsid w:val="0078233E"/>
    <w:rsid w:val="007829B7"/>
    <w:rsid w:val="00796F94"/>
    <w:rsid w:val="007A4926"/>
    <w:rsid w:val="007B5DE1"/>
    <w:rsid w:val="007C46DF"/>
    <w:rsid w:val="007D3B8D"/>
    <w:rsid w:val="007E7300"/>
    <w:rsid w:val="00804EF8"/>
    <w:rsid w:val="008238F2"/>
    <w:rsid w:val="00824ABE"/>
    <w:rsid w:val="0084306A"/>
    <w:rsid w:val="00871BF5"/>
    <w:rsid w:val="008C0A6C"/>
    <w:rsid w:val="0090263B"/>
    <w:rsid w:val="00950912"/>
    <w:rsid w:val="00954A22"/>
    <w:rsid w:val="00964637"/>
    <w:rsid w:val="00967DA0"/>
    <w:rsid w:val="00975D07"/>
    <w:rsid w:val="00982ABD"/>
    <w:rsid w:val="00987170"/>
    <w:rsid w:val="009B3340"/>
    <w:rsid w:val="009F259B"/>
    <w:rsid w:val="00A07459"/>
    <w:rsid w:val="00A201DC"/>
    <w:rsid w:val="00A354E6"/>
    <w:rsid w:val="00A712CC"/>
    <w:rsid w:val="00AA4556"/>
    <w:rsid w:val="00AB1019"/>
    <w:rsid w:val="00B233EA"/>
    <w:rsid w:val="00B60062"/>
    <w:rsid w:val="00B6191B"/>
    <w:rsid w:val="00B73F9C"/>
    <w:rsid w:val="00B80A08"/>
    <w:rsid w:val="00B855DC"/>
    <w:rsid w:val="00B87660"/>
    <w:rsid w:val="00BA5058"/>
    <w:rsid w:val="00C23025"/>
    <w:rsid w:val="00C45799"/>
    <w:rsid w:val="00C6290E"/>
    <w:rsid w:val="00C73BC7"/>
    <w:rsid w:val="00CA6C54"/>
    <w:rsid w:val="00CE2854"/>
    <w:rsid w:val="00CF6624"/>
    <w:rsid w:val="00D07CD2"/>
    <w:rsid w:val="00D2350A"/>
    <w:rsid w:val="00D62123"/>
    <w:rsid w:val="00D62EA2"/>
    <w:rsid w:val="00D9460A"/>
    <w:rsid w:val="00DA4CCC"/>
    <w:rsid w:val="00DD0E5C"/>
    <w:rsid w:val="00DE691C"/>
    <w:rsid w:val="00E30588"/>
    <w:rsid w:val="00E600E3"/>
    <w:rsid w:val="00E664BF"/>
    <w:rsid w:val="00E67B6A"/>
    <w:rsid w:val="00EA19DE"/>
    <w:rsid w:val="00EB4B7C"/>
    <w:rsid w:val="00EC2B3C"/>
    <w:rsid w:val="00ED0AF6"/>
    <w:rsid w:val="00EE695D"/>
    <w:rsid w:val="00F10774"/>
    <w:rsid w:val="00F1179E"/>
    <w:rsid w:val="00F60A1E"/>
    <w:rsid w:val="00F64020"/>
    <w:rsid w:val="00F80A7E"/>
    <w:rsid w:val="00F86491"/>
    <w:rsid w:val="00F9535C"/>
    <w:rsid w:val="00FA1143"/>
    <w:rsid w:val="00FC5307"/>
    <w:rsid w:val="00FE5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446E0"/>
  <w15:chartTrackingRefBased/>
  <w15:docId w15:val="{E1225D25-DBF9-4516-8519-BE23BEF0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EA19DE"/>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CHAPH">
    <w:name w:val="CHAP_H"/>
    <w:basedOn w:val="Normal"/>
    <w:uiPriority w:val="99"/>
    <w:rsid w:val="0024227F"/>
    <w:pPr>
      <w:widowControl w:val="0"/>
      <w:suppressAutoHyphens/>
      <w:autoSpaceDE w:val="0"/>
      <w:autoSpaceDN w:val="0"/>
      <w:adjustRightInd w:val="0"/>
      <w:spacing w:after="80" w:line="288" w:lineRule="auto"/>
      <w:textAlignment w:val="center"/>
    </w:pPr>
    <w:rPr>
      <w:rFonts w:ascii="MarkPro" w:eastAsia="Times New Roman" w:hAnsi="MarkPro" w:cs="MarkPro"/>
      <w:color w:val="E5004C"/>
      <w:spacing w:val="6"/>
      <w:sz w:val="32"/>
      <w:szCs w:val="32"/>
    </w:rPr>
  </w:style>
  <w:style w:type="paragraph" w:customStyle="1" w:styleId="TSMH1">
    <w:name w:val="TSM H1"/>
    <w:basedOn w:val="Normal"/>
    <w:uiPriority w:val="99"/>
    <w:rsid w:val="0024227F"/>
    <w:pPr>
      <w:widowControl w:val="0"/>
      <w:suppressAutoHyphens/>
      <w:autoSpaceDE w:val="0"/>
      <w:autoSpaceDN w:val="0"/>
      <w:adjustRightInd w:val="0"/>
      <w:spacing w:after="270" w:line="460" w:lineRule="atLeast"/>
      <w:jc w:val="center"/>
      <w:textAlignment w:val="center"/>
    </w:pPr>
    <w:rPr>
      <w:rFonts w:ascii="MarkPro-Heavy" w:eastAsia="Times New Roman" w:hAnsi="MarkPro-Heavy" w:cs="MarkPro-Heavy"/>
      <w:color w:val="E5004C"/>
      <w:spacing w:val="-4"/>
      <w:sz w:val="42"/>
      <w:szCs w:val="42"/>
      <w:lang w:val="en-GB"/>
    </w:rPr>
  </w:style>
  <w:style w:type="paragraph" w:customStyle="1" w:styleId="TSMTeacherExample">
    <w:name w:val="TSM Teacher Example"/>
    <w:basedOn w:val="Normal"/>
    <w:uiPriority w:val="99"/>
    <w:rsid w:val="0024227F"/>
    <w:pPr>
      <w:widowControl w:val="0"/>
      <w:suppressAutoHyphens/>
      <w:autoSpaceDE w:val="0"/>
      <w:autoSpaceDN w:val="0"/>
      <w:adjustRightInd w:val="0"/>
      <w:spacing w:after="180" w:line="360" w:lineRule="atLeast"/>
      <w:textAlignment w:val="center"/>
    </w:pPr>
    <w:rPr>
      <w:rFonts w:ascii="MarkPro-HeavyItalic" w:eastAsia="Times New Roman" w:hAnsi="MarkPro-HeavyItalic" w:cs="MarkPro-HeavyItalic"/>
      <w:i/>
      <w:iCs/>
      <w:color w:val="E5004C"/>
      <w:spacing w:val="-3"/>
      <w:sz w:val="28"/>
      <w:szCs w:val="28"/>
      <w:lang w:val="en-GB"/>
    </w:rPr>
  </w:style>
  <w:style w:type="paragraph" w:customStyle="1" w:styleId="TSMBasicTXT-Teacher">
    <w:name w:val="TSM Basic TXT - Teacher"/>
    <w:basedOn w:val="Normal"/>
    <w:uiPriority w:val="99"/>
    <w:rsid w:val="0024227F"/>
    <w:pPr>
      <w:widowControl w:val="0"/>
      <w:suppressAutoHyphens/>
      <w:autoSpaceDE w:val="0"/>
      <w:autoSpaceDN w:val="0"/>
      <w:adjustRightInd w:val="0"/>
      <w:spacing w:before="90" w:after="90" w:line="320" w:lineRule="atLeast"/>
      <w:textAlignment w:val="center"/>
    </w:pPr>
    <w:rPr>
      <w:rFonts w:ascii="MercuryTextG2-Roman" w:eastAsia="Times New Roman" w:hAnsi="MercuryTextG2-Roman" w:cs="MercuryTextG2-Roman"/>
      <w:color w:val="000000"/>
      <w:spacing w:val="-2"/>
    </w:rPr>
  </w:style>
  <w:style w:type="paragraph" w:customStyle="1" w:styleId="TGH1">
    <w:name w:val="TG H1"/>
    <w:basedOn w:val="Normal"/>
    <w:uiPriority w:val="99"/>
    <w:rsid w:val="0024227F"/>
    <w:pPr>
      <w:widowControl w:val="0"/>
      <w:pBdr>
        <w:bottom w:val="single" w:sz="8" w:space="0" w:color="auto"/>
      </w:pBdr>
      <w:suppressAutoHyphens/>
      <w:autoSpaceDE w:val="0"/>
      <w:autoSpaceDN w:val="0"/>
      <w:adjustRightInd w:val="0"/>
      <w:spacing w:before="480" w:after="360" w:line="320" w:lineRule="atLeast"/>
      <w:jc w:val="both"/>
      <w:textAlignment w:val="center"/>
    </w:pPr>
    <w:rPr>
      <w:rFonts w:ascii="MarkPro-Heavy" w:eastAsia="Times New Roman" w:hAnsi="MarkPro-Heavy" w:cs="MarkPro-Heavy"/>
      <w:color w:val="000000"/>
      <w:sz w:val="26"/>
      <w:szCs w:val="26"/>
      <w:lang w:val="en-GB"/>
    </w:rPr>
  </w:style>
  <w:style w:type="paragraph" w:customStyle="1" w:styleId="TSMH2-Teacher">
    <w:name w:val="TSM H2 - Teacher"/>
    <w:basedOn w:val="Normal"/>
    <w:uiPriority w:val="99"/>
    <w:rsid w:val="0024227F"/>
    <w:pPr>
      <w:widowControl w:val="0"/>
      <w:suppressAutoHyphens/>
      <w:autoSpaceDE w:val="0"/>
      <w:autoSpaceDN w:val="0"/>
      <w:adjustRightInd w:val="0"/>
      <w:spacing w:before="180" w:after="90" w:line="320" w:lineRule="atLeast"/>
      <w:textAlignment w:val="center"/>
    </w:pPr>
    <w:rPr>
      <w:rFonts w:ascii="MercuryTextG2-Bold" w:eastAsia="Times New Roman" w:hAnsi="MercuryTextG2-Bold" w:cs="MercuryTextG2-Bold"/>
      <w:b/>
      <w:bCs/>
      <w:color w:val="000000"/>
      <w:spacing w:val="-2"/>
    </w:rPr>
  </w:style>
  <w:style w:type="paragraph" w:customStyle="1" w:styleId="TSMBL-Teacher">
    <w:name w:val="TSM BL - Teacher"/>
    <w:basedOn w:val="Normal"/>
    <w:uiPriority w:val="99"/>
    <w:rsid w:val="0024227F"/>
    <w:pPr>
      <w:widowControl w:val="0"/>
      <w:tabs>
        <w:tab w:val="left" w:pos="360"/>
      </w:tabs>
      <w:suppressAutoHyphens/>
      <w:autoSpaceDE w:val="0"/>
      <w:autoSpaceDN w:val="0"/>
      <w:adjustRightInd w:val="0"/>
      <w:spacing w:after="90" w:line="320" w:lineRule="atLeast"/>
      <w:ind w:left="432" w:right="90" w:hanging="360"/>
      <w:textAlignment w:val="center"/>
    </w:pPr>
    <w:rPr>
      <w:rFonts w:ascii="MercuryTextG2-Roman" w:eastAsia="Times New Roman" w:hAnsi="MercuryTextG2-Roman" w:cs="MercuryTextG2-Roman"/>
      <w:color w:val="000000"/>
      <w:spacing w:val="-2"/>
    </w:rPr>
  </w:style>
  <w:style w:type="paragraph" w:customStyle="1" w:styleId="TSMBasicTXT-TeacherIndent">
    <w:name w:val="TSM Basic TXT - Teacher Indent"/>
    <w:basedOn w:val="TSMBasicTXT-Teacher"/>
    <w:uiPriority w:val="99"/>
    <w:rsid w:val="0024227F"/>
    <w:pPr>
      <w:spacing w:before="0"/>
      <w:ind w:left="432"/>
    </w:pPr>
  </w:style>
  <w:style w:type="character" w:customStyle="1" w:styleId="x">
    <w:name w:val="x"/>
    <w:uiPriority w:val="99"/>
    <w:rsid w:val="0024227F"/>
    <w:rPr>
      <w:color w:val="000000"/>
      <w:w w:val="100"/>
    </w:rPr>
  </w:style>
  <w:style w:type="character" w:customStyle="1" w:styleId="HeavyItalic">
    <w:name w:val="Heavy Italic"/>
    <w:uiPriority w:val="99"/>
    <w:rsid w:val="0024227F"/>
    <w:rPr>
      <w:rFonts w:ascii="MarkPro-HeavyItalic" w:hAnsi="MarkPro-HeavyItalic"/>
      <w:i/>
      <w:color w:val="000000"/>
      <w:w w:val="100"/>
    </w:rPr>
  </w:style>
  <w:style w:type="character" w:customStyle="1" w:styleId="TeacherVersion">
    <w:name w:val="Teacher_Version"/>
    <w:uiPriority w:val="99"/>
    <w:rsid w:val="0024227F"/>
    <w:rPr>
      <w:color w:val="000000"/>
      <w:w w:val="100"/>
    </w:rPr>
  </w:style>
  <w:style w:type="character" w:customStyle="1" w:styleId="BodyText">
    <w:name w:val="Body_Text"/>
    <w:uiPriority w:val="99"/>
    <w:rsid w:val="0024227F"/>
    <w:rPr>
      <w:color w:val="000000"/>
      <w:w w:val="100"/>
    </w:rPr>
  </w:style>
  <w:style w:type="character" w:customStyle="1" w:styleId="Italic">
    <w:name w:val="Italic"/>
    <w:uiPriority w:val="99"/>
    <w:rsid w:val="0024227F"/>
    <w:rPr>
      <w:i/>
      <w:color w:val="000000"/>
      <w:w w:val="100"/>
    </w:rPr>
  </w:style>
  <w:style w:type="character" w:customStyle="1" w:styleId="Heading">
    <w:name w:val="Heading"/>
    <w:uiPriority w:val="99"/>
    <w:rsid w:val="0024227F"/>
    <w:rPr>
      <w:color w:val="000000"/>
      <w:w w:val="100"/>
    </w:rPr>
  </w:style>
  <w:style w:type="character" w:customStyle="1" w:styleId="Red">
    <w:name w:val="Red"/>
    <w:uiPriority w:val="99"/>
    <w:rsid w:val="0024227F"/>
    <w:rPr>
      <w:color w:val="E5004C"/>
      <w:w w:val="100"/>
    </w:rPr>
  </w:style>
  <w:style w:type="character" w:customStyle="1" w:styleId="Bold">
    <w:name w:val="Bold"/>
    <w:uiPriority w:val="99"/>
    <w:rsid w:val="0024227F"/>
    <w:rPr>
      <w:b/>
      <w:color w:val="000000"/>
      <w:w w:val="100"/>
    </w:rPr>
  </w:style>
  <w:style w:type="character" w:customStyle="1" w:styleId="TXTAnswer-Table">
    <w:name w:val="TXT Answer - Table"/>
    <w:uiPriority w:val="99"/>
    <w:rsid w:val="0024227F"/>
    <w:rPr>
      <w:rFonts w:ascii="MarkPro-Heavy" w:hAnsi="MarkPro-Heavy" w:cs="MarkPro-Heavy"/>
      <w:i w:val="0"/>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CBB87A6-33F9-E146-974A-A510BCBE2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17</Pages>
  <Words>4304</Words>
  <Characters>24535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2022-03-20T14:57:00Z</dcterms:created>
  <dcterms:modified xsi:type="dcterms:W3CDTF">2022-03-20T14:57:00Z</dcterms:modified>
</cp:coreProperties>
</file>