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9E6F1" w14:textId="77777777" w:rsidR="00010525" w:rsidRPr="00E1576C" w:rsidRDefault="00010525" w:rsidP="00E1576C">
      <w:pPr>
        <w:pStyle w:val="ELWPageTitle"/>
      </w:pPr>
      <w:r w:rsidRPr="00E1576C">
        <w:t xml:space="preserve">Homework: Unfamiliar Vocabulary: </w:t>
      </w:r>
      <w:r w:rsidRPr="00E1576C">
        <w:br/>
      </w:r>
      <w:r w:rsidRPr="00E1576C">
        <w:rPr>
          <w:i/>
        </w:rPr>
        <w:t>Summer of the Mariposas</w:t>
      </w:r>
      <w:r w:rsidRPr="00E1576C">
        <w:t>, Chapter 1</w:t>
      </w:r>
    </w:p>
    <w:p w14:paraId="403D5E94" w14:textId="77777777" w:rsidR="00010525" w:rsidRPr="00E1576C" w:rsidRDefault="00010525" w:rsidP="00E1576C">
      <w:pPr>
        <w:pStyle w:val="ELWName-Date"/>
      </w:pPr>
      <w:r w:rsidRPr="00E1576C">
        <w:rPr>
          <w:rStyle w:val="ELWRed"/>
        </w:rPr>
        <w:t>Name:</w:t>
      </w:r>
      <w:r w:rsidRPr="00E1576C">
        <w:tab/>
      </w:r>
      <w:r w:rsidRPr="00E1576C">
        <w:rPr>
          <w:rStyle w:val="ELWRed"/>
        </w:rPr>
        <w:t>Date:</w:t>
      </w:r>
      <w:r w:rsidRPr="00E1576C">
        <w:tab/>
      </w:r>
    </w:p>
    <w:p w14:paraId="0D6221FF" w14:textId="77777777" w:rsidR="00010525" w:rsidRDefault="00010525" w:rsidP="00FF3C70">
      <w:pPr>
        <w:pStyle w:val="ELW6-8Text"/>
        <w:spacing w:before="360"/>
        <w:rPr>
          <w:rStyle w:val="x"/>
        </w:rPr>
      </w:pPr>
      <w:r w:rsidRPr="00E1576C">
        <w:rPr>
          <w:b/>
        </w:rPr>
        <w:t>Directions:</w:t>
      </w:r>
      <w:r w:rsidRPr="00E1576C">
        <w:t xml:space="preserve"> Reread each excerpt from chapter 1 of </w:t>
      </w:r>
      <w:r w:rsidRPr="00E1576C">
        <w:rPr>
          <w:i/>
        </w:rPr>
        <w:t>Summer of the Mariposas</w:t>
      </w:r>
      <w:r w:rsidRPr="00E1576C">
        <w:t>. Then answer the questions below.</w:t>
      </w:r>
    </w:p>
    <w:p w14:paraId="08BED908" w14:textId="77777777" w:rsidR="00010525" w:rsidRDefault="00010525" w:rsidP="00FF3C70">
      <w:pPr>
        <w:pStyle w:val="ELW6-8TextNumberedLevel1"/>
        <w:spacing w:before="360"/>
        <w:rPr>
          <w:rStyle w:val="x"/>
        </w:rPr>
      </w:pPr>
      <w:r w:rsidRPr="00E1576C">
        <w:t xml:space="preserve">“‘And what’s that? What is the right thing, Juanita?’ I asked, </w:t>
      </w:r>
      <w:r w:rsidRPr="00E1576C">
        <w:rPr>
          <w:b/>
        </w:rPr>
        <w:t>exasperated</w:t>
      </w:r>
      <w:r w:rsidRPr="00E1576C">
        <w:t>. Arguing with her always had a draining effect on me.” (13)</w:t>
      </w:r>
    </w:p>
    <w:p w14:paraId="1C98AD86" w14:textId="77777777" w:rsidR="00010525" w:rsidRDefault="00010525" w:rsidP="00E1576C">
      <w:pPr>
        <w:pStyle w:val="ELW6-8TextListParagraph1"/>
        <w:spacing w:before="240" w:after="240"/>
        <w:rPr>
          <w:rStyle w:val="x"/>
        </w:rPr>
      </w:pPr>
      <w:r w:rsidRPr="00E1576C">
        <w:t xml:space="preserve">Which word in this sentence </w:t>
      </w:r>
      <w:r w:rsidRPr="00E1576C">
        <w:rPr>
          <w:u w:val="single"/>
        </w:rPr>
        <w:t>best</w:t>
      </w:r>
      <w:r w:rsidRPr="00E1576C">
        <w:t xml:space="preserve"> helps in understanding the meaning of </w:t>
      </w:r>
      <w:r w:rsidRPr="00E1576C">
        <w:rPr>
          <w:b/>
        </w:rPr>
        <w:t>exasperated</w:t>
      </w:r>
      <w:r w:rsidRPr="00E1576C">
        <w:t>? (</w:t>
      </w:r>
      <w:r>
        <w:t>L.8.5b</w:t>
      </w:r>
      <w:r w:rsidRPr="00E1576C">
        <w:t>)</w:t>
      </w:r>
    </w:p>
    <w:p w14:paraId="2845A833" w14:textId="77777777" w:rsidR="00010525" w:rsidRDefault="00010525" w:rsidP="00FF3C70">
      <w:pPr>
        <w:pStyle w:val="ELW6-8TextNumberedLevel2"/>
        <w:spacing w:after="120"/>
        <w:rPr>
          <w:rStyle w:val="x"/>
        </w:rPr>
      </w:pPr>
      <w:r w:rsidRPr="00E1576C">
        <w:t>draining</w:t>
      </w:r>
    </w:p>
    <w:p w14:paraId="1352810D" w14:textId="77777777" w:rsidR="00010525" w:rsidRDefault="00010525" w:rsidP="00FF3C70">
      <w:pPr>
        <w:pStyle w:val="ELW6-8TextNumberedLevel2"/>
        <w:spacing w:after="120"/>
        <w:rPr>
          <w:rStyle w:val="x"/>
        </w:rPr>
      </w:pPr>
      <w:r>
        <w:t>asked</w:t>
      </w:r>
    </w:p>
    <w:p w14:paraId="5F2D7F00" w14:textId="77777777" w:rsidR="00010525" w:rsidRDefault="00010525" w:rsidP="00FF3C70">
      <w:pPr>
        <w:pStyle w:val="ELW6-8TextNumberedLevel2"/>
        <w:spacing w:after="120"/>
        <w:rPr>
          <w:rStyle w:val="x"/>
        </w:rPr>
      </w:pPr>
      <w:r>
        <w:t>right</w:t>
      </w:r>
    </w:p>
    <w:p w14:paraId="6F6E1470" w14:textId="77777777" w:rsidR="00010525" w:rsidRDefault="00010525" w:rsidP="00E1576C">
      <w:pPr>
        <w:pStyle w:val="ELW6-8TextNumberedLevel2"/>
        <w:spacing w:after="240"/>
        <w:rPr>
          <w:rStyle w:val="x"/>
        </w:rPr>
      </w:pPr>
      <w:r>
        <w:t>effect</w:t>
      </w:r>
    </w:p>
    <w:p w14:paraId="6D130D0A" w14:textId="77777777" w:rsidR="00010525" w:rsidRDefault="00010525" w:rsidP="008D236C">
      <w:pPr>
        <w:pStyle w:val="ELW6-8TextNumberedLevel1"/>
        <w:spacing w:before="360" w:after="240"/>
        <w:rPr>
          <w:rStyle w:val="x"/>
        </w:rPr>
      </w:pPr>
      <w:r w:rsidRPr="00E1576C">
        <w:t xml:space="preserve">What is the </w:t>
      </w:r>
      <w:r w:rsidRPr="00E1576C">
        <w:rPr>
          <w:u w:val="single"/>
        </w:rPr>
        <w:t>main</w:t>
      </w:r>
      <w:r w:rsidRPr="00E1576C">
        <w:t xml:space="preserve"> conflict the sisters are having in this chapter? (</w:t>
      </w:r>
      <w:r>
        <w:t>RL.8.3</w:t>
      </w:r>
      <w:r w:rsidRPr="00E1576C">
        <w:t>)</w:t>
      </w:r>
    </w:p>
    <w:p w14:paraId="0EE81852" w14:textId="77777777" w:rsidR="00010525" w:rsidRPr="00FF3C70" w:rsidRDefault="00010525" w:rsidP="00FF3C70">
      <w:pPr>
        <w:pStyle w:val="ELW6-8TextNumberedLevel2"/>
        <w:spacing w:after="120"/>
      </w:pPr>
      <w:r>
        <w:t>The sisters are arguing over whether they will become famous for their discovery.</w:t>
      </w:r>
    </w:p>
    <w:p w14:paraId="78F9B39D" w14:textId="77777777" w:rsidR="00010525" w:rsidRPr="00FF3C70" w:rsidRDefault="00010525" w:rsidP="00FF3C70">
      <w:pPr>
        <w:pStyle w:val="ELW6-8TextNumberedLevel2"/>
        <w:spacing w:after="120"/>
      </w:pPr>
      <w:r>
        <w:t>The sisters are arguing over who is the leader of the group.</w:t>
      </w:r>
    </w:p>
    <w:p w14:paraId="1E6C8639" w14:textId="77777777" w:rsidR="00010525" w:rsidRDefault="00010525" w:rsidP="00FF3C70">
      <w:pPr>
        <w:pStyle w:val="ELW6-8TextNumberedLevel2"/>
        <w:spacing w:after="120"/>
        <w:rPr>
          <w:rStyle w:val="x"/>
        </w:rPr>
      </w:pPr>
      <w:r w:rsidRPr="00E1576C">
        <w:t>The sisters are arguing over what to do with the dead body they have found.</w:t>
      </w:r>
    </w:p>
    <w:p w14:paraId="4465F9AB" w14:textId="77777777" w:rsidR="00010525" w:rsidRDefault="00010525" w:rsidP="00E1576C">
      <w:pPr>
        <w:pStyle w:val="ELW6-8TextNumberedLevel2"/>
        <w:spacing w:after="240"/>
        <w:rPr>
          <w:rStyle w:val="x"/>
        </w:rPr>
      </w:pPr>
      <w:r>
        <w:t>The sisters are arguing over whether the authorities are to be trusted.</w:t>
      </w:r>
    </w:p>
    <w:p w14:paraId="17280178" w14:textId="77777777" w:rsidR="00010525" w:rsidRDefault="00010525" w:rsidP="008D236C">
      <w:pPr>
        <w:pStyle w:val="ELW6-8TextNumberedLevel1"/>
        <w:spacing w:before="360" w:after="240"/>
        <w:rPr>
          <w:rStyle w:val="x"/>
        </w:rPr>
      </w:pPr>
      <w:r w:rsidRPr="00E1576C">
        <w:t xml:space="preserve">“I let go of Pita to sit down on a rock, the weight of the decision we needed to make unsettling my stomach with a </w:t>
      </w:r>
      <w:r w:rsidRPr="00E1576C">
        <w:rPr>
          <w:b/>
        </w:rPr>
        <w:t>queasy</w:t>
      </w:r>
      <w:r w:rsidRPr="00E1576C">
        <w:t xml:space="preserve"> feeling that no matter what we decided, our lives would change.” (13)</w:t>
      </w:r>
    </w:p>
    <w:p w14:paraId="74CD2518" w14:textId="77777777" w:rsidR="00010525" w:rsidRDefault="00010525" w:rsidP="00E1576C">
      <w:pPr>
        <w:pStyle w:val="ELW6-8TextListParagraph1"/>
        <w:spacing w:before="240" w:after="240"/>
        <w:rPr>
          <w:rStyle w:val="x"/>
        </w:rPr>
      </w:pPr>
      <w:r w:rsidRPr="00E1576C">
        <w:t xml:space="preserve">What does </w:t>
      </w:r>
      <w:r w:rsidRPr="00E1576C">
        <w:rPr>
          <w:b/>
        </w:rPr>
        <w:t>queasy</w:t>
      </w:r>
      <w:r w:rsidRPr="00E1576C">
        <w:t xml:space="preserve"> most likely mean in this sentence? (</w:t>
      </w:r>
      <w:r>
        <w:t>RL.8.4</w:t>
      </w:r>
      <w:r w:rsidRPr="00E1576C">
        <w:t xml:space="preserve">, </w:t>
      </w:r>
      <w:r>
        <w:t>L.8.4a</w:t>
      </w:r>
      <w:r w:rsidRPr="00E1576C">
        <w:t>)</w:t>
      </w:r>
    </w:p>
    <w:p w14:paraId="7D14F503" w14:textId="77777777" w:rsidR="00010525" w:rsidRPr="00FF3C70" w:rsidRDefault="00010525" w:rsidP="00FF3C70">
      <w:pPr>
        <w:pStyle w:val="ELW6-8TextNumberedLevel2"/>
        <w:spacing w:after="120"/>
      </w:pPr>
      <w:r>
        <w:t>excited</w:t>
      </w:r>
    </w:p>
    <w:p w14:paraId="2808787D" w14:textId="77777777" w:rsidR="00010525" w:rsidRPr="00FF3C70" w:rsidRDefault="00010525" w:rsidP="00FF3C70">
      <w:pPr>
        <w:pStyle w:val="ELW6-8TextNumberedLevel2"/>
        <w:spacing w:after="120"/>
      </w:pPr>
      <w:r w:rsidRPr="00E1576C">
        <w:t>uneasy</w:t>
      </w:r>
    </w:p>
    <w:p w14:paraId="68032BC0" w14:textId="77777777" w:rsidR="00010525" w:rsidRDefault="00010525" w:rsidP="00FF3C70">
      <w:pPr>
        <w:pStyle w:val="ELW6-8TextNumberedLevel2"/>
        <w:spacing w:after="120"/>
        <w:rPr>
          <w:rStyle w:val="x"/>
        </w:rPr>
      </w:pPr>
      <w:r>
        <w:t>energetic</w:t>
      </w:r>
    </w:p>
    <w:p w14:paraId="5CB24482" w14:textId="77777777" w:rsidR="00010525" w:rsidRDefault="00010525" w:rsidP="00E1576C">
      <w:pPr>
        <w:pStyle w:val="ELW6-8TextNumberedLevel2"/>
        <w:rPr>
          <w:rStyle w:val="x"/>
        </w:rPr>
      </w:pPr>
      <w:r>
        <w:t>terrified</w:t>
      </w:r>
    </w:p>
    <w:p w14:paraId="3DFB0E50" w14:textId="77777777" w:rsidR="00010525" w:rsidRDefault="00E1576C" w:rsidP="00E1576C">
      <w:pPr>
        <w:pStyle w:val="ELW6-8TextNumberedLevel1"/>
        <w:rPr>
          <w:rStyle w:val="x"/>
        </w:rPr>
      </w:pPr>
      <w:r>
        <w:br w:type="page"/>
      </w:r>
      <w:r w:rsidR="00010525" w:rsidRPr="00E1576C">
        <w:lastRenderedPageBreak/>
        <w:t>How did you determine the answers to the chapter 1 questions? Explain what strategies you used to answer these selected response questions. (</w:t>
      </w:r>
      <w:r w:rsidR="00010525">
        <w:t>RL.8.4</w:t>
      </w:r>
      <w:r w:rsidR="00010525" w:rsidRPr="00E1576C">
        <w:t>)</w:t>
      </w:r>
    </w:p>
    <w:p w14:paraId="6360D9CB" w14:textId="77777777" w:rsidR="00010525" w:rsidRPr="00E1576C" w:rsidRDefault="00E1576C" w:rsidP="00E1576C">
      <w:pPr>
        <w:pStyle w:val="ELW6-8BlankLine"/>
      </w:pPr>
      <w:r>
        <w:tab/>
      </w:r>
    </w:p>
    <w:p w14:paraId="15902C92" w14:textId="77777777" w:rsidR="00010525" w:rsidRPr="00E1576C" w:rsidRDefault="00E1576C" w:rsidP="00E1576C">
      <w:pPr>
        <w:pStyle w:val="ELW6-8BlankLine"/>
      </w:pPr>
      <w:r>
        <w:tab/>
      </w:r>
    </w:p>
    <w:p w14:paraId="570A9F20" w14:textId="77777777" w:rsidR="00010525" w:rsidRPr="00E1576C" w:rsidRDefault="00E1576C" w:rsidP="00E1576C">
      <w:pPr>
        <w:pStyle w:val="ELW6-8BlankLine"/>
      </w:pPr>
      <w:r>
        <w:tab/>
      </w:r>
    </w:p>
    <w:p w14:paraId="4D877068" w14:textId="77777777" w:rsidR="00536707" w:rsidRPr="00E1576C" w:rsidRDefault="00536707" w:rsidP="00E1576C">
      <w:pPr>
        <w:pStyle w:val="ELW6-8BlankLine"/>
      </w:pPr>
    </w:p>
    <w:sectPr w:rsidR="00536707" w:rsidRPr="00E1576C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9E3C6" w14:textId="77777777" w:rsidR="008E180A" w:rsidRDefault="008E180A" w:rsidP="007E7300">
      <w:r>
        <w:separator/>
      </w:r>
    </w:p>
  </w:endnote>
  <w:endnote w:type="continuationSeparator" w:id="0">
    <w:p w14:paraId="6754A72C" w14:textId="77777777" w:rsidR="008E180A" w:rsidRDefault="008E180A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1ADD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010525" w14:paraId="3316B183" w14:textId="77777777" w:rsidTr="00010525">
      <w:trPr>
        <w:trHeight w:val="288"/>
      </w:trPr>
      <w:tc>
        <w:tcPr>
          <w:tcW w:w="3685" w:type="dxa"/>
          <w:shd w:val="clear" w:color="auto" w:fill="auto"/>
        </w:tcPr>
        <w:p w14:paraId="37228D6B" w14:textId="77777777" w:rsidR="00E664BF" w:rsidRPr="00010525" w:rsidRDefault="00D3505F" w:rsidP="00804EF8">
          <w:pPr>
            <w:pStyle w:val="ELWPageFooter"/>
            <w:rPr>
              <w:position w:val="4"/>
            </w:rPr>
          </w:pPr>
          <w:r w:rsidRPr="008417A3">
            <w:rPr>
              <w:noProof/>
            </w:rPr>
            <w:pict w14:anchorId="056DEE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43980289" w14:textId="77777777" w:rsidR="00E664BF" w:rsidRPr="00010525" w:rsidRDefault="00E664BF" w:rsidP="00804EF8">
          <w:pPr>
            <w:pStyle w:val="ELWPageFooter"/>
          </w:pPr>
          <w:r w:rsidRPr="00010525">
            <w:t xml:space="preserve"> </w:t>
          </w:r>
        </w:p>
      </w:tc>
      <w:tc>
        <w:tcPr>
          <w:tcW w:w="2968" w:type="dxa"/>
          <w:shd w:val="clear" w:color="auto" w:fill="auto"/>
        </w:tcPr>
        <w:p w14:paraId="39A6123E" w14:textId="77777777" w:rsidR="00E664BF" w:rsidRPr="00010525" w:rsidRDefault="00E664BF" w:rsidP="00010525">
          <w:pPr>
            <w:pStyle w:val="ELWPageFooter-PageNumber"/>
            <w:jc w:val="right"/>
          </w:pPr>
          <w:r w:rsidRPr="00010525">
            <w:fldChar w:fldCharType="begin"/>
          </w:r>
          <w:r w:rsidRPr="00010525">
            <w:instrText xml:space="preserve"> PAGE   \* MERGEFORMAT </w:instrText>
          </w:r>
          <w:r w:rsidRPr="00010525">
            <w:fldChar w:fldCharType="separate"/>
          </w:r>
          <w:r w:rsidR="00984D99">
            <w:rPr>
              <w:noProof/>
            </w:rPr>
            <w:t>1</w:t>
          </w:r>
          <w:r w:rsidRPr="00010525">
            <w:fldChar w:fldCharType="end"/>
          </w:r>
        </w:p>
      </w:tc>
    </w:tr>
    <w:tr w:rsidR="00E664BF" w:rsidRPr="00010525" w14:paraId="314E7C4D" w14:textId="77777777" w:rsidTr="00010525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08A4B207" w14:textId="77777777" w:rsidR="00E664BF" w:rsidRPr="00010525" w:rsidRDefault="00E664BF" w:rsidP="00010525">
          <w:pPr>
            <w:pStyle w:val="ELWCoverFooter"/>
            <w:ind w:left="0" w:right="0"/>
          </w:pPr>
          <w:r w:rsidRPr="00010525">
            <w:t>© 2019 EL Education Inc.</w:t>
          </w:r>
        </w:p>
      </w:tc>
    </w:tr>
  </w:tbl>
  <w:p w14:paraId="2B0373EF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FFF91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010525" w14:paraId="1AD1315D" w14:textId="77777777" w:rsidTr="00010525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77EC1A11" w14:textId="77777777" w:rsidR="00F9535C" w:rsidRPr="00010525" w:rsidRDefault="00D3505F" w:rsidP="00F9535C">
          <w:pPr>
            <w:pStyle w:val="ELWPageFooter"/>
            <w:rPr>
              <w:position w:val="4"/>
            </w:rPr>
          </w:pPr>
          <w:r w:rsidRPr="00010525">
            <w:rPr>
              <w:rStyle w:val="ELWPageFooterChar"/>
              <w:noProof/>
              <w:position w:val="4"/>
            </w:rPr>
            <w:pict w14:anchorId="6565F39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37B0E773" w14:textId="77777777" w:rsidR="00F9535C" w:rsidRPr="00010525" w:rsidRDefault="00F9535C" w:rsidP="00F9535C">
          <w:pPr>
            <w:pStyle w:val="ELWPageFooter"/>
          </w:pPr>
          <w:r w:rsidRPr="00010525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8AC0890" w14:textId="77777777" w:rsidR="00F9535C" w:rsidRPr="00010525" w:rsidRDefault="00F9535C" w:rsidP="00010525">
          <w:pPr>
            <w:pStyle w:val="ELWPageFooter-PageNumber"/>
            <w:jc w:val="right"/>
          </w:pPr>
          <w:r w:rsidRPr="00010525">
            <w:fldChar w:fldCharType="begin"/>
          </w:r>
          <w:r w:rsidRPr="00010525">
            <w:instrText xml:space="preserve"> PAGE   \* MERGEFORMAT </w:instrText>
          </w:r>
          <w:r w:rsidRPr="00010525">
            <w:fldChar w:fldCharType="separate"/>
          </w:r>
          <w:r w:rsidRPr="00010525">
            <w:t>2</w:t>
          </w:r>
          <w:r w:rsidRPr="00010525">
            <w:fldChar w:fldCharType="end"/>
          </w:r>
        </w:p>
      </w:tc>
    </w:tr>
    <w:tr w:rsidR="00F9535C" w:rsidRPr="00010525" w14:paraId="6A598ECD" w14:textId="77777777" w:rsidTr="00010525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665F8756" w14:textId="77777777" w:rsidR="00F9535C" w:rsidRPr="00010525" w:rsidRDefault="00F9535C" w:rsidP="00F9535C">
          <w:pPr>
            <w:pStyle w:val="ELWCoverFooter"/>
            <w:rPr>
              <w:rFonts w:cs="Calibri"/>
              <w:szCs w:val="21"/>
            </w:rPr>
          </w:pPr>
          <w:r w:rsidRPr="00010525">
            <w:t>© 2019</w:t>
          </w:r>
          <w:r w:rsidRPr="00010525">
            <w:rPr>
              <w:rFonts w:cs="Calibri"/>
              <w:szCs w:val="21"/>
            </w:rPr>
            <w:t>© 2019 EL Education Inc.</w:t>
          </w:r>
        </w:p>
        <w:p w14:paraId="79D7E42D" w14:textId="77777777" w:rsidR="00F9535C" w:rsidRPr="00010525" w:rsidRDefault="00F9535C" w:rsidP="00010525">
          <w:pPr>
            <w:pStyle w:val="ELWPageFooter-PageNumber"/>
            <w:jc w:val="right"/>
          </w:pPr>
        </w:p>
      </w:tc>
    </w:tr>
  </w:tbl>
  <w:p w14:paraId="08C84370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D4484" w14:textId="77777777" w:rsidR="008E180A" w:rsidRDefault="008E180A" w:rsidP="007E7300">
      <w:r>
        <w:separator/>
      </w:r>
    </w:p>
  </w:footnote>
  <w:footnote w:type="continuationSeparator" w:id="0">
    <w:p w14:paraId="3087AA86" w14:textId="77777777" w:rsidR="008E180A" w:rsidRDefault="008E180A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2A92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90"/>
      <w:gridCol w:w="5490"/>
    </w:tblGrid>
    <w:tr w:rsidR="008D236C" w:rsidRPr="00D06AE2" w14:paraId="22492DFF" w14:textId="77777777" w:rsidTr="00D3505F">
      <w:trPr>
        <w:trHeight w:val="432"/>
      </w:trPr>
      <w:tc>
        <w:tcPr>
          <w:tcW w:w="3690" w:type="dxa"/>
          <w:shd w:val="clear" w:color="auto" w:fill="auto"/>
        </w:tcPr>
        <w:p w14:paraId="0440F34D" w14:textId="77777777" w:rsidR="008D236C" w:rsidRPr="00D06AE2" w:rsidRDefault="008D236C" w:rsidP="008D236C">
          <w:pPr>
            <w:pStyle w:val="ELWPageHeader"/>
          </w:pPr>
          <w:r w:rsidRPr="00B727D0">
            <w:t>Folklore of Latin America</w:t>
          </w:r>
        </w:p>
      </w:tc>
      <w:tc>
        <w:tcPr>
          <w:tcW w:w="5490" w:type="dxa"/>
          <w:shd w:val="clear" w:color="auto" w:fill="auto"/>
        </w:tcPr>
        <w:p w14:paraId="4AC27D2E" w14:textId="77777777" w:rsidR="008D236C" w:rsidRPr="00D06AE2" w:rsidRDefault="008D236C" w:rsidP="008D236C">
          <w:pPr>
            <w:pStyle w:val="ELWPageHeader"/>
            <w:ind w:hanging="172"/>
            <w:jc w:val="right"/>
          </w:pPr>
          <w:r w:rsidRPr="00B727D0">
            <w:t xml:space="preserve">Grade </w:t>
          </w:r>
          <w:r>
            <w:t>8</w:t>
          </w:r>
          <w:r w:rsidRPr="00B727D0">
            <w:t xml:space="preserve">: Module 1: </w:t>
          </w:r>
          <w:r>
            <w:t xml:space="preserve">Unit 1 </w:t>
          </w:r>
          <w:r w:rsidRPr="00B727D0">
            <w:t>Homework Resources (for Families)</w:t>
          </w:r>
        </w:p>
      </w:tc>
    </w:tr>
  </w:tbl>
  <w:p w14:paraId="6C7652C5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4A72C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010525" w14:paraId="12FF9893" w14:textId="77777777" w:rsidTr="00010525">
      <w:trPr>
        <w:trHeight w:val="432"/>
      </w:trPr>
      <w:tc>
        <w:tcPr>
          <w:tcW w:w="4220" w:type="dxa"/>
          <w:shd w:val="clear" w:color="auto" w:fill="auto"/>
        </w:tcPr>
        <w:p w14:paraId="7A6E25D0" w14:textId="77777777" w:rsidR="007E7300" w:rsidRPr="00010525" w:rsidRDefault="007E7300" w:rsidP="007E7300">
          <w:pPr>
            <w:pStyle w:val="ELWPageHeader"/>
          </w:pPr>
          <w:r w:rsidRPr="00010525">
            <w:t>Module Title</w:t>
          </w:r>
        </w:p>
      </w:tc>
      <w:tc>
        <w:tcPr>
          <w:tcW w:w="5110" w:type="dxa"/>
          <w:shd w:val="clear" w:color="auto" w:fill="auto"/>
        </w:tcPr>
        <w:p w14:paraId="6EAD8CCD" w14:textId="77777777" w:rsidR="007E7300" w:rsidRPr="00010525" w:rsidRDefault="007E7300" w:rsidP="00010525">
          <w:pPr>
            <w:pStyle w:val="ELWPageHeader"/>
            <w:jc w:val="right"/>
          </w:pPr>
          <w:r w:rsidRPr="00010525">
            <w:t>Grade X: Module X: Unit X: Lesson X</w:t>
          </w:r>
        </w:p>
      </w:tc>
    </w:tr>
  </w:tbl>
  <w:p w14:paraId="728CFBDE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  <w:num w:numId="39">
    <w:abstractNumId w:val="5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525"/>
    <w:rsid w:val="0000055D"/>
    <w:rsid w:val="00010525"/>
    <w:rsid w:val="0001082D"/>
    <w:rsid w:val="00012630"/>
    <w:rsid w:val="00072151"/>
    <w:rsid w:val="000838F5"/>
    <w:rsid w:val="000F154B"/>
    <w:rsid w:val="00122BA3"/>
    <w:rsid w:val="001F6F54"/>
    <w:rsid w:val="00274A95"/>
    <w:rsid w:val="002A64ED"/>
    <w:rsid w:val="002E30E4"/>
    <w:rsid w:val="002F72A6"/>
    <w:rsid w:val="00310303"/>
    <w:rsid w:val="003501B7"/>
    <w:rsid w:val="00355C3C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8D236C"/>
    <w:rsid w:val="008E180A"/>
    <w:rsid w:val="00950912"/>
    <w:rsid w:val="00954A22"/>
    <w:rsid w:val="00967DA0"/>
    <w:rsid w:val="00975D07"/>
    <w:rsid w:val="00982ABD"/>
    <w:rsid w:val="00984D99"/>
    <w:rsid w:val="009F259B"/>
    <w:rsid w:val="00A354E6"/>
    <w:rsid w:val="00A75B42"/>
    <w:rsid w:val="00AA4556"/>
    <w:rsid w:val="00B233EA"/>
    <w:rsid w:val="00B60062"/>
    <w:rsid w:val="00B73F9C"/>
    <w:rsid w:val="00B87660"/>
    <w:rsid w:val="00BA5058"/>
    <w:rsid w:val="00C45799"/>
    <w:rsid w:val="00C73BC7"/>
    <w:rsid w:val="00CA6C54"/>
    <w:rsid w:val="00CE2854"/>
    <w:rsid w:val="00CF6624"/>
    <w:rsid w:val="00D07CD2"/>
    <w:rsid w:val="00D3505F"/>
    <w:rsid w:val="00D62123"/>
    <w:rsid w:val="00D62EA2"/>
    <w:rsid w:val="00D9460A"/>
    <w:rsid w:val="00DD0E5C"/>
    <w:rsid w:val="00DE691C"/>
    <w:rsid w:val="00E1576C"/>
    <w:rsid w:val="00E600E3"/>
    <w:rsid w:val="00E664BF"/>
    <w:rsid w:val="00E67B6A"/>
    <w:rsid w:val="00EA19DE"/>
    <w:rsid w:val="00EC2B3C"/>
    <w:rsid w:val="00ED17D3"/>
    <w:rsid w:val="00EE695D"/>
    <w:rsid w:val="00F10774"/>
    <w:rsid w:val="00F1179E"/>
    <w:rsid w:val="00F64020"/>
    <w:rsid w:val="00F80A7E"/>
    <w:rsid w:val="00F9535C"/>
    <w:rsid w:val="00FC5307"/>
    <w:rsid w:val="00FF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7AFF8"/>
  <w15:chartTrackingRefBased/>
  <w15:docId w15:val="{C5E3CE1F-D801-4AF1-9BFA-DBDD2D2B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CHAPH">
    <w:name w:val="CHAP_H"/>
    <w:basedOn w:val="Normal"/>
    <w:uiPriority w:val="99"/>
    <w:rsid w:val="00010525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010525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NameDate">
    <w:name w:val="TSM Name/Date"/>
    <w:basedOn w:val="Normal"/>
    <w:uiPriority w:val="99"/>
    <w:rsid w:val="00010525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asicTXT">
    <w:name w:val="TSM Basic TXT"/>
    <w:basedOn w:val="Normal"/>
    <w:uiPriority w:val="99"/>
    <w:rsid w:val="00010525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Qstart">
    <w:name w:val="Qstart"/>
    <w:basedOn w:val="Normal"/>
    <w:uiPriority w:val="99"/>
    <w:rsid w:val="00010525"/>
    <w:pPr>
      <w:widowControl w:val="0"/>
      <w:suppressAutoHyphens/>
      <w:autoSpaceDE w:val="0"/>
      <w:autoSpaceDN w:val="0"/>
      <w:adjustRightInd w:val="0"/>
      <w:spacing w:before="90" w:after="90" w:line="280" w:lineRule="atLeast"/>
      <w:ind w:left="450" w:hanging="45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List-Sub">
    <w:name w:val="TSM List - Sub"/>
    <w:basedOn w:val="Normal"/>
    <w:uiPriority w:val="99"/>
    <w:rsid w:val="00010525"/>
    <w:pPr>
      <w:widowControl w:val="0"/>
      <w:suppressAutoHyphens/>
      <w:autoSpaceDE w:val="0"/>
      <w:autoSpaceDN w:val="0"/>
      <w:adjustRightInd w:val="0"/>
      <w:spacing w:after="90" w:line="280" w:lineRule="atLeast"/>
      <w:ind w:left="450" w:right="36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start">
    <w:name w:val="Astart"/>
    <w:basedOn w:val="Normal"/>
    <w:uiPriority w:val="99"/>
    <w:rsid w:val="00010525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010525"/>
    <w:pPr>
      <w:spacing w:after="270"/>
    </w:pPr>
  </w:style>
  <w:style w:type="paragraph" w:customStyle="1" w:styleId="Qrest">
    <w:name w:val="Qrest"/>
    <w:basedOn w:val="Qstart"/>
    <w:uiPriority w:val="99"/>
    <w:rsid w:val="00010525"/>
  </w:style>
  <w:style w:type="paragraph" w:customStyle="1" w:styleId="TSMWritingLines">
    <w:name w:val="TSM Writing Lines"/>
    <w:basedOn w:val="Normal"/>
    <w:uiPriority w:val="99"/>
    <w:rsid w:val="00010525"/>
    <w:pPr>
      <w:widowControl w:val="0"/>
      <w:pBdr>
        <w:bottom w:val="single" w:sz="8" w:space="0" w:color="auto"/>
      </w:pBdr>
      <w:suppressAutoHyphens/>
      <w:autoSpaceDE w:val="0"/>
      <w:autoSpaceDN w:val="0"/>
      <w:adjustRightInd w:val="0"/>
      <w:spacing w:after="288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010525"/>
    <w:rPr>
      <w:color w:val="000000"/>
      <w:w w:val="100"/>
    </w:rPr>
  </w:style>
  <w:style w:type="character" w:customStyle="1" w:styleId="HeavyItalic">
    <w:name w:val="Heavy Italic"/>
    <w:uiPriority w:val="99"/>
    <w:rsid w:val="00010525"/>
    <w:rPr>
      <w:rFonts w:ascii="MarkPro-HeavyItalic" w:hAnsi="MarkPro-HeavyItalic"/>
      <w:i/>
      <w:color w:val="000000"/>
      <w:w w:val="100"/>
    </w:rPr>
  </w:style>
  <w:style w:type="character" w:customStyle="1" w:styleId="ELRed">
    <w:name w:val="EL Red"/>
    <w:uiPriority w:val="99"/>
    <w:rsid w:val="00010525"/>
    <w:rPr>
      <w:rFonts w:ascii="MarkPro-Heavy" w:hAnsi="MarkPro-Heavy"/>
      <w:color w:val="E5004C"/>
      <w:w w:val="100"/>
      <w:sz w:val="28"/>
    </w:rPr>
  </w:style>
  <w:style w:type="character" w:customStyle="1" w:styleId="Heavy">
    <w:name w:val="Heavy"/>
    <w:uiPriority w:val="99"/>
    <w:rsid w:val="00010525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010525"/>
    <w:rPr>
      <w:color w:val="000000"/>
      <w:w w:val="100"/>
    </w:rPr>
  </w:style>
  <w:style w:type="character" w:customStyle="1" w:styleId="Italic">
    <w:name w:val="Italic"/>
    <w:uiPriority w:val="99"/>
    <w:rsid w:val="00010525"/>
    <w:rPr>
      <w:i/>
      <w:color w:val="000000"/>
      <w:w w:val="100"/>
    </w:rPr>
  </w:style>
  <w:style w:type="character" w:customStyle="1" w:styleId="Question">
    <w:name w:val="Question"/>
    <w:uiPriority w:val="99"/>
    <w:rsid w:val="00010525"/>
    <w:rPr>
      <w:color w:val="000000"/>
      <w:w w:val="100"/>
    </w:rPr>
  </w:style>
  <w:style w:type="character" w:customStyle="1" w:styleId="QuestionText">
    <w:name w:val="Question_Text"/>
    <w:uiPriority w:val="99"/>
    <w:rsid w:val="00010525"/>
    <w:rPr>
      <w:color w:val="000000"/>
      <w:w w:val="100"/>
    </w:rPr>
  </w:style>
  <w:style w:type="character" w:customStyle="1" w:styleId="Underline">
    <w:name w:val="Underline"/>
    <w:uiPriority w:val="99"/>
    <w:rsid w:val="00010525"/>
    <w:rPr>
      <w:color w:val="000000"/>
      <w:w w:val="100"/>
      <w:u w:val="thick" w:color="000000"/>
    </w:rPr>
  </w:style>
  <w:style w:type="character" w:customStyle="1" w:styleId="AnswerCorrect">
    <w:name w:val="Answer_Correct"/>
    <w:uiPriority w:val="99"/>
    <w:rsid w:val="00010525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7E103B6-4D31-E24A-BCE9-387755FE5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2022-03-19T19:37:00Z</dcterms:created>
  <dcterms:modified xsi:type="dcterms:W3CDTF">2022-03-19T19:37:00Z</dcterms:modified>
</cp:coreProperties>
</file>