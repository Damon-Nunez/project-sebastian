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990F" w14:textId="77777777" w:rsidR="006B61A6" w:rsidRPr="00F0289E" w:rsidRDefault="006B61A6" w:rsidP="00F0289E">
      <w:pPr>
        <w:pStyle w:val="ELWPageTitle"/>
      </w:pPr>
      <w:r w:rsidRPr="00F0289E">
        <w:t xml:space="preserve">Academic and Domain-Specific </w:t>
      </w:r>
      <w:r w:rsidRPr="00F0289E">
        <w:br/>
        <w:t>Vocabulary Form</w:t>
      </w:r>
    </w:p>
    <w:p w14:paraId="304AAA78" w14:textId="77777777" w:rsidR="006B61A6" w:rsidRPr="00F0289E" w:rsidRDefault="006B61A6" w:rsidP="00F0289E">
      <w:pPr>
        <w:pStyle w:val="ELWName-Date"/>
      </w:pPr>
      <w:r w:rsidRPr="00F0289E">
        <w:rPr>
          <w:rStyle w:val="ELWRed"/>
        </w:rPr>
        <w:t>Name:</w:t>
      </w:r>
      <w:r w:rsidRPr="00F0289E">
        <w:tab/>
      </w:r>
      <w:r w:rsidRPr="00F0289E">
        <w:rPr>
          <w:rStyle w:val="ELWRed"/>
        </w:rPr>
        <w:t>Date:</w:t>
      </w:r>
      <w:r w:rsidRPr="00F0289E">
        <w:tab/>
      </w:r>
    </w:p>
    <w:p w14:paraId="3B7A8527" w14:textId="77777777" w:rsidR="006B61A6" w:rsidRDefault="006B61A6" w:rsidP="00072779">
      <w:pPr>
        <w:pStyle w:val="ELW6-8Text"/>
        <w:spacing w:before="360"/>
        <w:rPr>
          <w:rStyle w:val="x"/>
        </w:rPr>
      </w:pPr>
      <w:r w:rsidRPr="00F0289E">
        <w:rPr>
          <w:b/>
        </w:rPr>
        <w:t>Academic Vocabulary:</w:t>
      </w:r>
      <w:r w:rsidRPr="00F0289E">
        <w:t xml:space="preserve"> words you might find in informational texts on many different topics. Draw a symbol, such as a star, next to academic vocabulary words.</w:t>
      </w:r>
    </w:p>
    <w:p w14:paraId="6652EE8D" w14:textId="77777777" w:rsidR="006B61A6" w:rsidRDefault="006B61A6" w:rsidP="00D0629D">
      <w:pPr>
        <w:pStyle w:val="ELW6-8Text"/>
        <w:spacing w:after="360"/>
        <w:rPr>
          <w:rStyle w:val="x"/>
        </w:rPr>
      </w:pPr>
      <w:r w:rsidRPr="00F0289E">
        <w:rPr>
          <w:b/>
        </w:rPr>
        <w:t>Domain-Specific Vocabulary:</w:t>
      </w:r>
      <w:r w:rsidRPr="00F0289E">
        <w:t xml:space="preserve"> words about a particular topic, such as frogs.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831"/>
        <w:gridCol w:w="6644"/>
      </w:tblGrid>
      <w:tr w:rsidR="006B61A6" w:rsidRPr="00D0629D" w14:paraId="3E6A5349" w14:textId="77777777" w:rsidTr="0056195A">
        <w:trPr>
          <w:trHeight w:val="60"/>
          <w:tblHeader/>
        </w:trPr>
        <w:tc>
          <w:tcPr>
            <w:tcW w:w="1494" w:type="pct"/>
            <w:shd w:val="clear" w:color="auto" w:fill="D9D9D9"/>
          </w:tcPr>
          <w:p w14:paraId="169678B5" w14:textId="77777777" w:rsidR="006B61A6" w:rsidRPr="00D0629D" w:rsidRDefault="006B61A6" w:rsidP="002E72F4">
            <w:pPr>
              <w:pStyle w:val="ELW12ptTableColumnHeadsCentered"/>
              <w:rPr>
                <w:szCs w:val="22"/>
              </w:rPr>
            </w:pPr>
            <w:r w:rsidRPr="00D0629D">
              <w:rPr>
                <w:szCs w:val="22"/>
              </w:rPr>
              <w:t>Word and Pronunciation</w:t>
            </w:r>
          </w:p>
        </w:tc>
        <w:tc>
          <w:tcPr>
            <w:tcW w:w="3506" w:type="pct"/>
            <w:shd w:val="clear" w:color="auto" w:fill="D9D9D9"/>
          </w:tcPr>
          <w:p w14:paraId="25A1774C" w14:textId="77777777" w:rsidR="006B61A6" w:rsidRPr="00D0629D" w:rsidRDefault="006B61A6" w:rsidP="002E72F4">
            <w:pPr>
              <w:pStyle w:val="ELW12ptTableColumnHeadsCentered"/>
              <w:rPr>
                <w:szCs w:val="22"/>
              </w:rPr>
            </w:pPr>
            <w:r w:rsidRPr="00D0629D">
              <w:rPr>
                <w:szCs w:val="22"/>
              </w:rPr>
              <w:t>Definition</w:t>
            </w:r>
          </w:p>
        </w:tc>
      </w:tr>
      <w:tr w:rsidR="006B61A6" w:rsidRPr="00D0629D" w14:paraId="23F5A291" w14:textId="77777777" w:rsidTr="007A6655">
        <w:trPr>
          <w:trHeight w:val="60"/>
        </w:trPr>
        <w:tc>
          <w:tcPr>
            <w:tcW w:w="1494" w:type="pct"/>
            <w:shd w:val="clear" w:color="auto" w:fill="F2F2F2"/>
            <w:vAlign w:val="center"/>
          </w:tcPr>
          <w:p w14:paraId="1009E599" w14:textId="77777777" w:rsidR="006B61A6" w:rsidRPr="00D0629D" w:rsidRDefault="006B61A6" w:rsidP="007A6655">
            <w:pPr>
              <w:pStyle w:val="ELW6-8Text"/>
            </w:pPr>
            <w:r w:rsidRPr="00D0629D">
              <w:t>What is the word and how do you say it? What is the translation in your home language?</w:t>
            </w:r>
          </w:p>
        </w:tc>
        <w:tc>
          <w:tcPr>
            <w:tcW w:w="3506" w:type="pct"/>
            <w:shd w:val="clear" w:color="auto" w:fill="F2F2F2"/>
            <w:vAlign w:val="center"/>
          </w:tcPr>
          <w:p w14:paraId="66B9DC65" w14:textId="77777777" w:rsidR="006B61A6" w:rsidRPr="00D0629D" w:rsidRDefault="006B61A6" w:rsidP="007A6655">
            <w:pPr>
              <w:pStyle w:val="ELW6-8Text"/>
            </w:pPr>
            <w:r w:rsidRPr="00D0629D">
              <w:t>What does it mean in your own words?</w:t>
            </w:r>
          </w:p>
          <w:p w14:paraId="03490947" w14:textId="77777777" w:rsidR="006B61A6" w:rsidRPr="00D0629D" w:rsidRDefault="006B61A6" w:rsidP="007A6655">
            <w:pPr>
              <w:pStyle w:val="ELW6-8Text"/>
              <w:rPr>
                <w:b/>
              </w:rPr>
            </w:pPr>
            <w:r w:rsidRPr="00D0629D">
              <w:rPr>
                <w:b/>
              </w:rPr>
              <w:t>* Add an optional sketch/diagram/icon.</w:t>
            </w:r>
          </w:p>
        </w:tc>
      </w:tr>
      <w:tr w:rsidR="006B61A6" w:rsidRPr="009E0748" w14:paraId="0D6AFA48" w14:textId="77777777" w:rsidTr="00072779">
        <w:trPr>
          <w:trHeight w:val="2160"/>
        </w:trPr>
        <w:tc>
          <w:tcPr>
            <w:tcW w:w="1494" w:type="pct"/>
            <w:shd w:val="clear" w:color="auto" w:fill="auto"/>
          </w:tcPr>
          <w:p w14:paraId="216A49E1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05A105DF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6B61A6" w:rsidRPr="009E0748" w14:paraId="3F51AE3E" w14:textId="77777777" w:rsidTr="00072779">
        <w:trPr>
          <w:trHeight w:val="2160"/>
        </w:trPr>
        <w:tc>
          <w:tcPr>
            <w:tcW w:w="1494" w:type="pct"/>
            <w:shd w:val="clear" w:color="auto" w:fill="auto"/>
          </w:tcPr>
          <w:p w14:paraId="5C104D75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78786F45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6B61A6" w:rsidRPr="009E0748" w14:paraId="217711B2" w14:textId="77777777" w:rsidTr="00072779">
        <w:trPr>
          <w:trHeight w:val="2160"/>
        </w:trPr>
        <w:tc>
          <w:tcPr>
            <w:tcW w:w="1494" w:type="pct"/>
            <w:shd w:val="clear" w:color="auto" w:fill="auto"/>
          </w:tcPr>
          <w:p w14:paraId="3B9643E2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0EB71A42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895A07" w:rsidRPr="00D0629D" w14:paraId="78F01CDC" w14:textId="77777777" w:rsidTr="00AA401C">
        <w:trPr>
          <w:trHeight w:val="60"/>
        </w:trPr>
        <w:tc>
          <w:tcPr>
            <w:tcW w:w="1494" w:type="pct"/>
            <w:shd w:val="clear" w:color="auto" w:fill="F2F2F2"/>
            <w:vAlign w:val="center"/>
          </w:tcPr>
          <w:p w14:paraId="6FEEAA96" w14:textId="77777777" w:rsidR="00895A07" w:rsidRPr="00D0629D" w:rsidRDefault="00895A07" w:rsidP="00AA401C">
            <w:pPr>
              <w:pStyle w:val="ELW6-8Text"/>
            </w:pPr>
            <w:r w:rsidRPr="00D0629D">
              <w:lastRenderedPageBreak/>
              <w:t>What is the word and how do you say it? What is the translation in your home language?</w:t>
            </w:r>
          </w:p>
        </w:tc>
        <w:tc>
          <w:tcPr>
            <w:tcW w:w="3506" w:type="pct"/>
            <w:shd w:val="clear" w:color="auto" w:fill="F2F2F2"/>
            <w:vAlign w:val="center"/>
          </w:tcPr>
          <w:p w14:paraId="32131CED" w14:textId="77777777" w:rsidR="00895A07" w:rsidRPr="00D0629D" w:rsidRDefault="00895A07" w:rsidP="00AA401C">
            <w:pPr>
              <w:pStyle w:val="ELW6-8Text"/>
            </w:pPr>
            <w:r w:rsidRPr="00D0629D">
              <w:t>What does it mean in your own words?</w:t>
            </w:r>
          </w:p>
          <w:p w14:paraId="2249813F" w14:textId="77777777" w:rsidR="00895A07" w:rsidRPr="00D0629D" w:rsidRDefault="00895A07" w:rsidP="00AA401C">
            <w:pPr>
              <w:pStyle w:val="ELW6-8Text"/>
              <w:rPr>
                <w:b/>
              </w:rPr>
            </w:pPr>
            <w:r w:rsidRPr="00D0629D">
              <w:rPr>
                <w:b/>
              </w:rPr>
              <w:t>* Add an optional sketch/diagram/icon.</w:t>
            </w:r>
          </w:p>
        </w:tc>
      </w:tr>
      <w:tr w:rsidR="006B61A6" w:rsidRPr="009E0748" w14:paraId="69FEC4B3" w14:textId="77777777" w:rsidTr="003E73E8">
        <w:trPr>
          <w:trHeight w:val="2045"/>
        </w:trPr>
        <w:tc>
          <w:tcPr>
            <w:tcW w:w="1494" w:type="pct"/>
            <w:shd w:val="clear" w:color="auto" w:fill="auto"/>
          </w:tcPr>
          <w:p w14:paraId="2E900EFF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679C15D7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6B61A6" w:rsidRPr="009E0748" w14:paraId="47100A88" w14:textId="77777777" w:rsidTr="003E73E8">
        <w:trPr>
          <w:trHeight w:val="2045"/>
        </w:trPr>
        <w:tc>
          <w:tcPr>
            <w:tcW w:w="1494" w:type="pct"/>
            <w:shd w:val="clear" w:color="auto" w:fill="auto"/>
          </w:tcPr>
          <w:p w14:paraId="6DCD00EF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6CA9BEF7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6B61A6" w:rsidRPr="009E0748" w14:paraId="2DE610C8" w14:textId="77777777" w:rsidTr="003E73E8">
        <w:trPr>
          <w:trHeight w:val="2045"/>
        </w:trPr>
        <w:tc>
          <w:tcPr>
            <w:tcW w:w="1494" w:type="pct"/>
            <w:shd w:val="clear" w:color="auto" w:fill="auto"/>
          </w:tcPr>
          <w:p w14:paraId="4D70E689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7F48FB85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6B61A6" w:rsidRPr="009E0748" w14:paraId="50F3DE9E" w14:textId="77777777" w:rsidTr="003E73E8">
        <w:trPr>
          <w:trHeight w:val="2045"/>
        </w:trPr>
        <w:tc>
          <w:tcPr>
            <w:tcW w:w="1494" w:type="pct"/>
            <w:shd w:val="clear" w:color="auto" w:fill="auto"/>
          </w:tcPr>
          <w:p w14:paraId="6E1E9F0C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27C879C2" w14:textId="77777777" w:rsidR="006B61A6" w:rsidRPr="009E0748" w:rsidRDefault="006B61A6" w:rsidP="002E72F4">
            <w:pPr>
              <w:pStyle w:val="ELW6-8Text"/>
              <w:rPr>
                <w:szCs w:val="24"/>
              </w:rPr>
            </w:pPr>
          </w:p>
        </w:tc>
      </w:tr>
      <w:tr w:rsidR="003E73E8" w:rsidRPr="009E0748" w14:paraId="7DFFA2E1" w14:textId="77777777" w:rsidTr="003E73E8">
        <w:trPr>
          <w:trHeight w:val="2045"/>
        </w:trPr>
        <w:tc>
          <w:tcPr>
            <w:tcW w:w="1494" w:type="pct"/>
            <w:shd w:val="clear" w:color="auto" w:fill="auto"/>
          </w:tcPr>
          <w:p w14:paraId="36B036C1" w14:textId="77777777" w:rsidR="003E73E8" w:rsidRPr="009E0748" w:rsidRDefault="003E73E8" w:rsidP="002E72F4">
            <w:pPr>
              <w:pStyle w:val="ELW6-8Text"/>
              <w:rPr>
                <w:szCs w:val="24"/>
              </w:rPr>
            </w:pPr>
          </w:p>
        </w:tc>
        <w:tc>
          <w:tcPr>
            <w:tcW w:w="3506" w:type="pct"/>
            <w:shd w:val="clear" w:color="auto" w:fill="auto"/>
          </w:tcPr>
          <w:p w14:paraId="21315E69" w14:textId="77777777" w:rsidR="003E73E8" w:rsidRPr="009E0748" w:rsidRDefault="003E73E8" w:rsidP="002E72F4">
            <w:pPr>
              <w:pStyle w:val="ELW6-8Text"/>
              <w:rPr>
                <w:szCs w:val="24"/>
              </w:rPr>
            </w:pPr>
          </w:p>
        </w:tc>
      </w:tr>
    </w:tbl>
    <w:p w14:paraId="53188F8B" w14:textId="77777777" w:rsidR="00536707" w:rsidRPr="003E73E8" w:rsidRDefault="00536707" w:rsidP="00F0289E">
      <w:pPr>
        <w:rPr>
          <w:sz w:val="2"/>
          <w:szCs w:val="2"/>
        </w:rPr>
      </w:pPr>
    </w:p>
    <w:sectPr w:rsidR="00536707" w:rsidRPr="003E73E8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963E4" w14:textId="77777777" w:rsidR="009F7AD6" w:rsidRDefault="009F7AD6" w:rsidP="007E7300">
      <w:r>
        <w:separator/>
      </w:r>
    </w:p>
  </w:endnote>
  <w:endnote w:type="continuationSeparator" w:id="0">
    <w:p w14:paraId="4463EA5D" w14:textId="77777777" w:rsidR="009F7AD6" w:rsidRDefault="009F7AD6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81784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6B61A6" w14:paraId="44B31FD7" w14:textId="77777777" w:rsidTr="006B61A6">
      <w:trPr>
        <w:trHeight w:val="288"/>
      </w:trPr>
      <w:tc>
        <w:tcPr>
          <w:tcW w:w="3685" w:type="dxa"/>
          <w:shd w:val="clear" w:color="auto" w:fill="auto"/>
        </w:tcPr>
        <w:p w14:paraId="27DAE3C5" w14:textId="77777777" w:rsidR="00E664BF" w:rsidRPr="006B61A6" w:rsidRDefault="00AA401C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77A153B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1360B49E" w14:textId="77777777" w:rsidR="00E664BF" w:rsidRPr="006B61A6" w:rsidRDefault="00E664BF" w:rsidP="00804EF8">
          <w:pPr>
            <w:pStyle w:val="ELWPageFooter"/>
          </w:pPr>
          <w:r w:rsidRPr="006B61A6">
            <w:t xml:space="preserve"> </w:t>
          </w:r>
        </w:p>
      </w:tc>
      <w:tc>
        <w:tcPr>
          <w:tcW w:w="2968" w:type="dxa"/>
          <w:shd w:val="clear" w:color="auto" w:fill="auto"/>
        </w:tcPr>
        <w:p w14:paraId="7FFDBFC7" w14:textId="77777777" w:rsidR="00E664BF" w:rsidRPr="006B61A6" w:rsidRDefault="00E664BF" w:rsidP="006B61A6">
          <w:pPr>
            <w:pStyle w:val="ELWPageFooter-PageNumber"/>
            <w:jc w:val="right"/>
          </w:pPr>
          <w:r w:rsidRPr="006B61A6">
            <w:fldChar w:fldCharType="begin"/>
          </w:r>
          <w:r w:rsidRPr="006B61A6">
            <w:instrText xml:space="preserve"> PAGE   \* MERGEFORMAT </w:instrText>
          </w:r>
          <w:r w:rsidRPr="006B61A6">
            <w:fldChar w:fldCharType="separate"/>
          </w:r>
          <w:r w:rsidR="009E0748">
            <w:rPr>
              <w:noProof/>
            </w:rPr>
            <w:t>2</w:t>
          </w:r>
          <w:r w:rsidRPr="006B61A6">
            <w:fldChar w:fldCharType="end"/>
          </w:r>
        </w:p>
      </w:tc>
    </w:tr>
    <w:tr w:rsidR="00E664BF" w:rsidRPr="006B61A6" w14:paraId="7C5185ED" w14:textId="77777777" w:rsidTr="006B61A6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6D96056" w14:textId="77777777" w:rsidR="00E664BF" w:rsidRPr="006B61A6" w:rsidRDefault="00E664BF" w:rsidP="006B61A6">
          <w:pPr>
            <w:pStyle w:val="ELWCoverFooter"/>
            <w:ind w:left="0" w:right="0"/>
          </w:pPr>
          <w:r w:rsidRPr="006B61A6">
            <w:t>© 2019 EL Education Inc.</w:t>
          </w:r>
        </w:p>
      </w:tc>
    </w:tr>
  </w:tbl>
  <w:p w14:paraId="5E8BC843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91531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6B61A6" w14:paraId="64D42486" w14:textId="77777777" w:rsidTr="006B61A6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17BECB26" w14:textId="77777777" w:rsidR="00F9535C" w:rsidRPr="006B61A6" w:rsidRDefault="00AA401C" w:rsidP="00F9535C">
          <w:pPr>
            <w:pStyle w:val="ELWPageFooter"/>
            <w:rPr>
              <w:position w:val="4"/>
            </w:rPr>
          </w:pPr>
          <w:r w:rsidRPr="006B61A6">
            <w:rPr>
              <w:rStyle w:val="ELWPageFooterChar"/>
              <w:noProof/>
              <w:position w:val="4"/>
            </w:rPr>
            <w:pict w14:anchorId="03164F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0D843C30" w14:textId="77777777" w:rsidR="00F9535C" w:rsidRPr="006B61A6" w:rsidRDefault="00F9535C" w:rsidP="00F9535C">
          <w:pPr>
            <w:pStyle w:val="ELWPageFooter"/>
          </w:pPr>
          <w:r w:rsidRPr="006B61A6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2505A693" w14:textId="77777777" w:rsidR="00F9535C" w:rsidRPr="006B61A6" w:rsidRDefault="00F9535C" w:rsidP="006B61A6">
          <w:pPr>
            <w:pStyle w:val="ELWPageFooter-PageNumber"/>
            <w:jc w:val="right"/>
          </w:pPr>
          <w:r w:rsidRPr="006B61A6">
            <w:fldChar w:fldCharType="begin"/>
          </w:r>
          <w:r w:rsidRPr="006B61A6">
            <w:instrText xml:space="preserve"> PAGE   \* MERGEFORMAT </w:instrText>
          </w:r>
          <w:r w:rsidRPr="006B61A6">
            <w:fldChar w:fldCharType="separate"/>
          </w:r>
          <w:r w:rsidRPr="006B61A6">
            <w:t>2</w:t>
          </w:r>
          <w:r w:rsidRPr="006B61A6">
            <w:fldChar w:fldCharType="end"/>
          </w:r>
        </w:p>
      </w:tc>
    </w:tr>
    <w:tr w:rsidR="00F9535C" w:rsidRPr="006B61A6" w14:paraId="13B3CAD2" w14:textId="77777777" w:rsidTr="006B61A6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398A21B1" w14:textId="77777777" w:rsidR="00F9535C" w:rsidRPr="006B61A6" w:rsidRDefault="00F9535C" w:rsidP="00F9535C">
          <w:pPr>
            <w:pStyle w:val="ELWCoverFooter"/>
            <w:rPr>
              <w:rFonts w:cs="Calibri"/>
              <w:szCs w:val="21"/>
            </w:rPr>
          </w:pPr>
          <w:r w:rsidRPr="006B61A6">
            <w:t>© 2019</w:t>
          </w:r>
          <w:r w:rsidRPr="006B61A6">
            <w:rPr>
              <w:rFonts w:cs="Calibri"/>
              <w:szCs w:val="21"/>
            </w:rPr>
            <w:t>© 2019 EL Education Inc.</w:t>
          </w:r>
        </w:p>
        <w:p w14:paraId="033B4431" w14:textId="77777777" w:rsidR="00F9535C" w:rsidRPr="006B61A6" w:rsidRDefault="00F9535C" w:rsidP="006B61A6">
          <w:pPr>
            <w:pStyle w:val="ELWPageFooter-PageNumber"/>
            <w:jc w:val="right"/>
          </w:pPr>
        </w:p>
      </w:tc>
    </w:tr>
  </w:tbl>
  <w:p w14:paraId="7378848C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1AC8F" w14:textId="77777777" w:rsidR="009F7AD6" w:rsidRDefault="009F7AD6" w:rsidP="007E7300">
      <w:r>
        <w:separator/>
      </w:r>
    </w:p>
  </w:footnote>
  <w:footnote w:type="continuationSeparator" w:id="0">
    <w:p w14:paraId="2D09134D" w14:textId="77777777" w:rsidR="009F7AD6" w:rsidRDefault="009F7AD6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C8665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6B61A6" w14:paraId="76729054" w14:textId="77777777" w:rsidTr="006B61A6">
      <w:trPr>
        <w:trHeight w:val="432"/>
      </w:trPr>
      <w:tc>
        <w:tcPr>
          <w:tcW w:w="4220" w:type="dxa"/>
          <w:shd w:val="clear" w:color="auto" w:fill="auto"/>
        </w:tcPr>
        <w:p w14:paraId="05ECAF8E" w14:textId="77777777" w:rsidR="007E7300" w:rsidRPr="006B61A6" w:rsidRDefault="00492C01" w:rsidP="007E7300">
          <w:pPr>
            <w:pStyle w:val="ELWPageHeader"/>
          </w:pPr>
          <w:r w:rsidRPr="00492C01">
            <w:t>Folklore of Latin America</w:t>
          </w:r>
        </w:p>
      </w:tc>
      <w:tc>
        <w:tcPr>
          <w:tcW w:w="5110" w:type="dxa"/>
          <w:shd w:val="clear" w:color="auto" w:fill="auto"/>
        </w:tcPr>
        <w:p w14:paraId="64178C69" w14:textId="77777777" w:rsidR="007E7300" w:rsidRPr="006B61A6" w:rsidRDefault="007E7300" w:rsidP="00492C01">
          <w:pPr>
            <w:pStyle w:val="ELWPageHeader"/>
            <w:jc w:val="right"/>
          </w:pPr>
          <w:r w:rsidRPr="006B61A6">
            <w:t xml:space="preserve">Grade </w:t>
          </w:r>
          <w:r w:rsidR="00492C01">
            <w:t>8</w:t>
          </w:r>
          <w:r w:rsidRPr="006B61A6">
            <w:t xml:space="preserve">: Module </w:t>
          </w:r>
          <w:r w:rsidR="00492C01">
            <w:t>1</w:t>
          </w:r>
          <w:r w:rsidRPr="006B61A6">
            <w:t xml:space="preserve">: Unit </w:t>
          </w:r>
          <w:r w:rsidR="00492C01">
            <w:t>1</w:t>
          </w:r>
          <w:r w:rsidRPr="006B61A6">
            <w:t xml:space="preserve">: Lesson </w:t>
          </w:r>
          <w:r w:rsidR="00492C01">
            <w:t>2</w:t>
          </w:r>
        </w:p>
      </w:tc>
    </w:tr>
  </w:tbl>
  <w:p w14:paraId="2417CDD8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2C639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6B61A6" w14:paraId="6DED36CE" w14:textId="77777777" w:rsidTr="006B61A6">
      <w:trPr>
        <w:trHeight w:val="432"/>
      </w:trPr>
      <w:tc>
        <w:tcPr>
          <w:tcW w:w="4220" w:type="dxa"/>
          <w:shd w:val="clear" w:color="auto" w:fill="auto"/>
        </w:tcPr>
        <w:p w14:paraId="086B74B8" w14:textId="77777777" w:rsidR="007E7300" w:rsidRPr="006B61A6" w:rsidRDefault="007E7300" w:rsidP="007E7300">
          <w:pPr>
            <w:pStyle w:val="ELWPageHeader"/>
          </w:pPr>
          <w:r w:rsidRPr="006B61A6">
            <w:t>Module Title</w:t>
          </w:r>
        </w:p>
      </w:tc>
      <w:tc>
        <w:tcPr>
          <w:tcW w:w="5110" w:type="dxa"/>
          <w:shd w:val="clear" w:color="auto" w:fill="auto"/>
        </w:tcPr>
        <w:p w14:paraId="1D695BA3" w14:textId="77777777" w:rsidR="007E7300" w:rsidRPr="006B61A6" w:rsidRDefault="007E7300" w:rsidP="006B61A6">
          <w:pPr>
            <w:pStyle w:val="ELWPageHeader"/>
            <w:jc w:val="right"/>
          </w:pPr>
          <w:r w:rsidRPr="006B61A6">
            <w:t>Grade X: Module X: Unit X: Lesson X</w:t>
          </w:r>
        </w:p>
      </w:tc>
    </w:tr>
  </w:tbl>
  <w:p w14:paraId="405C7EB0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1A6"/>
    <w:rsid w:val="0000055D"/>
    <w:rsid w:val="0001082D"/>
    <w:rsid w:val="00072151"/>
    <w:rsid w:val="00072779"/>
    <w:rsid w:val="000838F5"/>
    <w:rsid w:val="000F154B"/>
    <w:rsid w:val="00122BA3"/>
    <w:rsid w:val="001379A1"/>
    <w:rsid w:val="00196E92"/>
    <w:rsid w:val="00274A95"/>
    <w:rsid w:val="002A64ED"/>
    <w:rsid w:val="002E72F4"/>
    <w:rsid w:val="002F72A6"/>
    <w:rsid w:val="003501B7"/>
    <w:rsid w:val="00355C3C"/>
    <w:rsid w:val="003D7CA6"/>
    <w:rsid w:val="003E73E8"/>
    <w:rsid w:val="00411CE2"/>
    <w:rsid w:val="00413A53"/>
    <w:rsid w:val="0043293A"/>
    <w:rsid w:val="0044698A"/>
    <w:rsid w:val="00471405"/>
    <w:rsid w:val="00492C01"/>
    <w:rsid w:val="004C58BD"/>
    <w:rsid w:val="004F5579"/>
    <w:rsid w:val="00512FBF"/>
    <w:rsid w:val="005205D8"/>
    <w:rsid w:val="00527FF5"/>
    <w:rsid w:val="00536707"/>
    <w:rsid w:val="00552F74"/>
    <w:rsid w:val="0056195A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B61A6"/>
    <w:rsid w:val="006D474F"/>
    <w:rsid w:val="00705409"/>
    <w:rsid w:val="0076643E"/>
    <w:rsid w:val="007674AA"/>
    <w:rsid w:val="00771593"/>
    <w:rsid w:val="007738A3"/>
    <w:rsid w:val="0078233E"/>
    <w:rsid w:val="00796F94"/>
    <w:rsid w:val="007A6655"/>
    <w:rsid w:val="007B5DE1"/>
    <w:rsid w:val="007C46DF"/>
    <w:rsid w:val="007E7300"/>
    <w:rsid w:val="00804EF8"/>
    <w:rsid w:val="008238F2"/>
    <w:rsid w:val="00824ABE"/>
    <w:rsid w:val="0084306A"/>
    <w:rsid w:val="00871BF5"/>
    <w:rsid w:val="00895A07"/>
    <w:rsid w:val="00896FEE"/>
    <w:rsid w:val="00950912"/>
    <w:rsid w:val="00954A22"/>
    <w:rsid w:val="00967DA0"/>
    <w:rsid w:val="00975D07"/>
    <w:rsid w:val="00982ABD"/>
    <w:rsid w:val="009E0748"/>
    <w:rsid w:val="009F259B"/>
    <w:rsid w:val="009F7AD6"/>
    <w:rsid w:val="00A354E6"/>
    <w:rsid w:val="00AA401C"/>
    <w:rsid w:val="00AA4556"/>
    <w:rsid w:val="00B233EA"/>
    <w:rsid w:val="00B60062"/>
    <w:rsid w:val="00B73F9C"/>
    <w:rsid w:val="00B87660"/>
    <w:rsid w:val="00BA5058"/>
    <w:rsid w:val="00BF74B0"/>
    <w:rsid w:val="00C45799"/>
    <w:rsid w:val="00C73BC7"/>
    <w:rsid w:val="00CA6C54"/>
    <w:rsid w:val="00CE2854"/>
    <w:rsid w:val="00CF6624"/>
    <w:rsid w:val="00D0629D"/>
    <w:rsid w:val="00D07CD2"/>
    <w:rsid w:val="00D5645D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0289E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9C859"/>
  <w15:chartTrackingRefBased/>
  <w15:docId w15:val="{22947361-3D3D-4C4D-9CA1-ED923A85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6B61A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6B61A6"/>
  </w:style>
  <w:style w:type="paragraph" w:customStyle="1" w:styleId="CHAPH">
    <w:name w:val="CHAP_H"/>
    <w:basedOn w:val="NoParagraphStyle"/>
    <w:uiPriority w:val="99"/>
    <w:rsid w:val="006B61A6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6B61A6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NameDate">
    <w:name w:val="TSM Name/Date"/>
    <w:basedOn w:val="NoParagraphStyle"/>
    <w:uiPriority w:val="99"/>
    <w:rsid w:val="006B61A6"/>
    <w:pPr>
      <w:tabs>
        <w:tab w:val="right" w:leader="underscore" w:pos="6720"/>
        <w:tab w:val="right" w:leader="underscore" w:pos="9180"/>
      </w:tabs>
      <w:suppressAutoHyphens/>
      <w:spacing w:before="180" w:after="180" w:line="320" w:lineRule="atLeast"/>
    </w:pPr>
    <w:rPr>
      <w:rFonts w:ascii="MarkPro-Heavy" w:hAnsi="MarkPro-Heavy" w:cs="MarkPro-Heavy"/>
      <w:sz w:val="22"/>
      <w:szCs w:val="22"/>
    </w:rPr>
  </w:style>
  <w:style w:type="paragraph" w:customStyle="1" w:styleId="TSMBasicTXT">
    <w:name w:val="TSM Basic TXT"/>
    <w:basedOn w:val="NoParagraphStyle"/>
    <w:uiPriority w:val="99"/>
    <w:rsid w:val="006B61A6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-Center">
    <w:name w:val="TSM TBL Header - Center"/>
    <w:basedOn w:val="NoParagraphStyle"/>
    <w:uiPriority w:val="99"/>
    <w:rsid w:val="006B61A6"/>
    <w:pPr>
      <w:suppressAutoHyphens/>
      <w:spacing w:after="60" w:line="260" w:lineRule="atLeast"/>
      <w:jc w:val="center"/>
    </w:pPr>
    <w:rPr>
      <w:rFonts w:ascii="MarkPro-Heavy" w:hAnsi="MarkPro-Heavy" w:cs="MarkPro-Heavy"/>
      <w:color w:val="FFFFFF"/>
      <w:spacing w:val="-2"/>
      <w:sz w:val="22"/>
      <w:szCs w:val="22"/>
    </w:rPr>
  </w:style>
  <w:style w:type="paragraph" w:customStyle="1" w:styleId="TSMTBLBody">
    <w:name w:val="TSM TBL Body"/>
    <w:basedOn w:val="NoParagraphStyle"/>
    <w:uiPriority w:val="99"/>
    <w:rsid w:val="006B61A6"/>
    <w:pPr>
      <w:suppressAutoHyphens/>
      <w:spacing w:before="90" w:after="90" w:line="260" w:lineRule="atLeast"/>
      <w:ind w:left="90" w:right="90"/>
    </w:pPr>
    <w:rPr>
      <w:rFonts w:ascii="MarkPro" w:hAnsi="MarkPro" w:cs="MarkPro"/>
      <w:spacing w:val="-2"/>
      <w:sz w:val="22"/>
      <w:szCs w:val="22"/>
      <w:lang w:val="en-US"/>
    </w:rPr>
  </w:style>
  <w:style w:type="paragraph" w:customStyle="1" w:styleId="TBLTallWritingSpace">
    <w:name w:val="TBL Tall Writing Space"/>
    <w:basedOn w:val="NoParagraphStyle"/>
    <w:uiPriority w:val="99"/>
    <w:rsid w:val="006B61A6"/>
    <w:pPr>
      <w:tabs>
        <w:tab w:val="left" w:pos="360"/>
      </w:tabs>
      <w:suppressAutoHyphens/>
      <w:spacing w:before="630" w:after="65" w:line="260" w:lineRule="atLeast"/>
      <w:ind w:left="450" w:right="90" w:hanging="360"/>
    </w:pPr>
    <w:rPr>
      <w:rFonts w:ascii="MarkPro" w:hAnsi="MarkPro" w:cs="MarkPro"/>
      <w:spacing w:val="-2"/>
      <w:sz w:val="22"/>
      <w:szCs w:val="22"/>
      <w:lang w:val="en-US"/>
    </w:rPr>
  </w:style>
  <w:style w:type="paragraph" w:customStyle="1" w:styleId="TBLBody">
    <w:name w:val="TBL_Body"/>
    <w:basedOn w:val="NoParagraphStyle"/>
    <w:uiPriority w:val="99"/>
    <w:rsid w:val="006B61A6"/>
    <w:pPr>
      <w:suppressAutoHyphens/>
    </w:pPr>
  </w:style>
  <w:style w:type="character" w:customStyle="1" w:styleId="x">
    <w:name w:val="x"/>
    <w:uiPriority w:val="99"/>
    <w:rsid w:val="006B61A6"/>
    <w:rPr>
      <w:color w:val="000000"/>
      <w:w w:val="100"/>
    </w:rPr>
  </w:style>
  <w:style w:type="character" w:customStyle="1" w:styleId="ELRed">
    <w:name w:val="EL Red"/>
    <w:uiPriority w:val="99"/>
    <w:rsid w:val="006B61A6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6B61A6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6B61A6"/>
    <w:rPr>
      <w:color w:val="000000"/>
      <w:w w:val="100"/>
    </w:rPr>
  </w:style>
  <w:style w:type="character" w:customStyle="1" w:styleId="TBLHeadingCenter">
    <w:name w:val="TBL_Heading_Center"/>
    <w:uiPriority w:val="99"/>
    <w:rsid w:val="006B61A6"/>
    <w:rPr>
      <w:color w:val="000000"/>
      <w:w w:val="100"/>
    </w:rPr>
  </w:style>
  <w:style w:type="character" w:customStyle="1" w:styleId="TBLBodyText">
    <w:name w:val="TBL_Body_Text"/>
    <w:uiPriority w:val="99"/>
    <w:rsid w:val="006B61A6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DBD6B96-224C-6C46-B6E9-8215AFFCD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1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2022-03-20T14:57:00Z</dcterms:created>
  <dcterms:modified xsi:type="dcterms:W3CDTF">2022-03-20T14:57:00Z</dcterms:modified>
</cp:coreProperties>
</file>