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C076" w14:textId="77777777" w:rsidR="00E51AD9" w:rsidRPr="0017075E" w:rsidRDefault="00E51AD9" w:rsidP="0017075E">
      <w:pPr>
        <w:pStyle w:val="ELWPageTitle"/>
      </w:pPr>
      <w:r w:rsidRPr="0017075E">
        <w:t>Performance Task Anchor Chart</w:t>
      </w:r>
    </w:p>
    <w:p w14:paraId="3F7B2172" w14:textId="77777777" w:rsidR="00E51AD9" w:rsidRPr="0017075E" w:rsidRDefault="00E51AD9" w:rsidP="0017075E">
      <w:pPr>
        <w:pStyle w:val="ELW6-8Standard"/>
      </w:pPr>
      <w:r w:rsidRPr="0017075E">
        <w:t>RI.8.1, W.8.2, W.8.4, W.8.6, W.8.9b, W.8.10, L.8.6</w:t>
      </w:r>
    </w:p>
    <w:p w14:paraId="71BEDD31" w14:textId="77777777" w:rsidR="00E51AD9" w:rsidRPr="0017075E" w:rsidRDefault="00E51AD9" w:rsidP="00CB1CA3">
      <w:pPr>
        <w:pStyle w:val="ELW6-8Text"/>
        <w:spacing w:after="240"/>
      </w:pPr>
      <w:r>
        <w:t xml:space="preserve">Throughout Unit 2, you wrote and revised a new scene for </w:t>
      </w:r>
      <w:r w:rsidRPr="0017075E">
        <w:rPr>
          <w:i/>
        </w:rPr>
        <w:t>Summer of the Mariposas</w:t>
      </w:r>
      <w:r>
        <w:t xml:space="preserve"> in which you modernized a different monster from Latin American folklore. Throughout Unit 3, you wrote an informational essay </w:t>
      </w:r>
      <w:proofErr w:type="gramStart"/>
      <w:r>
        <w:t>comparing and contrasting</w:t>
      </w:r>
      <w:proofErr w:type="gramEnd"/>
      <w:r>
        <w:t xml:space="preserve"> your modernization of your monster with the original folklore. Now you are going to organize your narrative and your essay on a webpage with an explanation of how and why your chosen monster was modernized in your narrative. This webpage will then be organized on a class website about Folklore of Latin America.</w:t>
      </w:r>
    </w:p>
    <w:p w14:paraId="42388548" w14:textId="77777777" w:rsidR="00E51AD9" w:rsidRDefault="00E51AD9" w:rsidP="00C66CF3">
      <w:pPr>
        <w:pStyle w:val="ELW6-8Text"/>
        <w:spacing w:before="240" w:after="240"/>
      </w:pPr>
      <w:r w:rsidRPr="00E42C27">
        <w:t>Your webpage will include</w:t>
      </w:r>
    </w:p>
    <w:p w14:paraId="0D5DE4F7" w14:textId="77777777" w:rsidR="00E51AD9" w:rsidRDefault="00E51AD9" w:rsidP="00AC6D41">
      <w:pPr>
        <w:pStyle w:val="ELW6-8TextBulletedLevel1"/>
      </w:pPr>
      <w:r>
        <w:t xml:space="preserve">your new scene for </w:t>
      </w:r>
      <w:r w:rsidRPr="0049414D">
        <w:rPr>
          <w:i/>
        </w:rPr>
        <w:t>Summer of the Mariposas,</w:t>
      </w:r>
    </w:p>
    <w:p w14:paraId="662587FB" w14:textId="77777777" w:rsidR="00E51AD9" w:rsidRDefault="00E51AD9" w:rsidP="00AC6D41">
      <w:pPr>
        <w:pStyle w:val="ELW6-8TextBulletedLevel1"/>
      </w:pPr>
      <w:r>
        <w:t>a comparison of your modernized monster with the original, and</w:t>
      </w:r>
    </w:p>
    <w:p w14:paraId="48DEA77D" w14:textId="77777777" w:rsidR="00E51AD9" w:rsidRDefault="00E51AD9" w:rsidP="00AC6D41">
      <w:pPr>
        <w:pStyle w:val="ELW6-8TextBulletedLevel1"/>
      </w:pPr>
      <w:r>
        <w:t>any relevant media (for example, images) you would like to include.</w:t>
      </w:r>
    </w:p>
    <w:sectPr w:rsidR="00E51AD9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0E7D5" w14:textId="77777777" w:rsidR="005A365C" w:rsidRDefault="005A365C" w:rsidP="007E7300">
      <w:r>
        <w:separator/>
      </w:r>
    </w:p>
  </w:endnote>
  <w:endnote w:type="continuationSeparator" w:id="0">
    <w:p w14:paraId="1CA68EAF" w14:textId="77777777" w:rsidR="005A365C" w:rsidRDefault="005A365C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C479" w14:textId="77777777" w:rsidR="00214CF3" w:rsidRDefault="00214CF3" w:rsidP="00214CF3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214CF3" w:rsidRPr="00745E86" w14:paraId="68D780EC" w14:textId="77777777" w:rsidTr="00192EFC">
      <w:trPr>
        <w:trHeight w:val="288"/>
      </w:trPr>
      <w:tc>
        <w:tcPr>
          <w:tcW w:w="3685" w:type="dxa"/>
          <w:shd w:val="clear" w:color="auto" w:fill="auto"/>
        </w:tcPr>
        <w:p w14:paraId="174243E1" w14:textId="77777777" w:rsidR="00214CF3" w:rsidRPr="00745E86" w:rsidRDefault="00CC522B" w:rsidP="00214CF3">
          <w:pPr>
            <w:pStyle w:val="ELWPageFooter"/>
            <w:rPr>
              <w:position w:val="4"/>
            </w:rPr>
          </w:pPr>
          <w:r w:rsidRPr="00AF25B2">
            <w:rPr>
              <w:noProof/>
            </w:rPr>
            <w:pict w14:anchorId="3211737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6432D41F" w14:textId="77777777" w:rsidR="00214CF3" w:rsidRPr="00745E86" w:rsidRDefault="00214CF3" w:rsidP="00214CF3">
          <w:pPr>
            <w:pStyle w:val="ELWPageFooter"/>
          </w:pPr>
          <w:r w:rsidRPr="00745E86">
            <w:t xml:space="preserve"> </w:t>
          </w:r>
        </w:p>
      </w:tc>
      <w:tc>
        <w:tcPr>
          <w:tcW w:w="2968" w:type="dxa"/>
          <w:shd w:val="clear" w:color="auto" w:fill="auto"/>
        </w:tcPr>
        <w:p w14:paraId="0D008ABF" w14:textId="77777777" w:rsidR="00214CF3" w:rsidRPr="00745E86" w:rsidRDefault="00214CF3" w:rsidP="00214CF3">
          <w:pPr>
            <w:pStyle w:val="ELWPageFooter-PageNumber"/>
            <w:jc w:val="right"/>
          </w:pPr>
          <w:r w:rsidRPr="00745E86">
            <w:fldChar w:fldCharType="begin"/>
          </w:r>
          <w:r w:rsidRPr="00745E86">
            <w:instrText xml:space="preserve"> PAGE   \* MERGEFORMAT </w:instrText>
          </w:r>
          <w:r w:rsidRPr="00745E86">
            <w:fldChar w:fldCharType="separate"/>
          </w:r>
          <w:r w:rsidR="0049414D">
            <w:rPr>
              <w:noProof/>
            </w:rPr>
            <w:t>1</w:t>
          </w:r>
          <w:r w:rsidRPr="00745E86">
            <w:fldChar w:fldCharType="end"/>
          </w:r>
        </w:p>
      </w:tc>
    </w:tr>
    <w:tr w:rsidR="00214CF3" w:rsidRPr="00745E86" w14:paraId="14720FCB" w14:textId="77777777" w:rsidTr="00192EFC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2E79DF23" w14:textId="77777777" w:rsidR="00214CF3" w:rsidRPr="00745E86" w:rsidRDefault="00214CF3" w:rsidP="00214CF3">
          <w:pPr>
            <w:pStyle w:val="ELWCoverFooter"/>
            <w:ind w:left="0" w:right="0"/>
          </w:pPr>
          <w:r w:rsidRPr="00745E86">
            <w:t>© 2019 EL Education Inc.</w:t>
          </w:r>
        </w:p>
      </w:tc>
    </w:tr>
  </w:tbl>
  <w:p w14:paraId="76D49C8F" w14:textId="77777777" w:rsidR="00214CF3" w:rsidRPr="00BA5058" w:rsidRDefault="00214CF3" w:rsidP="00214CF3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FB25F" w14:textId="77777777" w:rsidR="00F9535C" w:rsidRDefault="00F9535C" w:rsidP="00BA5058"/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E51AD9" w14:paraId="75847D30" w14:textId="77777777" w:rsidTr="00E51AD9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636ACC1D" w14:textId="77777777" w:rsidR="00F9535C" w:rsidRPr="00E51AD9" w:rsidRDefault="00CC522B" w:rsidP="00F9535C">
          <w:pPr>
            <w:rPr>
              <w:position w:val="4"/>
            </w:rPr>
          </w:pPr>
          <w:r w:rsidRPr="00E51AD9">
            <w:rPr>
              <w:noProof/>
              <w:position w:val="4"/>
            </w:rPr>
            <w:pict w14:anchorId="628774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13255A11" w14:textId="77777777" w:rsidR="00F9535C" w:rsidRPr="00E51AD9" w:rsidRDefault="00F9535C" w:rsidP="00F9535C">
          <w:r w:rsidRPr="00E51AD9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1AFCF660" w14:textId="77777777" w:rsidR="00F9535C" w:rsidRPr="00E51AD9" w:rsidRDefault="00F9535C" w:rsidP="00E51AD9">
          <w:pPr>
            <w:jc w:val="right"/>
          </w:pPr>
          <w:r w:rsidRPr="00E51AD9">
            <w:fldChar w:fldCharType="begin"/>
          </w:r>
          <w:r w:rsidRPr="00E51AD9">
            <w:instrText xml:space="preserve"> PAGE   \* MERGEFORMAT </w:instrText>
          </w:r>
          <w:r w:rsidRPr="00E51AD9">
            <w:fldChar w:fldCharType="separate"/>
          </w:r>
          <w:r w:rsidRPr="00E51AD9">
            <w:t>2</w:t>
          </w:r>
          <w:r w:rsidRPr="00E51AD9">
            <w:fldChar w:fldCharType="end"/>
          </w:r>
        </w:p>
      </w:tc>
    </w:tr>
    <w:tr w:rsidR="00F9535C" w:rsidRPr="00E51AD9" w14:paraId="4004C95C" w14:textId="77777777" w:rsidTr="00E51AD9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76C3A31B" w14:textId="77777777" w:rsidR="00F9535C" w:rsidRPr="00E51AD9" w:rsidRDefault="00F9535C" w:rsidP="00F9535C">
          <w:pPr>
            <w:rPr>
              <w:rFonts w:cs="Calibri"/>
              <w:szCs w:val="21"/>
            </w:rPr>
          </w:pPr>
          <w:r w:rsidRPr="00E51AD9">
            <w:t>© 2019</w:t>
          </w:r>
          <w:r w:rsidRPr="00E51AD9">
            <w:rPr>
              <w:rFonts w:cs="Calibri"/>
              <w:szCs w:val="21"/>
            </w:rPr>
            <w:t>© 2019 EL Education Inc.</w:t>
          </w:r>
        </w:p>
        <w:p w14:paraId="4A5528A3" w14:textId="77777777" w:rsidR="00F9535C" w:rsidRPr="00E51AD9" w:rsidRDefault="00F9535C" w:rsidP="00E51AD9">
          <w:pPr>
            <w:jc w:val="right"/>
          </w:pPr>
        </w:p>
      </w:tc>
    </w:tr>
  </w:tbl>
  <w:p w14:paraId="12ADA797" w14:textId="77777777" w:rsidR="007674AA" w:rsidRDefault="007674AA" w:rsidP="00F953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ED539" w14:textId="77777777" w:rsidR="005A365C" w:rsidRDefault="005A365C" w:rsidP="007E7300">
      <w:r>
        <w:separator/>
      </w:r>
    </w:p>
  </w:footnote>
  <w:footnote w:type="continuationSeparator" w:id="0">
    <w:p w14:paraId="397B7A72" w14:textId="77777777" w:rsidR="005A365C" w:rsidRDefault="005A365C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96AE" w14:textId="77777777" w:rsidR="009B2572" w:rsidRDefault="009B2572" w:rsidP="009B2572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9B2572" w:rsidRPr="004F09B2" w14:paraId="4F7CE9D9" w14:textId="77777777" w:rsidTr="00192EFC">
      <w:trPr>
        <w:trHeight w:val="432"/>
      </w:trPr>
      <w:tc>
        <w:tcPr>
          <w:tcW w:w="4220" w:type="dxa"/>
          <w:shd w:val="clear" w:color="auto" w:fill="auto"/>
        </w:tcPr>
        <w:p w14:paraId="4B9279A6" w14:textId="77777777" w:rsidR="009B2572" w:rsidRPr="004F09B2" w:rsidRDefault="009B2572" w:rsidP="009B2572">
          <w:pPr>
            <w:pStyle w:val="ELWPageHeader"/>
          </w:pPr>
          <w:r w:rsidRPr="009B2572">
            <w:t>Folklore of Latin America</w:t>
          </w:r>
        </w:p>
      </w:tc>
      <w:tc>
        <w:tcPr>
          <w:tcW w:w="5110" w:type="dxa"/>
          <w:shd w:val="clear" w:color="auto" w:fill="auto"/>
        </w:tcPr>
        <w:p w14:paraId="4D51A03C" w14:textId="77777777" w:rsidR="009B2572" w:rsidRPr="004F09B2" w:rsidRDefault="009B2572" w:rsidP="00E935B5">
          <w:pPr>
            <w:pStyle w:val="ELWPageHeader"/>
            <w:jc w:val="right"/>
          </w:pPr>
          <w:r w:rsidRPr="00173532">
            <w:t xml:space="preserve">Grade </w:t>
          </w:r>
          <w:r w:rsidR="00E935B5">
            <w:t>8</w:t>
          </w:r>
          <w:r w:rsidRPr="00173532">
            <w:t xml:space="preserve">: Module 1: Performance Task </w:t>
          </w:r>
        </w:p>
      </w:tc>
    </w:tr>
  </w:tbl>
  <w:p w14:paraId="062411B0" w14:textId="77777777" w:rsidR="009B2572" w:rsidRDefault="009B2572" w:rsidP="009B2572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858A" w14:textId="77777777" w:rsidR="007E7300" w:rsidRDefault="007E7300" w:rsidP="007E7300"/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E51AD9" w14:paraId="5E6740DD" w14:textId="77777777" w:rsidTr="00E51AD9">
      <w:trPr>
        <w:trHeight w:val="432"/>
      </w:trPr>
      <w:tc>
        <w:tcPr>
          <w:tcW w:w="4220" w:type="dxa"/>
          <w:shd w:val="clear" w:color="auto" w:fill="auto"/>
        </w:tcPr>
        <w:p w14:paraId="32AEDAB2" w14:textId="77777777" w:rsidR="007E7300" w:rsidRPr="00E51AD9" w:rsidRDefault="007E7300" w:rsidP="007E7300">
          <w:r w:rsidRPr="00E51AD9">
            <w:t>Module Title</w:t>
          </w:r>
        </w:p>
      </w:tc>
      <w:tc>
        <w:tcPr>
          <w:tcW w:w="5110" w:type="dxa"/>
          <w:shd w:val="clear" w:color="auto" w:fill="auto"/>
        </w:tcPr>
        <w:p w14:paraId="7908B727" w14:textId="77777777" w:rsidR="007E7300" w:rsidRPr="00E51AD9" w:rsidRDefault="007E7300" w:rsidP="00E51AD9">
          <w:pPr>
            <w:jc w:val="right"/>
          </w:pPr>
          <w:r w:rsidRPr="00E51AD9">
            <w:t>Grade X: Module X: Unit X: Lesson X</w:t>
          </w:r>
        </w:p>
      </w:tc>
    </w:tr>
  </w:tbl>
  <w:p w14:paraId="3A303521" w14:textId="77777777" w:rsidR="007E7300" w:rsidRDefault="007E7300" w:rsidP="000721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1AD9"/>
    <w:rsid w:val="0000055D"/>
    <w:rsid w:val="0001082D"/>
    <w:rsid w:val="000542C7"/>
    <w:rsid w:val="00072151"/>
    <w:rsid w:val="000838F5"/>
    <w:rsid w:val="000F154B"/>
    <w:rsid w:val="001046E3"/>
    <w:rsid w:val="00122BA3"/>
    <w:rsid w:val="0017075E"/>
    <w:rsid w:val="00192EFC"/>
    <w:rsid w:val="001B248D"/>
    <w:rsid w:val="00214CF3"/>
    <w:rsid w:val="00274A95"/>
    <w:rsid w:val="00297350"/>
    <w:rsid w:val="002A64ED"/>
    <w:rsid w:val="002D7025"/>
    <w:rsid w:val="002F72A6"/>
    <w:rsid w:val="003501B7"/>
    <w:rsid w:val="00355C3C"/>
    <w:rsid w:val="003768F4"/>
    <w:rsid w:val="003A0108"/>
    <w:rsid w:val="003D7CA6"/>
    <w:rsid w:val="00411CE2"/>
    <w:rsid w:val="00413A53"/>
    <w:rsid w:val="0043293A"/>
    <w:rsid w:val="0044698A"/>
    <w:rsid w:val="004571E5"/>
    <w:rsid w:val="00471405"/>
    <w:rsid w:val="0047207B"/>
    <w:rsid w:val="0049414D"/>
    <w:rsid w:val="004C58BD"/>
    <w:rsid w:val="004F5579"/>
    <w:rsid w:val="00512FBF"/>
    <w:rsid w:val="005205D8"/>
    <w:rsid w:val="00527FF5"/>
    <w:rsid w:val="00536707"/>
    <w:rsid w:val="005A365C"/>
    <w:rsid w:val="005E59E0"/>
    <w:rsid w:val="005F41A1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1535"/>
    <w:rsid w:val="00705409"/>
    <w:rsid w:val="0076643E"/>
    <w:rsid w:val="007674AA"/>
    <w:rsid w:val="007738A3"/>
    <w:rsid w:val="0078233E"/>
    <w:rsid w:val="00783E4C"/>
    <w:rsid w:val="00796F94"/>
    <w:rsid w:val="007B5DE1"/>
    <w:rsid w:val="007C46DF"/>
    <w:rsid w:val="007D5C3D"/>
    <w:rsid w:val="007E7300"/>
    <w:rsid w:val="00804EF8"/>
    <w:rsid w:val="00807D94"/>
    <w:rsid w:val="008238F2"/>
    <w:rsid w:val="00824ABE"/>
    <w:rsid w:val="0084306A"/>
    <w:rsid w:val="00871BF5"/>
    <w:rsid w:val="00950912"/>
    <w:rsid w:val="00954A22"/>
    <w:rsid w:val="00964092"/>
    <w:rsid w:val="00967DA0"/>
    <w:rsid w:val="00975D07"/>
    <w:rsid w:val="00982ABD"/>
    <w:rsid w:val="0099391B"/>
    <w:rsid w:val="009B2572"/>
    <w:rsid w:val="009F259B"/>
    <w:rsid w:val="00A17224"/>
    <w:rsid w:val="00A354E6"/>
    <w:rsid w:val="00AA4556"/>
    <w:rsid w:val="00AA79F1"/>
    <w:rsid w:val="00AB697F"/>
    <w:rsid w:val="00AC6D41"/>
    <w:rsid w:val="00AD3E2C"/>
    <w:rsid w:val="00AF5820"/>
    <w:rsid w:val="00B233EA"/>
    <w:rsid w:val="00B54058"/>
    <w:rsid w:val="00B60062"/>
    <w:rsid w:val="00B73F9C"/>
    <w:rsid w:val="00B86219"/>
    <w:rsid w:val="00B87660"/>
    <w:rsid w:val="00BA5058"/>
    <w:rsid w:val="00C45799"/>
    <w:rsid w:val="00C66CF3"/>
    <w:rsid w:val="00C73BC7"/>
    <w:rsid w:val="00CA6C54"/>
    <w:rsid w:val="00CB1CA3"/>
    <w:rsid w:val="00CC522B"/>
    <w:rsid w:val="00CE2854"/>
    <w:rsid w:val="00CF6624"/>
    <w:rsid w:val="00D07CD2"/>
    <w:rsid w:val="00D50807"/>
    <w:rsid w:val="00D62123"/>
    <w:rsid w:val="00D62EA2"/>
    <w:rsid w:val="00D9460A"/>
    <w:rsid w:val="00DA3138"/>
    <w:rsid w:val="00DD0E5C"/>
    <w:rsid w:val="00DE691C"/>
    <w:rsid w:val="00E42C27"/>
    <w:rsid w:val="00E51AD9"/>
    <w:rsid w:val="00E600E3"/>
    <w:rsid w:val="00E664BF"/>
    <w:rsid w:val="00E67B6A"/>
    <w:rsid w:val="00E935B5"/>
    <w:rsid w:val="00EA19DE"/>
    <w:rsid w:val="00EC2B3C"/>
    <w:rsid w:val="00EE695D"/>
    <w:rsid w:val="00EF0254"/>
    <w:rsid w:val="00F10774"/>
    <w:rsid w:val="00F1179E"/>
    <w:rsid w:val="00F56ABA"/>
    <w:rsid w:val="00F64020"/>
    <w:rsid w:val="00F80A7E"/>
    <w:rsid w:val="00F9535C"/>
    <w:rsid w:val="00FC5307"/>
    <w:rsid w:val="00FE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61013"/>
  <w15:chartTrackingRefBased/>
  <w15:docId w15:val="{49F81B0E-1768-452E-869F-6B1B46BD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6E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9B2572"/>
    <w:rPr>
      <w:rFonts w:eastAsia="SimSun"/>
      <w:b/>
      <w:sz w:val="21"/>
      <w:szCs w:val="21"/>
    </w:rPr>
  </w:style>
  <w:style w:type="character" w:customStyle="1" w:styleId="ELWPageHeaderChar">
    <w:name w:val="ELW PageHeader Char"/>
    <w:link w:val="ELWPageHeader"/>
    <w:rsid w:val="009B2572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214CF3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214CF3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214CF3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214CF3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214CF3"/>
    <w:rPr>
      <w:rFonts w:eastAsia="SimSun"/>
      <w:b/>
      <w:sz w:val="21"/>
      <w:szCs w:val="21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1-JOBS\OTHER%20CUSTOMERS\EL%20Education\19-2710\04-SAMPLES\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A4D5E11-F253-2D4C-847E-75C208CA1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</dc:creator>
  <cp:keywords/>
  <dc:description/>
  <cp:lastModifiedBy>PC User</cp:lastModifiedBy>
  <cp:revision>2</cp:revision>
  <dcterms:created xsi:type="dcterms:W3CDTF">2022-03-20T14:51:00Z</dcterms:created>
  <dcterms:modified xsi:type="dcterms:W3CDTF">2022-03-20T14:51:00Z</dcterms:modified>
</cp:coreProperties>
</file>