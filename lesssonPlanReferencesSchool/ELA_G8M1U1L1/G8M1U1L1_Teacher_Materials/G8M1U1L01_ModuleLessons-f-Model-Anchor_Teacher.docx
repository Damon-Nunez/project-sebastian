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85CE1" w14:textId="77777777" w:rsidR="00EA2CFF" w:rsidRPr="005C5825" w:rsidRDefault="00EA2CFF" w:rsidP="005C5825">
      <w:pPr>
        <w:pStyle w:val="ELWPageTitle"/>
      </w:pPr>
      <w:r w:rsidRPr="005C5825">
        <w:t>Work to Become Ethical People Anchor Chart</w:t>
      </w:r>
    </w:p>
    <w:p w14:paraId="59DFD351" w14:textId="77777777" w:rsidR="00EA2CFF" w:rsidRPr="005C5825" w:rsidRDefault="00EA2CFF" w:rsidP="005C5825">
      <w:pPr>
        <w:pStyle w:val="ELWTeacherVersion"/>
      </w:pPr>
      <w:r w:rsidRPr="005C5825">
        <w:t>(Example for Teacher Reference)</w:t>
      </w:r>
    </w:p>
    <w:p w14:paraId="7ABAB160" w14:textId="77777777" w:rsidR="00EA2CFF" w:rsidRPr="005C5825" w:rsidRDefault="00EA2CFF" w:rsidP="005C5825">
      <w:pPr>
        <w:pStyle w:val="ELW6-8Text"/>
        <w:spacing w:after="240"/>
        <w:rPr>
          <w:b/>
        </w:rPr>
      </w:pPr>
      <w:r w:rsidRPr="005C5825">
        <w:rPr>
          <w:b/>
        </w:rPr>
        <w:t xml:space="preserve">Treat others </w:t>
      </w:r>
      <w:proofErr w:type="gramStart"/>
      <w:r w:rsidRPr="005C5825">
        <w:rPr>
          <w:b/>
        </w:rPr>
        <w:t>well, and</w:t>
      </w:r>
      <w:proofErr w:type="gramEnd"/>
      <w:r w:rsidRPr="005C5825">
        <w:rPr>
          <w:b/>
        </w:rPr>
        <w:t xml:space="preserve"> stand up for what is right.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3079"/>
        <w:gridCol w:w="6396"/>
      </w:tblGrid>
      <w:tr w:rsidR="00EA2CFF" w:rsidRPr="00D723DD" w14:paraId="61614448" w14:textId="77777777" w:rsidTr="00090128">
        <w:trPr>
          <w:trHeight w:val="60"/>
        </w:trPr>
        <w:tc>
          <w:tcPr>
            <w:tcW w:w="1625" w:type="pct"/>
            <w:shd w:val="clear" w:color="auto" w:fill="D9D9D9"/>
          </w:tcPr>
          <w:p w14:paraId="67339FBE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42841D35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I show respect.</w:t>
            </w:r>
          </w:p>
        </w:tc>
      </w:tr>
      <w:tr w:rsidR="00EA2CFF" w:rsidRPr="00D723DD" w14:paraId="7EA8856E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B8569AD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783404C9" w14:textId="77777777" w:rsidR="00EA2CFF" w:rsidRPr="00D723DD" w:rsidRDefault="00EA2CFF" w:rsidP="0045549A">
            <w:pPr>
              <w:pStyle w:val="ELW6-8Text"/>
              <w:spacing w:before="40" w:after="40"/>
              <w:rPr>
                <w:szCs w:val="24"/>
              </w:rPr>
            </w:pPr>
            <w:r w:rsidRPr="00D723DD">
              <w:rPr>
                <w:szCs w:val="24"/>
              </w:rPr>
              <w:t xml:space="preserve">This means I appreciate the abilities, </w:t>
            </w:r>
            <w:proofErr w:type="gramStart"/>
            <w:r w:rsidRPr="00D723DD">
              <w:rPr>
                <w:szCs w:val="24"/>
              </w:rPr>
              <w:t>qualities</w:t>
            </w:r>
            <w:proofErr w:type="gramEnd"/>
            <w:r w:rsidRPr="00D723DD">
              <w:rPr>
                <w:szCs w:val="24"/>
              </w:rPr>
              <w:t xml:space="preserve"> and achievements of others, and treat myself, others, and the environment with care.</w:t>
            </w:r>
          </w:p>
        </w:tc>
      </w:tr>
      <w:tr w:rsidR="00EA2CFF" w:rsidRPr="00D723DD" w14:paraId="578231C5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2213DB40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6ECEFDB0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 xml:space="preserve">Applauding others when they have done well </w:t>
            </w:r>
          </w:p>
          <w:p w14:paraId="15E7482B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Taking care around the classroom not to break things or hurt people</w:t>
            </w:r>
          </w:p>
          <w:p w14:paraId="64C85D94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Returning borrowed items in the same condition you were given them</w:t>
            </w:r>
          </w:p>
          <w:p w14:paraId="75BAED4D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Throwing trash in the trash can</w:t>
            </w:r>
          </w:p>
          <w:p w14:paraId="1F2E8A73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Recycling</w:t>
            </w:r>
          </w:p>
        </w:tc>
      </w:tr>
      <w:tr w:rsidR="00EA2CFF" w:rsidRPr="00D723DD" w14:paraId="03C2A9EA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38BC4429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298F9A75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“I really appreciate . . . because . . .”</w:t>
            </w:r>
          </w:p>
          <w:p w14:paraId="052551E0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“You did a great job with . . . because . . .”</w:t>
            </w:r>
          </w:p>
        </w:tc>
      </w:tr>
      <w:tr w:rsidR="00EA2CFF" w:rsidRPr="00D723DD" w14:paraId="7501CF5D" w14:textId="77777777" w:rsidTr="00090128">
        <w:trPr>
          <w:trHeight w:val="60"/>
        </w:trPr>
        <w:tc>
          <w:tcPr>
            <w:tcW w:w="1625" w:type="pct"/>
            <w:shd w:val="clear" w:color="auto" w:fill="D9D9D9"/>
          </w:tcPr>
          <w:p w14:paraId="5DFD1793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517E4AA0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I behave with integrity.</w:t>
            </w:r>
          </w:p>
        </w:tc>
      </w:tr>
      <w:tr w:rsidR="00EA2CFF" w:rsidRPr="00D723DD" w14:paraId="6204D608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17D0A8F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150AFFD2" w14:textId="77777777" w:rsidR="00EA2CFF" w:rsidRPr="00D723DD" w:rsidRDefault="00EA2CFF" w:rsidP="0045549A">
            <w:pPr>
              <w:pStyle w:val="ELW6-8Text"/>
              <w:spacing w:before="40" w:after="40"/>
              <w:rPr>
                <w:szCs w:val="24"/>
              </w:rPr>
            </w:pPr>
            <w:r w:rsidRPr="00D723DD">
              <w:rPr>
                <w:szCs w:val="24"/>
              </w:rPr>
              <w:t>This means I am honest and do the right thing, even when it’s difficult, because it is the right thing to do.</w:t>
            </w:r>
          </w:p>
        </w:tc>
      </w:tr>
      <w:tr w:rsidR="00EA2CFF" w:rsidRPr="00D723DD" w14:paraId="3C2B7E2A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E93DA54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392BB829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Admitting when at fault</w:t>
            </w:r>
          </w:p>
          <w:p w14:paraId="5D44C93F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Doing homework</w:t>
            </w:r>
          </w:p>
          <w:p w14:paraId="32E95340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Keeping eyes on own work</w:t>
            </w:r>
          </w:p>
        </w:tc>
      </w:tr>
      <w:tr w:rsidR="00EA2CFF" w:rsidRPr="00D723DD" w14:paraId="0BA9C5F8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B93E8C6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2455D3C4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“I’m sorry, but I . . .”</w:t>
            </w:r>
          </w:p>
        </w:tc>
      </w:tr>
      <w:tr w:rsidR="00EA2CFF" w:rsidRPr="00D723DD" w14:paraId="78DB2D40" w14:textId="77777777" w:rsidTr="00090128">
        <w:trPr>
          <w:trHeight w:val="60"/>
        </w:trPr>
        <w:tc>
          <w:tcPr>
            <w:tcW w:w="1625" w:type="pct"/>
            <w:shd w:val="clear" w:color="auto" w:fill="D9D9D9"/>
          </w:tcPr>
          <w:p w14:paraId="0B1C84AD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601AA28F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I show empathy.</w:t>
            </w:r>
          </w:p>
        </w:tc>
      </w:tr>
      <w:tr w:rsidR="00EA2CFF" w:rsidRPr="00D723DD" w14:paraId="2EF78371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0B63E045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119F7FD3" w14:textId="77777777" w:rsidR="00EA2CFF" w:rsidRPr="00D723DD" w:rsidRDefault="00EA2CFF" w:rsidP="0045549A">
            <w:pPr>
              <w:pStyle w:val="ELW6-8Text"/>
              <w:spacing w:before="40" w:after="40"/>
              <w:rPr>
                <w:szCs w:val="24"/>
              </w:rPr>
            </w:pPr>
            <w:r w:rsidRPr="00D723DD">
              <w:rPr>
                <w:szCs w:val="24"/>
              </w:rPr>
              <w:t xml:space="preserve">This means I </w:t>
            </w:r>
            <w:proofErr w:type="gramStart"/>
            <w:r w:rsidRPr="00D723DD">
              <w:rPr>
                <w:szCs w:val="24"/>
              </w:rPr>
              <w:t>understand</w:t>
            </w:r>
            <w:proofErr w:type="gramEnd"/>
            <w:r w:rsidRPr="00D723DD">
              <w:rPr>
                <w:szCs w:val="24"/>
              </w:rPr>
              <w:t xml:space="preserve"> and I share or take into account the feelings, situation, or attitude of others.</w:t>
            </w:r>
          </w:p>
        </w:tc>
      </w:tr>
      <w:tr w:rsidR="00EA2CFF" w:rsidRPr="00D723DD" w14:paraId="20A723FA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87A4BF5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36C0E1E7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Listening carefully and showing the appropriate facial expression for the situation</w:t>
            </w:r>
          </w:p>
        </w:tc>
      </w:tr>
      <w:tr w:rsidR="00EA2CFF" w:rsidRPr="00D723DD" w14:paraId="6B93FC6C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471BE51E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14318BB0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“I understand how you feel.”</w:t>
            </w:r>
          </w:p>
          <w:p w14:paraId="4BC8A5F8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“I can imagine how you feel.”</w:t>
            </w:r>
          </w:p>
        </w:tc>
      </w:tr>
      <w:tr w:rsidR="00EA2CFF" w:rsidRPr="00D723DD" w14:paraId="663DD049" w14:textId="77777777" w:rsidTr="00090128">
        <w:trPr>
          <w:trHeight w:val="60"/>
        </w:trPr>
        <w:tc>
          <w:tcPr>
            <w:tcW w:w="1625" w:type="pct"/>
            <w:shd w:val="clear" w:color="auto" w:fill="D9D9D9"/>
          </w:tcPr>
          <w:p w14:paraId="2747B991" w14:textId="77777777" w:rsidR="00EA2CFF" w:rsidRPr="00D723DD" w:rsidRDefault="00EA2CFF" w:rsidP="0045549A">
            <w:pPr>
              <w:pStyle w:val="ELW12ptTableColumnHeads"/>
              <w:pageBreakBefore/>
              <w:spacing w:before="40" w:after="40"/>
            </w:pPr>
            <w:r w:rsidRPr="00D723DD">
              <w:lastRenderedPageBreak/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05A6ACBF" w14:textId="77777777" w:rsidR="00EA2CFF" w:rsidRPr="00D723DD" w:rsidRDefault="00EA2CFF" w:rsidP="0045549A">
            <w:pPr>
              <w:pStyle w:val="ELW12ptTableColumnHeads"/>
              <w:spacing w:before="40" w:after="40"/>
            </w:pPr>
            <w:r w:rsidRPr="00D723DD">
              <w:t>I show compassion.</w:t>
            </w:r>
          </w:p>
        </w:tc>
      </w:tr>
      <w:tr w:rsidR="00EA2CFF" w:rsidRPr="00D723DD" w14:paraId="39CFE1C5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6C6C637F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1531FD52" w14:textId="77777777" w:rsidR="00EA2CFF" w:rsidRPr="00D723DD" w:rsidRDefault="00EA2CFF" w:rsidP="0045549A">
            <w:pPr>
              <w:pStyle w:val="ELW6-8Text"/>
              <w:spacing w:before="40" w:after="40"/>
              <w:rPr>
                <w:szCs w:val="24"/>
              </w:rPr>
            </w:pPr>
            <w:r w:rsidRPr="00D723DD">
              <w:rPr>
                <w:szCs w:val="24"/>
              </w:rPr>
              <w:t>This means I notice when others are sad or upset and try to help them.</w:t>
            </w:r>
          </w:p>
        </w:tc>
      </w:tr>
      <w:tr w:rsidR="00EA2CFF" w:rsidRPr="00D723DD" w14:paraId="174B0ED7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77151822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7F4BBAD2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Approaching a friend or classmate who looks upset</w:t>
            </w:r>
          </w:p>
        </w:tc>
      </w:tr>
      <w:tr w:rsidR="00EA2CFF" w:rsidRPr="00D723DD" w14:paraId="264175B7" w14:textId="77777777" w:rsidTr="00090128">
        <w:trPr>
          <w:trHeight w:val="60"/>
        </w:trPr>
        <w:tc>
          <w:tcPr>
            <w:tcW w:w="1625" w:type="pct"/>
            <w:shd w:val="clear" w:color="auto" w:fill="auto"/>
          </w:tcPr>
          <w:p w14:paraId="35850E05" w14:textId="77777777" w:rsidR="00EA2CFF" w:rsidRPr="00D723DD" w:rsidRDefault="00EA2CFF" w:rsidP="0045549A">
            <w:pPr>
              <w:pStyle w:val="ELW6-8Text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4C77AD55" w14:textId="77777777" w:rsidR="00EA2CFF" w:rsidRPr="00D723DD" w:rsidRDefault="00EA2CFF" w:rsidP="0045549A">
            <w:pPr>
              <w:pStyle w:val="ELW6-8TextBulletedLevel1"/>
              <w:spacing w:before="40" w:after="40"/>
              <w:rPr>
                <w:b/>
                <w:szCs w:val="24"/>
              </w:rPr>
            </w:pPr>
            <w:r w:rsidRPr="00D723DD">
              <w:rPr>
                <w:b/>
                <w:szCs w:val="24"/>
              </w:rPr>
              <w:t>“You look upset, is everything OK? Is there anything I can do to help?”</w:t>
            </w:r>
          </w:p>
        </w:tc>
      </w:tr>
    </w:tbl>
    <w:p w14:paraId="384DAD2C" w14:textId="77777777" w:rsidR="00EA2CFF" w:rsidRPr="00D723DD" w:rsidRDefault="00EA2CFF" w:rsidP="005C5825"/>
    <w:sectPr w:rsidR="00EA2CFF" w:rsidRPr="00D723DD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5A4D" w14:textId="77777777" w:rsidR="006D384F" w:rsidRDefault="006D384F" w:rsidP="007E7300">
      <w:r>
        <w:separator/>
      </w:r>
    </w:p>
  </w:endnote>
  <w:endnote w:type="continuationSeparator" w:id="0">
    <w:p w14:paraId="6F50ABBD" w14:textId="77777777" w:rsidR="006D384F" w:rsidRDefault="006D384F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83CD4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EA2CFF" w14:paraId="2BF35826" w14:textId="77777777" w:rsidTr="00EA2CFF">
      <w:trPr>
        <w:trHeight w:val="288"/>
      </w:trPr>
      <w:tc>
        <w:tcPr>
          <w:tcW w:w="3685" w:type="dxa"/>
          <w:shd w:val="clear" w:color="auto" w:fill="auto"/>
        </w:tcPr>
        <w:p w14:paraId="57627019" w14:textId="77777777" w:rsidR="00E664BF" w:rsidRPr="00EA2CFF" w:rsidRDefault="00DF470D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4BC01C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76735C2D" w14:textId="77777777" w:rsidR="00E664BF" w:rsidRPr="00EA2CFF" w:rsidRDefault="00E664BF" w:rsidP="00804EF8">
          <w:pPr>
            <w:pStyle w:val="ELWPageFooter"/>
          </w:pPr>
          <w:r w:rsidRPr="00EA2CFF">
            <w:t xml:space="preserve"> </w:t>
          </w:r>
        </w:p>
      </w:tc>
      <w:tc>
        <w:tcPr>
          <w:tcW w:w="2968" w:type="dxa"/>
          <w:shd w:val="clear" w:color="auto" w:fill="auto"/>
        </w:tcPr>
        <w:p w14:paraId="42A4162B" w14:textId="77777777" w:rsidR="00E664BF" w:rsidRPr="00EA2CFF" w:rsidRDefault="00E664BF" w:rsidP="00EA2CFF">
          <w:pPr>
            <w:pStyle w:val="ELWPageFooter-PageNumber"/>
            <w:jc w:val="right"/>
          </w:pPr>
          <w:r w:rsidRPr="00EA2CFF">
            <w:fldChar w:fldCharType="begin"/>
          </w:r>
          <w:r w:rsidRPr="00EA2CFF">
            <w:instrText xml:space="preserve"> PAGE   \* MERGEFORMAT </w:instrText>
          </w:r>
          <w:r w:rsidRPr="00EA2CFF">
            <w:fldChar w:fldCharType="separate"/>
          </w:r>
          <w:r w:rsidR="0045549A">
            <w:rPr>
              <w:noProof/>
            </w:rPr>
            <w:t>1</w:t>
          </w:r>
          <w:r w:rsidRPr="00EA2CFF">
            <w:fldChar w:fldCharType="end"/>
          </w:r>
        </w:p>
      </w:tc>
    </w:tr>
    <w:tr w:rsidR="00E664BF" w:rsidRPr="00EA2CFF" w14:paraId="00086B19" w14:textId="77777777" w:rsidTr="00EA2CFF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31896C31" w14:textId="77777777" w:rsidR="00E664BF" w:rsidRPr="00EA2CFF" w:rsidRDefault="00E664BF" w:rsidP="00EA2CFF">
          <w:pPr>
            <w:pStyle w:val="ELWCoverFooter"/>
            <w:ind w:left="0" w:right="0"/>
          </w:pPr>
          <w:r w:rsidRPr="00EA2CFF">
            <w:t>© 2019 EL Education Inc.</w:t>
          </w:r>
        </w:p>
      </w:tc>
    </w:tr>
  </w:tbl>
  <w:p w14:paraId="5E0142A5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B1B3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EA2CFF" w14:paraId="366A2071" w14:textId="77777777" w:rsidTr="00EA2CFF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DDE0CE6" w14:textId="77777777" w:rsidR="00F9535C" w:rsidRPr="00EA2CFF" w:rsidRDefault="00DF470D" w:rsidP="00F9535C">
          <w:pPr>
            <w:pStyle w:val="ELWPageFooter"/>
            <w:rPr>
              <w:position w:val="4"/>
            </w:rPr>
          </w:pPr>
          <w:r w:rsidRPr="00EA2CFF">
            <w:rPr>
              <w:rStyle w:val="ELWPageFooterChar"/>
              <w:noProof/>
              <w:position w:val="4"/>
            </w:rPr>
            <w:pict w14:anchorId="2404A66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2AA1AA79" w14:textId="77777777" w:rsidR="00F9535C" w:rsidRPr="00EA2CFF" w:rsidRDefault="00F9535C" w:rsidP="00F9535C">
          <w:pPr>
            <w:pStyle w:val="ELWPageFooter"/>
          </w:pPr>
          <w:r w:rsidRPr="00EA2CFF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715B269" w14:textId="77777777" w:rsidR="00F9535C" w:rsidRPr="00EA2CFF" w:rsidRDefault="00F9535C" w:rsidP="00EA2CFF">
          <w:pPr>
            <w:pStyle w:val="ELWPageFooter-PageNumber"/>
            <w:jc w:val="right"/>
          </w:pPr>
          <w:r w:rsidRPr="00EA2CFF">
            <w:fldChar w:fldCharType="begin"/>
          </w:r>
          <w:r w:rsidRPr="00EA2CFF">
            <w:instrText xml:space="preserve"> PAGE   \* MERGEFORMAT </w:instrText>
          </w:r>
          <w:r w:rsidRPr="00EA2CFF">
            <w:fldChar w:fldCharType="separate"/>
          </w:r>
          <w:r w:rsidRPr="00EA2CFF">
            <w:t>2</w:t>
          </w:r>
          <w:r w:rsidRPr="00EA2CFF">
            <w:fldChar w:fldCharType="end"/>
          </w:r>
        </w:p>
      </w:tc>
    </w:tr>
    <w:tr w:rsidR="00F9535C" w:rsidRPr="00EA2CFF" w14:paraId="08717629" w14:textId="77777777" w:rsidTr="00EA2CFF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06B4EAB" w14:textId="77777777" w:rsidR="00F9535C" w:rsidRPr="00EA2CFF" w:rsidRDefault="00F9535C" w:rsidP="00F9535C">
          <w:pPr>
            <w:pStyle w:val="ELWCoverFooter"/>
            <w:rPr>
              <w:rFonts w:cs="Calibri"/>
              <w:szCs w:val="21"/>
            </w:rPr>
          </w:pPr>
          <w:r w:rsidRPr="00EA2CFF">
            <w:t>© 2019</w:t>
          </w:r>
          <w:r w:rsidRPr="00EA2CFF">
            <w:rPr>
              <w:rFonts w:cs="Calibri"/>
              <w:szCs w:val="21"/>
            </w:rPr>
            <w:t>© 2019 EL Education Inc.</w:t>
          </w:r>
        </w:p>
        <w:p w14:paraId="4FB5B1C3" w14:textId="77777777" w:rsidR="00F9535C" w:rsidRPr="00EA2CFF" w:rsidRDefault="00F9535C" w:rsidP="00EA2CFF">
          <w:pPr>
            <w:pStyle w:val="ELWPageFooter-PageNumber"/>
            <w:jc w:val="right"/>
          </w:pPr>
        </w:p>
      </w:tc>
    </w:tr>
  </w:tbl>
  <w:p w14:paraId="03CEC117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F218D" w14:textId="77777777" w:rsidR="006D384F" w:rsidRDefault="006D384F" w:rsidP="007E7300">
      <w:r>
        <w:separator/>
      </w:r>
    </w:p>
  </w:footnote>
  <w:footnote w:type="continuationSeparator" w:id="0">
    <w:p w14:paraId="0EDC4028" w14:textId="77777777" w:rsidR="006D384F" w:rsidRDefault="006D384F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7D8C8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EA2CFF" w14:paraId="7F2D96AD" w14:textId="77777777" w:rsidTr="00EA2CFF">
      <w:trPr>
        <w:trHeight w:val="432"/>
      </w:trPr>
      <w:tc>
        <w:tcPr>
          <w:tcW w:w="4220" w:type="dxa"/>
          <w:shd w:val="clear" w:color="auto" w:fill="auto"/>
        </w:tcPr>
        <w:p w14:paraId="49842A5A" w14:textId="77777777" w:rsidR="007E7300" w:rsidRPr="00EA2CFF" w:rsidRDefault="005C5825" w:rsidP="007E7300">
          <w:pPr>
            <w:pStyle w:val="ELWPageHeader"/>
          </w:pPr>
          <w:r w:rsidRPr="005C5825">
            <w:t>Folklore of Latin America</w:t>
          </w:r>
        </w:p>
      </w:tc>
      <w:tc>
        <w:tcPr>
          <w:tcW w:w="5110" w:type="dxa"/>
          <w:shd w:val="clear" w:color="auto" w:fill="auto"/>
        </w:tcPr>
        <w:p w14:paraId="6E599ECA" w14:textId="77777777" w:rsidR="007E7300" w:rsidRPr="00EA2CFF" w:rsidRDefault="007E7300" w:rsidP="005C5825">
          <w:pPr>
            <w:pStyle w:val="ELWPageHeader"/>
            <w:jc w:val="right"/>
          </w:pPr>
          <w:r w:rsidRPr="00EA2CFF">
            <w:t xml:space="preserve">Grade </w:t>
          </w:r>
          <w:r w:rsidR="005C5825">
            <w:t>8</w:t>
          </w:r>
          <w:r w:rsidRPr="00EA2CFF">
            <w:t xml:space="preserve">: Module </w:t>
          </w:r>
          <w:r w:rsidR="005C5825">
            <w:t>1</w:t>
          </w:r>
          <w:r w:rsidRPr="00EA2CFF">
            <w:t xml:space="preserve">: Unit </w:t>
          </w:r>
          <w:r w:rsidR="005C5825">
            <w:t>1</w:t>
          </w:r>
          <w:r w:rsidRPr="00EA2CFF">
            <w:t xml:space="preserve">: Lesson </w:t>
          </w:r>
          <w:r w:rsidR="005C5825">
            <w:t>1</w:t>
          </w:r>
        </w:p>
      </w:tc>
    </w:tr>
  </w:tbl>
  <w:p w14:paraId="12FA6F40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8E68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EA2CFF" w14:paraId="2B6E7CEA" w14:textId="77777777" w:rsidTr="00EA2CFF">
      <w:trPr>
        <w:trHeight w:val="432"/>
      </w:trPr>
      <w:tc>
        <w:tcPr>
          <w:tcW w:w="4220" w:type="dxa"/>
          <w:shd w:val="clear" w:color="auto" w:fill="auto"/>
        </w:tcPr>
        <w:p w14:paraId="12815B82" w14:textId="77777777" w:rsidR="007E7300" w:rsidRPr="00EA2CFF" w:rsidRDefault="007E7300" w:rsidP="007E7300">
          <w:pPr>
            <w:pStyle w:val="ELWPageHeader"/>
          </w:pPr>
          <w:r w:rsidRPr="00EA2CFF">
            <w:t>Module Title</w:t>
          </w:r>
        </w:p>
      </w:tc>
      <w:tc>
        <w:tcPr>
          <w:tcW w:w="5110" w:type="dxa"/>
          <w:shd w:val="clear" w:color="auto" w:fill="auto"/>
        </w:tcPr>
        <w:p w14:paraId="07A04B1E" w14:textId="77777777" w:rsidR="007E7300" w:rsidRPr="00EA2CFF" w:rsidRDefault="007E7300" w:rsidP="00EA2CFF">
          <w:pPr>
            <w:pStyle w:val="ELWPageHeader"/>
            <w:jc w:val="right"/>
          </w:pPr>
          <w:r w:rsidRPr="00EA2CFF">
            <w:t>Grade X: Module X: Unit X: Lesson X</w:t>
          </w:r>
        </w:p>
      </w:tc>
    </w:tr>
  </w:tbl>
  <w:p w14:paraId="48BAEDA1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CFF"/>
    <w:rsid w:val="0000055D"/>
    <w:rsid w:val="0001082D"/>
    <w:rsid w:val="00072151"/>
    <w:rsid w:val="000838F5"/>
    <w:rsid w:val="00090128"/>
    <w:rsid w:val="000F154B"/>
    <w:rsid w:val="00122BA3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5549A"/>
    <w:rsid w:val="00471405"/>
    <w:rsid w:val="004C3BC3"/>
    <w:rsid w:val="004C58BD"/>
    <w:rsid w:val="004F5579"/>
    <w:rsid w:val="00512FBF"/>
    <w:rsid w:val="005205D8"/>
    <w:rsid w:val="00527FF5"/>
    <w:rsid w:val="00536707"/>
    <w:rsid w:val="005C5825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384F"/>
    <w:rsid w:val="006D474F"/>
    <w:rsid w:val="00705409"/>
    <w:rsid w:val="0071640F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BA6FED"/>
    <w:rsid w:val="00C45799"/>
    <w:rsid w:val="00C530C1"/>
    <w:rsid w:val="00C73BC7"/>
    <w:rsid w:val="00CA6C54"/>
    <w:rsid w:val="00CE2854"/>
    <w:rsid w:val="00CF6624"/>
    <w:rsid w:val="00D07CD2"/>
    <w:rsid w:val="00D62123"/>
    <w:rsid w:val="00D62EA2"/>
    <w:rsid w:val="00D723DD"/>
    <w:rsid w:val="00D9460A"/>
    <w:rsid w:val="00DD0E5C"/>
    <w:rsid w:val="00DE691C"/>
    <w:rsid w:val="00DF470D"/>
    <w:rsid w:val="00E600E3"/>
    <w:rsid w:val="00E664BF"/>
    <w:rsid w:val="00E67B6A"/>
    <w:rsid w:val="00EA19DE"/>
    <w:rsid w:val="00EA2CFF"/>
    <w:rsid w:val="00EC2B3C"/>
    <w:rsid w:val="00EE695D"/>
    <w:rsid w:val="00F10774"/>
    <w:rsid w:val="00F1179E"/>
    <w:rsid w:val="00F64020"/>
    <w:rsid w:val="00F80A7E"/>
    <w:rsid w:val="00F9535C"/>
    <w:rsid w:val="00FA6D38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FB918"/>
  <w15:chartTrackingRefBased/>
  <w15:docId w15:val="{951F13C3-3083-4309-AF95-397F9A43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EA2CF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EA2CFF"/>
  </w:style>
  <w:style w:type="paragraph" w:customStyle="1" w:styleId="CHAPH">
    <w:name w:val="CHAP_H"/>
    <w:basedOn w:val="NoParagraphStyle"/>
    <w:uiPriority w:val="99"/>
    <w:rsid w:val="00EA2CFF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EA2CFF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TeacherExample">
    <w:name w:val="TSM Teacher Example"/>
    <w:basedOn w:val="NoParagraphStyle"/>
    <w:uiPriority w:val="99"/>
    <w:rsid w:val="00EA2CFF"/>
    <w:pPr>
      <w:suppressAutoHyphens/>
      <w:spacing w:after="180" w:line="360" w:lineRule="atLeast"/>
    </w:pPr>
    <w:rPr>
      <w:rFonts w:ascii="MarkPro-HeavyItalic" w:hAnsi="MarkPro-HeavyItalic" w:cs="MarkPro-HeavyItalic"/>
      <w:i/>
      <w:iCs/>
      <w:color w:val="E5004C"/>
      <w:spacing w:val="-3"/>
      <w:sz w:val="28"/>
      <w:szCs w:val="28"/>
    </w:rPr>
  </w:style>
  <w:style w:type="paragraph" w:customStyle="1" w:styleId="TSMBasicTXT">
    <w:name w:val="TSM Basic TXT"/>
    <w:basedOn w:val="NoParagraphStyle"/>
    <w:uiPriority w:val="99"/>
    <w:rsid w:val="00EA2CFF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-Center">
    <w:name w:val="TSM TBL Header - Center"/>
    <w:basedOn w:val="NoParagraphStyle"/>
    <w:uiPriority w:val="99"/>
    <w:rsid w:val="00EA2CFF"/>
    <w:pPr>
      <w:suppressAutoHyphens/>
      <w:spacing w:after="60" w:line="260" w:lineRule="atLeast"/>
      <w:jc w:val="center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EA2CFF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paragraph" w:customStyle="1" w:styleId="TSMTBLBL">
    <w:name w:val="TSM TBL BL"/>
    <w:basedOn w:val="NoParagraphStyle"/>
    <w:uiPriority w:val="99"/>
    <w:rsid w:val="00EA2CFF"/>
    <w:pPr>
      <w:tabs>
        <w:tab w:val="left" w:pos="360"/>
      </w:tabs>
      <w:suppressAutoHyphens/>
      <w:spacing w:after="65" w:line="260" w:lineRule="atLeast"/>
      <w:ind w:left="270" w:right="90" w:hanging="180"/>
    </w:pPr>
    <w:rPr>
      <w:rFonts w:ascii="MarkPro" w:hAnsi="MarkPro" w:cs="MarkPro"/>
      <w:spacing w:val="-2"/>
      <w:sz w:val="22"/>
      <w:szCs w:val="22"/>
      <w:lang w:val="en-US"/>
    </w:rPr>
  </w:style>
  <w:style w:type="character" w:customStyle="1" w:styleId="x">
    <w:name w:val="x"/>
    <w:uiPriority w:val="99"/>
    <w:rsid w:val="00EA2CFF"/>
    <w:rPr>
      <w:color w:val="000000"/>
      <w:w w:val="100"/>
    </w:rPr>
  </w:style>
  <w:style w:type="character" w:customStyle="1" w:styleId="TeacherVersion">
    <w:name w:val="Teacher_Version"/>
    <w:uiPriority w:val="99"/>
    <w:rsid w:val="00EA2CFF"/>
    <w:rPr>
      <w:color w:val="000000"/>
      <w:w w:val="100"/>
    </w:rPr>
  </w:style>
  <w:style w:type="character" w:customStyle="1" w:styleId="Heavy">
    <w:name w:val="Heavy"/>
    <w:uiPriority w:val="99"/>
    <w:rsid w:val="00EA2CFF"/>
    <w:rPr>
      <w:rFonts w:ascii="MarkPro-Heavy" w:hAnsi="MarkPro-Heavy"/>
      <w:color w:val="000000"/>
      <w:w w:val="100"/>
    </w:rPr>
  </w:style>
  <w:style w:type="character" w:customStyle="1" w:styleId="TBLHeadingCenter">
    <w:name w:val="TBL_Heading_Center"/>
    <w:uiPriority w:val="99"/>
    <w:rsid w:val="00EA2CFF"/>
    <w:rPr>
      <w:color w:val="000000"/>
      <w:w w:val="100"/>
    </w:rPr>
  </w:style>
  <w:style w:type="character" w:customStyle="1" w:styleId="TBLBodyText">
    <w:name w:val="TBL_Body_Text"/>
    <w:uiPriority w:val="99"/>
    <w:rsid w:val="00EA2CFF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56C714C-1579-EF4D-A61A-EDF874599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2022-03-20T14:55:00Z</dcterms:created>
  <dcterms:modified xsi:type="dcterms:W3CDTF">2022-03-20T14:55:00Z</dcterms:modified>
</cp:coreProperties>
</file>